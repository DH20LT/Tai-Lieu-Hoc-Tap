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BD1F82"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BD1F82" w:rsidRDefault="00B664FA" w:rsidP="004D7CD6">
      <w:pPr>
        <w:jc w:val="center"/>
        <w:rPr>
          <w:sz w:val="28"/>
          <w:szCs w:val="28"/>
        </w:rPr>
      </w:pPr>
      <w:r w:rsidRPr="00BD1F82">
        <w:rPr>
          <w:sz w:val="28"/>
          <w:szCs w:val="28"/>
        </w:rPr>
        <w:t>TRƯỜNG ĐẠI HỌC BÀ RỊA-VŨNG TÀU</w:t>
      </w:r>
    </w:p>
    <w:p w14:paraId="7D7E3D71" w14:textId="76FDC7AD" w:rsidR="00B664FA" w:rsidRPr="00BD1F82" w:rsidRDefault="00C6089F" w:rsidP="004D7CD6">
      <w:pPr>
        <w:jc w:val="center"/>
        <w:rPr>
          <w:b/>
          <w:sz w:val="28"/>
          <w:szCs w:val="28"/>
        </w:rPr>
      </w:pPr>
      <w:r w:rsidRPr="00BD1F82">
        <w:rPr>
          <w:b/>
          <w:sz w:val="28"/>
          <w:szCs w:val="28"/>
        </w:rPr>
        <w:t>KHOA</w:t>
      </w:r>
      <w:r w:rsidR="0082443A" w:rsidRPr="00BD1F82">
        <w:rPr>
          <w:b/>
          <w:sz w:val="28"/>
          <w:szCs w:val="28"/>
        </w:rPr>
        <w:t xml:space="preserve"> </w:t>
      </w:r>
      <w:r w:rsidR="003B077E" w:rsidRPr="00BD1F82">
        <w:rPr>
          <w:b/>
          <w:sz w:val="28"/>
          <w:szCs w:val="28"/>
        </w:rPr>
        <w:t>KỸ THUẬT – CÔNG NGHỆ</w:t>
      </w:r>
    </w:p>
    <w:p w14:paraId="6F08219E" w14:textId="09FEB611" w:rsidR="00947010" w:rsidRPr="00BD1F82" w:rsidRDefault="008D71A8" w:rsidP="004D7CD6">
      <w:pPr>
        <w:rPr>
          <w:sz w:val="28"/>
          <w:szCs w:val="28"/>
        </w:rPr>
      </w:pPr>
      <w:r w:rsidRPr="00BD1F82">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CD397"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BD1F82"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BD1F82" w:rsidRDefault="00F76DA4" w:rsidP="004D7CD6">
      <w:pPr>
        <w:jc w:val="center"/>
        <w:rPr>
          <w:b/>
          <w:sz w:val="28"/>
          <w:szCs w:val="28"/>
        </w:rPr>
      </w:pPr>
    </w:p>
    <w:p w14:paraId="741320C3" w14:textId="77777777" w:rsidR="00F76DA4" w:rsidRPr="00BD1F82" w:rsidRDefault="00F76DA4" w:rsidP="004D7CD6">
      <w:pPr>
        <w:jc w:val="center"/>
        <w:rPr>
          <w:b/>
          <w:sz w:val="28"/>
          <w:szCs w:val="28"/>
        </w:rPr>
      </w:pPr>
    </w:p>
    <w:p w14:paraId="1CDCC138" w14:textId="77777777" w:rsidR="00A72F5D" w:rsidRPr="00BD1F82"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4D7CD6">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 xml:space="preserve">NGHIÊN CỨU </w:t>
      </w:r>
      <w:r w:rsidR="00B50D1C" w:rsidRPr="00864011">
        <w:rPr>
          <w:b/>
          <w:sz w:val="28"/>
          <w:szCs w:val="28"/>
        </w:rPr>
        <w:t>VÀ PHÂN TÍCH PHẦN MỀM</w:t>
      </w:r>
      <w:r w:rsidRPr="00864011">
        <w:rPr>
          <w:b/>
          <w:sz w:val="28"/>
          <w:szCs w:val="28"/>
        </w:rPr>
        <w:t xml:space="preserve"> INFOREAM</w:t>
      </w:r>
    </w:p>
    <w:p w14:paraId="0255B68B" w14:textId="77777777" w:rsidR="00B664FA" w:rsidRPr="00BD1F82" w:rsidRDefault="00B664FA" w:rsidP="004D7CD6">
      <w:pPr>
        <w:jc w:val="center"/>
        <w:rPr>
          <w:sz w:val="28"/>
          <w:szCs w:val="28"/>
        </w:rPr>
      </w:pPr>
    </w:p>
    <w:p w14:paraId="2D48B34F" w14:textId="77777777" w:rsidR="00947010" w:rsidRPr="00BD1F82" w:rsidRDefault="00947010" w:rsidP="001838D5">
      <w:pPr>
        <w:jc w:val="center"/>
        <w:rPr>
          <w:sz w:val="28"/>
          <w:szCs w:val="28"/>
        </w:rPr>
      </w:pPr>
    </w:p>
    <w:p w14:paraId="5913BC1C" w14:textId="77777777" w:rsidR="00F76DA4" w:rsidRPr="00BD1F82" w:rsidRDefault="00F76DA4" w:rsidP="001838D5">
      <w:pPr>
        <w:jc w:val="center"/>
        <w:rPr>
          <w:sz w:val="28"/>
          <w:szCs w:val="28"/>
        </w:rPr>
      </w:pPr>
    </w:p>
    <w:p w14:paraId="652469EB" w14:textId="459DD10D" w:rsidR="0052740F" w:rsidRPr="00BD1F82" w:rsidRDefault="0052740F" w:rsidP="001838D5">
      <w:pPr>
        <w:jc w:val="center"/>
        <w:rPr>
          <w:b/>
          <w:sz w:val="28"/>
          <w:szCs w:val="28"/>
        </w:rPr>
      </w:pPr>
    </w:p>
    <w:p w14:paraId="41003DDA" w14:textId="77777777" w:rsidR="002E6959" w:rsidRPr="00BD1F82" w:rsidRDefault="002E6959" w:rsidP="001838D5">
      <w:pPr>
        <w:jc w:val="center"/>
        <w:rPr>
          <w:b/>
          <w:sz w:val="28"/>
          <w:szCs w:val="28"/>
        </w:rPr>
      </w:pPr>
    </w:p>
    <w:p w14:paraId="4151BA19" w14:textId="77777777" w:rsidR="00F76DA4" w:rsidRPr="00BD1F82" w:rsidRDefault="00F76DA4" w:rsidP="004D7CD6">
      <w:pPr>
        <w:ind w:left="1440" w:firstLine="720"/>
        <w:jc w:val="both"/>
        <w:rPr>
          <w:b/>
          <w:sz w:val="28"/>
          <w:szCs w:val="28"/>
        </w:rPr>
      </w:pPr>
      <w:r w:rsidRPr="00BD1F82">
        <w:rPr>
          <w:b/>
          <w:sz w:val="28"/>
          <w:szCs w:val="28"/>
        </w:rPr>
        <w:t>Trình độ</w:t>
      </w:r>
      <w:r w:rsidR="0077149B" w:rsidRPr="00BD1F82">
        <w:rPr>
          <w:b/>
          <w:sz w:val="28"/>
          <w:szCs w:val="28"/>
        </w:rPr>
        <w:t xml:space="preserve"> đào tạo</w:t>
      </w:r>
      <w:r w:rsidR="009C3862" w:rsidRPr="00BD1F82">
        <w:rPr>
          <w:b/>
          <w:sz w:val="28"/>
          <w:szCs w:val="28"/>
        </w:rPr>
        <w:t xml:space="preserve">: </w:t>
      </w:r>
      <w:r w:rsidR="009C3862" w:rsidRPr="00BD1F82">
        <w:rPr>
          <w:sz w:val="28"/>
          <w:szCs w:val="28"/>
        </w:rPr>
        <w:t>Chính quy</w:t>
      </w:r>
    </w:p>
    <w:p w14:paraId="775D2C1E" w14:textId="3AC06E62" w:rsidR="00F76DA4" w:rsidRPr="00BD1F82" w:rsidRDefault="00F76DA4" w:rsidP="00C53570">
      <w:pPr>
        <w:ind w:left="1440" w:firstLine="720"/>
        <w:jc w:val="both"/>
        <w:rPr>
          <w:b/>
          <w:sz w:val="28"/>
          <w:szCs w:val="28"/>
        </w:rPr>
      </w:pPr>
      <w:r w:rsidRPr="00BD1F82">
        <w:rPr>
          <w:b/>
          <w:sz w:val="28"/>
          <w:szCs w:val="28"/>
        </w:rPr>
        <w:t>Hệ đào tạo:</w:t>
      </w:r>
      <w:r w:rsidR="009C3862" w:rsidRPr="00BD1F82">
        <w:rPr>
          <w:b/>
          <w:sz w:val="28"/>
          <w:szCs w:val="28"/>
        </w:rPr>
        <w:t xml:space="preserve"> </w:t>
      </w:r>
      <w:r w:rsidR="009C3862" w:rsidRPr="00BD1F82">
        <w:rPr>
          <w:sz w:val="28"/>
          <w:szCs w:val="28"/>
        </w:rPr>
        <w:t>Đại học</w:t>
      </w:r>
    </w:p>
    <w:p w14:paraId="4C726F56" w14:textId="04BDBFC8" w:rsidR="00F76DA4" w:rsidRPr="00BD1F82" w:rsidRDefault="00F76DA4" w:rsidP="004D7CD6">
      <w:pPr>
        <w:ind w:left="1440" w:firstLine="720"/>
        <w:jc w:val="both"/>
        <w:rPr>
          <w:b/>
          <w:sz w:val="28"/>
          <w:szCs w:val="28"/>
        </w:rPr>
      </w:pPr>
      <w:r w:rsidRPr="00BD1F82">
        <w:rPr>
          <w:b/>
          <w:sz w:val="28"/>
          <w:szCs w:val="28"/>
        </w:rPr>
        <w:t>Ngành:</w:t>
      </w:r>
      <w:r w:rsidR="009C3862" w:rsidRPr="00BD1F82">
        <w:rPr>
          <w:b/>
          <w:sz w:val="28"/>
          <w:szCs w:val="28"/>
        </w:rPr>
        <w:t xml:space="preserve"> </w:t>
      </w:r>
      <w:r w:rsidR="009C3862" w:rsidRPr="00BD1F82">
        <w:rPr>
          <w:sz w:val="28"/>
          <w:szCs w:val="28"/>
        </w:rPr>
        <w:t>Công nghệ th</w:t>
      </w:r>
      <w:r w:rsidR="00316307" w:rsidRPr="00BD1F82">
        <w:rPr>
          <w:sz w:val="28"/>
          <w:szCs w:val="28"/>
        </w:rPr>
        <w:t>ông</w:t>
      </w:r>
      <w:r w:rsidR="009C3862" w:rsidRPr="00BD1F82">
        <w:rPr>
          <w:sz w:val="28"/>
          <w:szCs w:val="28"/>
        </w:rPr>
        <w:t xml:space="preserve"> tin</w:t>
      </w:r>
    </w:p>
    <w:p w14:paraId="5D261A92" w14:textId="0E5E7C0E" w:rsidR="00F76DA4" w:rsidRPr="00BD1F82" w:rsidRDefault="00F76DA4" w:rsidP="004D7CD6">
      <w:pPr>
        <w:ind w:left="1440" w:firstLine="720"/>
        <w:jc w:val="both"/>
        <w:rPr>
          <w:b/>
          <w:sz w:val="28"/>
          <w:szCs w:val="28"/>
        </w:rPr>
      </w:pPr>
      <w:r w:rsidRPr="00BD1F82">
        <w:rPr>
          <w:b/>
          <w:sz w:val="28"/>
          <w:szCs w:val="28"/>
        </w:rPr>
        <w:t>Chuyên ngành:</w:t>
      </w:r>
      <w:r w:rsidR="00316307" w:rsidRPr="00BD1F82">
        <w:rPr>
          <w:b/>
          <w:sz w:val="28"/>
          <w:szCs w:val="28"/>
        </w:rPr>
        <w:t xml:space="preserve"> </w:t>
      </w:r>
      <w:r w:rsidR="00316307" w:rsidRPr="00BD1F82">
        <w:rPr>
          <w:sz w:val="28"/>
          <w:szCs w:val="28"/>
        </w:rPr>
        <w:t>Lập trình ứng dụng di động và game</w:t>
      </w:r>
    </w:p>
    <w:p w14:paraId="19D63533" w14:textId="676241D7" w:rsidR="00F76DA4" w:rsidRPr="00BD1F82" w:rsidRDefault="00F76DA4" w:rsidP="004D7CD6">
      <w:pPr>
        <w:ind w:left="1440" w:firstLine="720"/>
        <w:jc w:val="both"/>
        <w:rPr>
          <w:b/>
          <w:sz w:val="28"/>
          <w:szCs w:val="28"/>
        </w:rPr>
      </w:pPr>
      <w:r w:rsidRPr="00BD1F82">
        <w:rPr>
          <w:b/>
          <w:sz w:val="28"/>
          <w:szCs w:val="28"/>
        </w:rPr>
        <w:t>Khoá học:</w:t>
      </w:r>
      <w:r w:rsidR="00B70187" w:rsidRPr="00BD1F82">
        <w:rPr>
          <w:b/>
          <w:sz w:val="28"/>
          <w:szCs w:val="28"/>
        </w:rPr>
        <w:t xml:space="preserve"> </w:t>
      </w:r>
      <w:r w:rsidR="00B70187" w:rsidRPr="00BD1F82">
        <w:rPr>
          <w:sz w:val="28"/>
          <w:szCs w:val="28"/>
        </w:rPr>
        <w:t>Thực tập chuyên ngành</w:t>
      </w:r>
      <w:r w:rsidR="003604E6" w:rsidRPr="00864011">
        <w:rPr>
          <w:sz w:val="28"/>
          <w:szCs w:val="28"/>
        </w:rPr>
        <w:t xml:space="preserve"> 2020</w:t>
      </w:r>
    </w:p>
    <w:p w14:paraId="49C3970E" w14:textId="65C0D9AF" w:rsidR="0077149B" w:rsidRPr="00BD1F82" w:rsidRDefault="0077149B" w:rsidP="004D7CD6">
      <w:pPr>
        <w:ind w:left="1440" w:firstLine="720"/>
        <w:jc w:val="both"/>
        <w:rPr>
          <w:b/>
          <w:sz w:val="28"/>
          <w:szCs w:val="28"/>
        </w:rPr>
      </w:pPr>
      <w:r w:rsidRPr="00BD1F82">
        <w:rPr>
          <w:b/>
          <w:sz w:val="28"/>
          <w:szCs w:val="28"/>
        </w:rPr>
        <w:t xml:space="preserve">Đơn vị </w:t>
      </w:r>
      <w:r w:rsidR="005F6097" w:rsidRPr="00BD1F82">
        <w:rPr>
          <w:b/>
          <w:sz w:val="28"/>
          <w:szCs w:val="28"/>
        </w:rPr>
        <w:t>thực tập</w:t>
      </w:r>
      <w:r w:rsidRPr="00BD1F82">
        <w:rPr>
          <w:b/>
          <w:sz w:val="28"/>
          <w:szCs w:val="28"/>
        </w:rPr>
        <w:t>:</w:t>
      </w:r>
      <w:r w:rsidR="00A77A2A" w:rsidRPr="00BD1F82">
        <w:rPr>
          <w:b/>
          <w:sz w:val="28"/>
          <w:szCs w:val="28"/>
        </w:rPr>
        <w:t xml:space="preserve"> </w:t>
      </w:r>
      <w:r w:rsidR="00A77A2A" w:rsidRPr="00BD1F82">
        <w:rPr>
          <w:sz w:val="28"/>
          <w:szCs w:val="28"/>
        </w:rPr>
        <w:t>TRUE TECH</w:t>
      </w:r>
    </w:p>
    <w:p w14:paraId="6F86D065" w14:textId="6C96318A" w:rsidR="002E6959" w:rsidRPr="00BD1F82" w:rsidRDefault="0077149B" w:rsidP="004D7CD6">
      <w:pPr>
        <w:ind w:left="1440" w:firstLine="720"/>
        <w:jc w:val="both"/>
        <w:rPr>
          <w:b/>
          <w:sz w:val="28"/>
          <w:szCs w:val="28"/>
        </w:rPr>
      </w:pPr>
      <w:r w:rsidRPr="00BD1F82">
        <w:rPr>
          <w:b/>
          <w:sz w:val="28"/>
          <w:szCs w:val="28"/>
        </w:rPr>
        <w:t>Giảng viên hướng dẫn:</w:t>
      </w:r>
      <w:r w:rsidR="00A77A2A" w:rsidRPr="00BD1F82">
        <w:rPr>
          <w:b/>
          <w:sz w:val="28"/>
          <w:szCs w:val="28"/>
        </w:rPr>
        <w:t xml:space="preserve"> </w:t>
      </w:r>
      <w:r w:rsidR="00A77A2A" w:rsidRPr="00BD1F82">
        <w:rPr>
          <w:sz w:val="28"/>
          <w:szCs w:val="28"/>
        </w:rPr>
        <w:t>Bùi Thị Thu Trang</w:t>
      </w:r>
    </w:p>
    <w:p w14:paraId="0B96F08D" w14:textId="6483689E" w:rsidR="00474064" w:rsidRPr="00BD1F82" w:rsidRDefault="002E6959" w:rsidP="004D7CD6">
      <w:pPr>
        <w:ind w:left="1440" w:firstLine="720"/>
        <w:jc w:val="both"/>
        <w:rPr>
          <w:b/>
          <w:sz w:val="28"/>
          <w:szCs w:val="28"/>
        </w:rPr>
      </w:pPr>
      <w:r w:rsidRPr="00BD1F82">
        <w:rPr>
          <w:b/>
          <w:sz w:val="28"/>
          <w:szCs w:val="28"/>
        </w:rPr>
        <w:t>Sinh viên thực hiện:</w:t>
      </w:r>
    </w:p>
    <w:p w14:paraId="58C2659C" w14:textId="74BFC8C7" w:rsidR="00474064" w:rsidRPr="00BD1F82" w:rsidRDefault="00474064" w:rsidP="004D7CD6">
      <w:pPr>
        <w:tabs>
          <w:tab w:val="left" w:pos="2880"/>
        </w:tabs>
        <w:ind w:left="2160" w:firstLine="720"/>
        <w:jc w:val="both"/>
        <w:rPr>
          <w:sz w:val="28"/>
          <w:szCs w:val="28"/>
        </w:rPr>
      </w:pPr>
      <w:r w:rsidRPr="00BD1F82">
        <w:rPr>
          <w:sz w:val="28"/>
          <w:szCs w:val="28"/>
        </w:rPr>
        <w:t>Tạ Quang Khôi</w:t>
      </w:r>
      <w:r w:rsidR="009E6E5A" w:rsidRPr="00BD1F82">
        <w:rPr>
          <w:bCs/>
          <w:sz w:val="28"/>
          <w:szCs w:val="28"/>
        </w:rPr>
        <w:t xml:space="preserve"> - 20035435</w:t>
      </w:r>
    </w:p>
    <w:p w14:paraId="240A89D8" w14:textId="3D522780" w:rsidR="00474064" w:rsidRPr="00BD1F82" w:rsidRDefault="00474064" w:rsidP="004D7CD6">
      <w:pPr>
        <w:tabs>
          <w:tab w:val="left" w:pos="2880"/>
        </w:tabs>
        <w:ind w:left="2160" w:firstLine="720"/>
        <w:jc w:val="both"/>
        <w:rPr>
          <w:sz w:val="28"/>
          <w:szCs w:val="28"/>
        </w:rPr>
      </w:pPr>
      <w:r w:rsidRPr="00BD1F82">
        <w:rPr>
          <w:sz w:val="28"/>
          <w:szCs w:val="28"/>
        </w:rPr>
        <w:t>Trương An Khang</w:t>
      </w:r>
      <w:r w:rsidR="009E6E5A" w:rsidRPr="00BD1F82">
        <w:rPr>
          <w:bCs/>
          <w:sz w:val="28"/>
          <w:szCs w:val="28"/>
        </w:rPr>
        <w:t xml:space="preserve"> -</w:t>
      </w:r>
      <w:r w:rsidR="004D740D" w:rsidRPr="00BD1F82">
        <w:rPr>
          <w:bCs/>
          <w:sz w:val="28"/>
          <w:szCs w:val="28"/>
        </w:rPr>
        <w:t xml:space="preserve"> 20030038</w:t>
      </w:r>
    </w:p>
    <w:p w14:paraId="21F5AA81" w14:textId="10C22EED" w:rsidR="00B664FA" w:rsidRPr="00BD1F82" w:rsidRDefault="00474064" w:rsidP="004D7CD6">
      <w:pPr>
        <w:tabs>
          <w:tab w:val="left" w:pos="2880"/>
        </w:tabs>
        <w:ind w:left="2160" w:firstLine="720"/>
        <w:jc w:val="both"/>
        <w:rPr>
          <w:sz w:val="28"/>
          <w:szCs w:val="28"/>
        </w:rPr>
      </w:pPr>
      <w:r w:rsidRPr="00BD1F82">
        <w:rPr>
          <w:sz w:val="28"/>
          <w:szCs w:val="28"/>
        </w:rPr>
        <w:t>Phan Trung Long</w:t>
      </w:r>
      <w:r w:rsidR="00455E4B" w:rsidRPr="00BD1F82">
        <w:rPr>
          <w:sz w:val="28"/>
          <w:szCs w:val="28"/>
        </w:rPr>
        <w:t xml:space="preserve"> </w:t>
      </w:r>
      <w:r w:rsidR="009E6E5A" w:rsidRPr="00BD1F82">
        <w:rPr>
          <w:bCs/>
          <w:sz w:val="28"/>
          <w:szCs w:val="28"/>
        </w:rPr>
        <w:t xml:space="preserve">- </w:t>
      </w:r>
      <w:r w:rsidR="000F0CD6" w:rsidRPr="000F0CD6">
        <w:rPr>
          <w:bCs/>
          <w:sz w:val="28"/>
          <w:szCs w:val="28"/>
        </w:rPr>
        <w:t>20036029</w:t>
      </w:r>
    </w:p>
    <w:p w14:paraId="689ADB6C" w14:textId="77777777" w:rsidR="008A3E79" w:rsidRPr="00BD1F82" w:rsidRDefault="008A3E79" w:rsidP="001838D5">
      <w:pPr>
        <w:jc w:val="center"/>
        <w:rPr>
          <w:b/>
          <w:bCs/>
          <w:sz w:val="28"/>
          <w:szCs w:val="28"/>
        </w:rPr>
      </w:pPr>
    </w:p>
    <w:p w14:paraId="17E09FCB" w14:textId="77777777" w:rsidR="0052740F" w:rsidRPr="00BD1F82" w:rsidRDefault="0052740F" w:rsidP="001838D5">
      <w:pPr>
        <w:jc w:val="center"/>
        <w:rPr>
          <w:sz w:val="28"/>
          <w:szCs w:val="28"/>
        </w:rPr>
      </w:pPr>
    </w:p>
    <w:p w14:paraId="1F5EF542" w14:textId="77777777" w:rsidR="00B664FA" w:rsidRPr="00BD1F82" w:rsidRDefault="00B664FA" w:rsidP="001838D5">
      <w:pPr>
        <w:jc w:val="center"/>
        <w:rPr>
          <w:sz w:val="28"/>
          <w:szCs w:val="28"/>
        </w:rPr>
      </w:pPr>
    </w:p>
    <w:p w14:paraId="18F39588" w14:textId="77777777" w:rsidR="00B664FA" w:rsidRPr="00BD1F82" w:rsidRDefault="00B664FA" w:rsidP="001838D5">
      <w:pPr>
        <w:jc w:val="center"/>
        <w:rPr>
          <w:sz w:val="28"/>
          <w:szCs w:val="28"/>
        </w:rPr>
      </w:pPr>
    </w:p>
    <w:p w14:paraId="53BC50DB" w14:textId="77777777" w:rsidR="00B664FA" w:rsidRPr="00BD1F82" w:rsidRDefault="00B664FA" w:rsidP="001838D5">
      <w:pPr>
        <w:jc w:val="center"/>
        <w:rPr>
          <w:sz w:val="28"/>
          <w:szCs w:val="28"/>
        </w:rPr>
      </w:pPr>
    </w:p>
    <w:p w14:paraId="7A76C236" w14:textId="77777777" w:rsidR="00B664FA" w:rsidRPr="00BD1F82"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color w:val="auto"/>
          <w:sz w:val="28"/>
          <w:szCs w:val="28"/>
        </w:rPr>
      </w:pPr>
      <w:r w:rsidRPr="0095654E">
        <w:rPr>
          <w:b/>
          <w:color w:val="auto"/>
          <w:sz w:val="28"/>
          <w:szCs w:val="28"/>
        </w:rPr>
        <w:lastRenderedPageBreak/>
        <w:t>Mục Lục</w:t>
      </w:r>
    </w:p>
    <w:p w14:paraId="5E8ADEBD" w14:textId="0D3B08FE" w:rsidR="00B15569"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 w:val="28"/>
          <w:szCs w:val="28"/>
          <w:shd w:val="clear" w:color="auto" w:fill="E6E6E6"/>
        </w:rPr>
        <w:fldChar w:fldCharType="begin"/>
      </w:r>
      <w:r w:rsidRPr="0095654E">
        <w:rPr>
          <w:color w:val="2B579A"/>
          <w:sz w:val="28"/>
          <w:szCs w:val="28"/>
          <w:shd w:val="clear" w:color="auto" w:fill="E6E6E6"/>
        </w:rPr>
        <w:instrText xml:space="preserve"> TOC \o "1-3" \h \z \u </w:instrText>
      </w:r>
      <w:r w:rsidRPr="0095654E">
        <w:rPr>
          <w:color w:val="2B579A"/>
          <w:sz w:val="28"/>
          <w:szCs w:val="28"/>
          <w:shd w:val="clear" w:color="auto" w:fill="E6E6E6"/>
        </w:rPr>
        <w:fldChar w:fldCharType="separate"/>
      </w:r>
      <w:hyperlink w:anchor="_Toc111102419" w:history="1">
        <w:r w:rsidR="00B15569" w:rsidRPr="00144C04">
          <w:rPr>
            <w:rStyle w:val="Hyperlink"/>
            <w:noProof/>
          </w:rPr>
          <w:t>Chương 1 – Giới thiệu về đơn vị thực tập</w:t>
        </w:r>
        <w:r w:rsidR="00B15569">
          <w:rPr>
            <w:noProof/>
            <w:webHidden/>
          </w:rPr>
          <w:tab/>
        </w:r>
        <w:r w:rsidR="00B15569">
          <w:rPr>
            <w:noProof/>
            <w:webHidden/>
          </w:rPr>
          <w:fldChar w:fldCharType="begin"/>
        </w:r>
        <w:r w:rsidR="00B15569">
          <w:rPr>
            <w:noProof/>
            <w:webHidden/>
          </w:rPr>
          <w:instrText xml:space="preserve"> PAGEREF _Toc111102419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108FDDBE" w14:textId="258F95D7"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0" w:history="1">
        <w:r w:rsidR="00B15569" w:rsidRPr="00144C04">
          <w:rPr>
            <w:rStyle w:val="Hyperlink"/>
            <w:noProof/>
          </w:rPr>
          <w:t>1.1.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Lịch sử hình thành</w:t>
        </w:r>
        <w:r w:rsidR="00B15569">
          <w:rPr>
            <w:noProof/>
            <w:webHidden/>
          </w:rPr>
          <w:tab/>
        </w:r>
        <w:r w:rsidR="00B15569">
          <w:rPr>
            <w:noProof/>
            <w:webHidden/>
          </w:rPr>
          <w:fldChar w:fldCharType="begin"/>
        </w:r>
        <w:r w:rsidR="00B15569">
          <w:rPr>
            <w:noProof/>
            <w:webHidden/>
          </w:rPr>
          <w:instrText xml:space="preserve"> PAGEREF _Toc111102420 \h </w:instrText>
        </w:r>
        <w:r w:rsidR="00B15569">
          <w:rPr>
            <w:noProof/>
            <w:webHidden/>
          </w:rPr>
        </w:r>
        <w:r w:rsidR="00B15569">
          <w:rPr>
            <w:noProof/>
            <w:webHidden/>
          </w:rPr>
          <w:fldChar w:fldCharType="separate"/>
        </w:r>
        <w:r w:rsidR="00B15569">
          <w:rPr>
            <w:noProof/>
            <w:webHidden/>
          </w:rPr>
          <w:t>2</w:t>
        </w:r>
        <w:r w:rsidR="00B15569">
          <w:rPr>
            <w:noProof/>
            <w:webHidden/>
          </w:rPr>
          <w:fldChar w:fldCharType="end"/>
        </w:r>
      </w:hyperlink>
    </w:p>
    <w:p w14:paraId="7A3A76C5" w14:textId="4CEE06B4"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1" w:history="1">
        <w:r w:rsidR="00B15569" w:rsidRPr="00144C04">
          <w:rPr>
            <w:rStyle w:val="Hyperlink"/>
            <w:noProof/>
          </w:rPr>
          <w:t>1.2.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công việc của công ty (Chi nhánh Vũng Tàu)</w:t>
        </w:r>
        <w:r w:rsidR="00B15569">
          <w:rPr>
            <w:noProof/>
            <w:webHidden/>
          </w:rPr>
          <w:tab/>
        </w:r>
        <w:r w:rsidR="00B15569">
          <w:rPr>
            <w:noProof/>
            <w:webHidden/>
          </w:rPr>
          <w:fldChar w:fldCharType="begin"/>
        </w:r>
        <w:r w:rsidR="00B15569">
          <w:rPr>
            <w:noProof/>
            <w:webHidden/>
          </w:rPr>
          <w:instrText xml:space="preserve"> PAGEREF _Toc111102421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2FEB5EFA" w14:textId="23104AAE"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2" w:history="1">
        <w:r w:rsidR="00B15569" w:rsidRPr="00144C04">
          <w:rPr>
            <w:rStyle w:val="Hyperlink"/>
            <w:noProof/>
          </w:rPr>
          <w:t>1.3.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Những công việc sinh viên thực tập được chọn</w:t>
        </w:r>
        <w:r w:rsidR="00B15569">
          <w:rPr>
            <w:noProof/>
            <w:webHidden/>
          </w:rPr>
          <w:tab/>
        </w:r>
        <w:r w:rsidR="00B15569">
          <w:rPr>
            <w:noProof/>
            <w:webHidden/>
          </w:rPr>
          <w:fldChar w:fldCharType="begin"/>
        </w:r>
        <w:r w:rsidR="00B15569">
          <w:rPr>
            <w:noProof/>
            <w:webHidden/>
          </w:rPr>
          <w:instrText xml:space="preserve"> PAGEREF _Toc111102422 \h </w:instrText>
        </w:r>
        <w:r w:rsidR="00B15569">
          <w:rPr>
            <w:noProof/>
            <w:webHidden/>
          </w:rPr>
        </w:r>
        <w:r w:rsidR="00B15569">
          <w:rPr>
            <w:noProof/>
            <w:webHidden/>
          </w:rPr>
          <w:fldChar w:fldCharType="separate"/>
        </w:r>
        <w:r w:rsidR="00B15569">
          <w:rPr>
            <w:noProof/>
            <w:webHidden/>
          </w:rPr>
          <w:t>3</w:t>
        </w:r>
        <w:r w:rsidR="00B15569">
          <w:rPr>
            <w:noProof/>
            <w:webHidden/>
          </w:rPr>
          <w:fldChar w:fldCharType="end"/>
        </w:r>
      </w:hyperlink>
    </w:p>
    <w:p w14:paraId="73A75696" w14:textId="00637136"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23" w:history="1">
        <w:r w:rsidR="00B15569" w:rsidRPr="00144C04">
          <w:rPr>
            <w:rStyle w:val="Hyperlink"/>
            <w:noProof/>
          </w:rPr>
          <w:t>1.3.1. Infor EAM</w:t>
        </w:r>
        <w:r w:rsidR="00B15569">
          <w:rPr>
            <w:noProof/>
            <w:webHidden/>
          </w:rPr>
          <w:tab/>
        </w:r>
        <w:r w:rsidR="00B15569">
          <w:rPr>
            <w:noProof/>
            <w:webHidden/>
          </w:rPr>
          <w:fldChar w:fldCharType="begin"/>
        </w:r>
        <w:r w:rsidR="00B15569">
          <w:rPr>
            <w:noProof/>
            <w:webHidden/>
          </w:rPr>
          <w:instrText xml:space="preserve"> PAGEREF _Toc111102423 \h </w:instrText>
        </w:r>
        <w:r w:rsidR="00B15569">
          <w:rPr>
            <w:noProof/>
            <w:webHidden/>
          </w:rPr>
        </w:r>
        <w:r w:rsidR="00B15569">
          <w:rPr>
            <w:noProof/>
            <w:webHidden/>
          </w:rPr>
          <w:fldChar w:fldCharType="separate"/>
        </w:r>
        <w:r w:rsidR="00B15569">
          <w:rPr>
            <w:noProof/>
            <w:webHidden/>
          </w:rPr>
          <w:t>4</w:t>
        </w:r>
        <w:r w:rsidR="00B15569">
          <w:rPr>
            <w:noProof/>
            <w:webHidden/>
          </w:rPr>
          <w:fldChar w:fldCharType="end"/>
        </w:r>
      </w:hyperlink>
    </w:p>
    <w:p w14:paraId="75B1BA6A" w14:textId="3909D811"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24" w:history="1">
        <w:r w:rsidR="00B15569" w:rsidRPr="00144C04">
          <w:rPr>
            <w:rStyle w:val="Hyperlink"/>
            <w:noProof/>
          </w:rPr>
          <w:t>1.3.2. Infor EAM mở rộng</w:t>
        </w:r>
        <w:r w:rsidR="00B15569">
          <w:rPr>
            <w:noProof/>
            <w:webHidden/>
          </w:rPr>
          <w:tab/>
        </w:r>
        <w:r w:rsidR="00B15569">
          <w:rPr>
            <w:noProof/>
            <w:webHidden/>
          </w:rPr>
          <w:fldChar w:fldCharType="begin"/>
        </w:r>
        <w:r w:rsidR="00B15569">
          <w:rPr>
            <w:noProof/>
            <w:webHidden/>
          </w:rPr>
          <w:instrText xml:space="preserve"> PAGEREF _Toc111102424 \h </w:instrText>
        </w:r>
        <w:r w:rsidR="00B15569">
          <w:rPr>
            <w:noProof/>
            <w:webHidden/>
          </w:rPr>
        </w:r>
        <w:r w:rsidR="00B15569">
          <w:rPr>
            <w:noProof/>
            <w:webHidden/>
          </w:rPr>
          <w:fldChar w:fldCharType="separate"/>
        </w:r>
        <w:r w:rsidR="00B15569">
          <w:rPr>
            <w:noProof/>
            <w:webHidden/>
          </w:rPr>
          <w:t>5</w:t>
        </w:r>
        <w:r w:rsidR="00B15569">
          <w:rPr>
            <w:noProof/>
            <w:webHidden/>
          </w:rPr>
          <w:fldChar w:fldCharType="end"/>
        </w:r>
      </w:hyperlink>
    </w:p>
    <w:p w14:paraId="3E497383" w14:textId="440AF71E"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25" w:history="1">
        <w:r w:rsidR="00B15569" w:rsidRPr="00144C04">
          <w:rPr>
            <w:rStyle w:val="Hyperlink"/>
            <w:noProof/>
          </w:rPr>
          <w:t>1.3.3. Phát triển ứng dụng</w:t>
        </w:r>
        <w:r w:rsidR="00B15569">
          <w:rPr>
            <w:noProof/>
            <w:webHidden/>
          </w:rPr>
          <w:tab/>
        </w:r>
        <w:r w:rsidR="00B15569">
          <w:rPr>
            <w:noProof/>
            <w:webHidden/>
          </w:rPr>
          <w:fldChar w:fldCharType="begin"/>
        </w:r>
        <w:r w:rsidR="00B15569">
          <w:rPr>
            <w:noProof/>
            <w:webHidden/>
          </w:rPr>
          <w:instrText xml:space="preserve"> PAGEREF _Toc111102425 \h </w:instrText>
        </w:r>
        <w:r w:rsidR="00B15569">
          <w:rPr>
            <w:noProof/>
            <w:webHidden/>
          </w:rPr>
        </w:r>
        <w:r w:rsidR="00B15569">
          <w:rPr>
            <w:noProof/>
            <w:webHidden/>
          </w:rPr>
          <w:fldChar w:fldCharType="separate"/>
        </w:r>
        <w:r w:rsidR="00B15569">
          <w:rPr>
            <w:noProof/>
            <w:webHidden/>
          </w:rPr>
          <w:t>6</w:t>
        </w:r>
        <w:r w:rsidR="00B15569">
          <w:rPr>
            <w:noProof/>
            <w:webHidden/>
          </w:rPr>
          <w:fldChar w:fldCharType="end"/>
        </w:r>
      </w:hyperlink>
    </w:p>
    <w:p w14:paraId="22E13DEF" w14:textId="1C281E41" w:rsidR="00B15569" w:rsidRDefault="00FD7A4A">
      <w:pPr>
        <w:pStyle w:val="TOC1"/>
        <w:tabs>
          <w:tab w:val="right" w:leader="dot" w:pos="8722"/>
        </w:tabs>
        <w:rPr>
          <w:rFonts w:asciiTheme="minorHAnsi" w:eastAsiaTheme="minorEastAsia" w:hAnsiTheme="minorHAnsi" w:cstheme="minorBidi"/>
          <w:noProof/>
          <w:sz w:val="22"/>
          <w:szCs w:val="22"/>
          <w:lang w:val="en-ID" w:eastAsia="zh-CN"/>
        </w:rPr>
      </w:pPr>
      <w:hyperlink w:anchor="_Toc111102426" w:history="1">
        <w:r w:rsidR="00B15569" w:rsidRPr="00144C04">
          <w:rPr>
            <w:rStyle w:val="Hyperlink"/>
            <w:noProof/>
          </w:rPr>
          <w:t>Chương 2 – Nội dung công việc thực tế thu được</w:t>
        </w:r>
        <w:r w:rsidR="00B15569">
          <w:rPr>
            <w:noProof/>
            <w:webHidden/>
          </w:rPr>
          <w:tab/>
        </w:r>
        <w:r w:rsidR="00B15569">
          <w:rPr>
            <w:noProof/>
            <w:webHidden/>
          </w:rPr>
          <w:fldChar w:fldCharType="begin"/>
        </w:r>
        <w:r w:rsidR="00B15569">
          <w:rPr>
            <w:noProof/>
            <w:webHidden/>
          </w:rPr>
          <w:instrText xml:space="preserve"> PAGEREF _Toc111102426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3611CF65" w14:textId="5EA0C6E1"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27" w:history="1">
        <w:r w:rsidR="00B15569" w:rsidRPr="00144C04">
          <w:rPr>
            <w:rStyle w:val="Hyperlink"/>
            <w:noProof/>
          </w:rPr>
          <w:t>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Các chức năng của InforEAM</w:t>
        </w:r>
        <w:r w:rsidR="00B15569">
          <w:rPr>
            <w:noProof/>
            <w:webHidden/>
          </w:rPr>
          <w:tab/>
        </w:r>
        <w:r w:rsidR="00B15569">
          <w:rPr>
            <w:noProof/>
            <w:webHidden/>
          </w:rPr>
          <w:fldChar w:fldCharType="begin"/>
        </w:r>
        <w:r w:rsidR="00B15569">
          <w:rPr>
            <w:noProof/>
            <w:webHidden/>
          </w:rPr>
          <w:instrText xml:space="preserve"> PAGEREF _Toc111102427 \h </w:instrText>
        </w:r>
        <w:r w:rsidR="00B15569">
          <w:rPr>
            <w:noProof/>
            <w:webHidden/>
          </w:rPr>
        </w:r>
        <w:r w:rsidR="00B15569">
          <w:rPr>
            <w:noProof/>
            <w:webHidden/>
          </w:rPr>
          <w:fldChar w:fldCharType="separate"/>
        </w:r>
        <w:r w:rsidR="00B15569">
          <w:rPr>
            <w:noProof/>
            <w:webHidden/>
          </w:rPr>
          <w:t>7</w:t>
        </w:r>
        <w:r w:rsidR="00B15569">
          <w:rPr>
            <w:noProof/>
            <w:webHidden/>
          </w:rPr>
          <w:fldChar w:fldCharType="end"/>
        </w:r>
      </w:hyperlink>
    </w:p>
    <w:p w14:paraId="644E19CD" w14:textId="49BF3362"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28" w:history="1">
        <w:r w:rsidR="00B15569" w:rsidRPr="00144C04">
          <w:rPr>
            <w:rStyle w:val="Hyperlink"/>
            <w:noProof/>
          </w:rPr>
          <w:t>2.1.1. Asset M</w:t>
        </w:r>
        <w:bookmarkStart w:id="0" w:name="_Hlt111102440"/>
        <w:bookmarkStart w:id="1" w:name="_Hlt111102441"/>
        <w:r w:rsidR="00B15569" w:rsidRPr="00144C04">
          <w:rPr>
            <w:rStyle w:val="Hyperlink"/>
            <w:noProof/>
          </w:rPr>
          <w:t>a</w:t>
        </w:r>
        <w:bookmarkEnd w:id="0"/>
        <w:bookmarkEnd w:id="1"/>
        <w:r w:rsidR="00B15569" w:rsidRPr="00144C04">
          <w:rPr>
            <w:rStyle w:val="Hyperlink"/>
            <w:noProof/>
          </w:rPr>
          <w:t>nagement – Quản lý tài sản</w:t>
        </w:r>
        <w:r w:rsidR="00B15569">
          <w:rPr>
            <w:noProof/>
            <w:webHidden/>
          </w:rPr>
          <w:tab/>
        </w:r>
        <w:r w:rsidR="00B15569">
          <w:rPr>
            <w:noProof/>
            <w:webHidden/>
          </w:rPr>
          <w:fldChar w:fldCharType="begin"/>
        </w:r>
        <w:r w:rsidR="00B15569">
          <w:rPr>
            <w:noProof/>
            <w:webHidden/>
          </w:rPr>
          <w:instrText xml:space="preserve"> PAGEREF _Toc111102428 \h </w:instrText>
        </w:r>
        <w:r w:rsidR="00B15569">
          <w:rPr>
            <w:noProof/>
            <w:webHidden/>
          </w:rPr>
        </w:r>
        <w:r w:rsidR="00B15569">
          <w:rPr>
            <w:noProof/>
            <w:webHidden/>
          </w:rPr>
          <w:fldChar w:fldCharType="separate"/>
        </w:r>
        <w:r w:rsidR="00B15569">
          <w:rPr>
            <w:noProof/>
            <w:webHidden/>
          </w:rPr>
          <w:t>8</w:t>
        </w:r>
        <w:r w:rsidR="00B15569">
          <w:rPr>
            <w:noProof/>
            <w:webHidden/>
          </w:rPr>
          <w:fldChar w:fldCharType="end"/>
        </w:r>
      </w:hyperlink>
    </w:p>
    <w:p w14:paraId="2340AB96" w14:textId="5725AB6D"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29" w:history="1">
        <w:r w:rsidR="00B15569" w:rsidRPr="00144C04">
          <w:rPr>
            <w:rStyle w:val="Hyperlink"/>
            <w:noProof/>
          </w:rPr>
          <w:t>2.1.2. Material Management - Quản lý vật tư</w:t>
        </w:r>
        <w:r w:rsidR="00B15569">
          <w:rPr>
            <w:noProof/>
            <w:webHidden/>
          </w:rPr>
          <w:tab/>
        </w:r>
        <w:r w:rsidR="00B15569">
          <w:rPr>
            <w:noProof/>
            <w:webHidden/>
          </w:rPr>
          <w:fldChar w:fldCharType="begin"/>
        </w:r>
        <w:r w:rsidR="00B15569">
          <w:rPr>
            <w:noProof/>
            <w:webHidden/>
          </w:rPr>
          <w:instrText xml:space="preserve"> PAGEREF _Toc111102429 \h </w:instrText>
        </w:r>
        <w:r w:rsidR="00B15569">
          <w:rPr>
            <w:noProof/>
            <w:webHidden/>
          </w:rPr>
        </w:r>
        <w:r w:rsidR="00B15569">
          <w:rPr>
            <w:noProof/>
            <w:webHidden/>
          </w:rPr>
          <w:fldChar w:fldCharType="separate"/>
        </w:r>
        <w:r w:rsidR="00B15569">
          <w:rPr>
            <w:noProof/>
            <w:webHidden/>
          </w:rPr>
          <w:t>16</w:t>
        </w:r>
        <w:r w:rsidR="00B15569">
          <w:rPr>
            <w:noProof/>
            <w:webHidden/>
          </w:rPr>
          <w:fldChar w:fldCharType="end"/>
        </w:r>
      </w:hyperlink>
    </w:p>
    <w:p w14:paraId="0303525E" w14:textId="253FAD6F" w:rsidR="00B15569" w:rsidRDefault="00FD7A4A">
      <w:pPr>
        <w:pStyle w:val="TOC3"/>
        <w:tabs>
          <w:tab w:val="right" w:leader="dot" w:pos="8722"/>
        </w:tabs>
        <w:rPr>
          <w:rFonts w:asciiTheme="minorHAnsi" w:eastAsiaTheme="minorEastAsia" w:hAnsiTheme="minorHAnsi" w:cstheme="minorBidi"/>
          <w:noProof/>
          <w:sz w:val="22"/>
          <w:szCs w:val="22"/>
          <w:lang w:val="en-ID" w:eastAsia="zh-CN"/>
        </w:rPr>
      </w:pPr>
      <w:hyperlink w:anchor="_Toc111102430" w:history="1">
        <w:r w:rsidR="00B15569" w:rsidRPr="00144C04">
          <w:rPr>
            <w:rStyle w:val="Hyperlink"/>
            <w:noProof/>
          </w:rPr>
          <w:t>2.1.3. Bảo dưỡng sửa chữa cho thiết bị</w:t>
        </w:r>
        <w:r w:rsidR="00B15569">
          <w:rPr>
            <w:noProof/>
            <w:webHidden/>
          </w:rPr>
          <w:tab/>
        </w:r>
        <w:r w:rsidR="00B15569">
          <w:rPr>
            <w:noProof/>
            <w:webHidden/>
          </w:rPr>
          <w:fldChar w:fldCharType="begin"/>
        </w:r>
        <w:r w:rsidR="00B15569">
          <w:rPr>
            <w:noProof/>
            <w:webHidden/>
          </w:rPr>
          <w:instrText xml:space="preserve"> PAGEREF _Toc111102430 \h </w:instrText>
        </w:r>
        <w:r w:rsidR="00B15569">
          <w:rPr>
            <w:noProof/>
            <w:webHidden/>
          </w:rPr>
        </w:r>
        <w:r w:rsidR="00B15569">
          <w:rPr>
            <w:noProof/>
            <w:webHidden/>
          </w:rPr>
          <w:fldChar w:fldCharType="separate"/>
        </w:r>
        <w:r w:rsidR="00B15569">
          <w:rPr>
            <w:noProof/>
            <w:webHidden/>
          </w:rPr>
          <w:t>27</w:t>
        </w:r>
        <w:r w:rsidR="00B15569">
          <w:rPr>
            <w:noProof/>
            <w:webHidden/>
          </w:rPr>
          <w:fldChar w:fldCharType="end"/>
        </w:r>
      </w:hyperlink>
    </w:p>
    <w:p w14:paraId="317B8E75" w14:textId="09560F84"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1" w:history="1">
        <w:r w:rsidR="00B15569" w:rsidRPr="00144C04">
          <w:rPr>
            <w:rStyle w:val="Hyperlink"/>
            <w:noProof/>
          </w:rPr>
          <w:t>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Cài đặt InforEAM trên máy chủ</w:t>
        </w:r>
        <w:r w:rsidR="00B15569">
          <w:rPr>
            <w:noProof/>
            <w:webHidden/>
          </w:rPr>
          <w:tab/>
        </w:r>
        <w:r w:rsidR="00B15569">
          <w:rPr>
            <w:noProof/>
            <w:webHidden/>
          </w:rPr>
          <w:fldChar w:fldCharType="begin"/>
        </w:r>
        <w:r w:rsidR="00B15569">
          <w:rPr>
            <w:noProof/>
            <w:webHidden/>
          </w:rPr>
          <w:instrText xml:space="preserve"> PAGEREF _Toc111102431 \h </w:instrText>
        </w:r>
        <w:r w:rsidR="00B15569">
          <w:rPr>
            <w:noProof/>
            <w:webHidden/>
          </w:rPr>
        </w:r>
        <w:r w:rsidR="00B15569">
          <w:rPr>
            <w:noProof/>
            <w:webHidden/>
          </w:rPr>
          <w:fldChar w:fldCharType="separate"/>
        </w:r>
        <w:r w:rsidR="00B15569">
          <w:rPr>
            <w:noProof/>
            <w:webHidden/>
          </w:rPr>
          <w:t>35</w:t>
        </w:r>
        <w:r w:rsidR="00B15569">
          <w:rPr>
            <w:noProof/>
            <w:webHidden/>
          </w:rPr>
          <w:fldChar w:fldCharType="end"/>
        </w:r>
      </w:hyperlink>
    </w:p>
    <w:p w14:paraId="6C14DBB8" w14:textId="7634D68A" w:rsidR="00B15569" w:rsidRDefault="00FD7A4A">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2" w:history="1">
        <w:r w:rsidR="00B15569" w:rsidRPr="00144C04">
          <w:rPr>
            <w:rStyle w:val="Hyperlink"/>
            <w:noProof/>
          </w:rPr>
          <w:t>2.2.1.</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Cơ sở dữ liệu của InforEAM</w:t>
        </w:r>
        <w:r w:rsidR="00B15569">
          <w:rPr>
            <w:noProof/>
            <w:webHidden/>
          </w:rPr>
          <w:tab/>
        </w:r>
        <w:r w:rsidR="00B15569">
          <w:rPr>
            <w:noProof/>
            <w:webHidden/>
          </w:rPr>
          <w:fldChar w:fldCharType="begin"/>
        </w:r>
        <w:r w:rsidR="00B15569">
          <w:rPr>
            <w:noProof/>
            <w:webHidden/>
          </w:rPr>
          <w:instrText xml:space="preserve"> PAGEREF _Toc111102432 \h </w:instrText>
        </w:r>
        <w:r w:rsidR="00B15569">
          <w:rPr>
            <w:noProof/>
            <w:webHidden/>
          </w:rPr>
        </w:r>
        <w:r w:rsidR="00B15569">
          <w:rPr>
            <w:noProof/>
            <w:webHidden/>
          </w:rPr>
          <w:fldChar w:fldCharType="separate"/>
        </w:r>
        <w:r w:rsidR="00B15569">
          <w:rPr>
            <w:noProof/>
            <w:webHidden/>
          </w:rPr>
          <w:t>36</w:t>
        </w:r>
        <w:r w:rsidR="00B15569">
          <w:rPr>
            <w:noProof/>
            <w:webHidden/>
          </w:rPr>
          <w:fldChar w:fldCharType="end"/>
        </w:r>
      </w:hyperlink>
    </w:p>
    <w:p w14:paraId="773E220B" w14:textId="780B778F" w:rsidR="00B15569" w:rsidRDefault="00FD7A4A">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3" w:history="1">
        <w:r w:rsidR="00B15569" w:rsidRPr="00144C04">
          <w:rPr>
            <w:rStyle w:val="Hyperlink"/>
            <w:noProof/>
          </w:rPr>
          <w:t>2.2.2.</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Application Server</w:t>
        </w:r>
        <w:r w:rsidR="00B15569">
          <w:rPr>
            <w:noProof/>
            <w:webHidden/>
          </w:rPr>
          <w:tab/>
        </w:r>
        <w:r w:rsidR="00B15569">
          <w:rPr>
            <w:noProof/>
            <w:webHidden/>
          </w:rPr>
          <w:fldChar w:fldCharType="begin"/>
        </w:r>
        <w:r w:rsidR="00B15569">
          <w:rPr>
            <w:noProof/>
            <w:webHidden/>
          </w:rPr>
          <w:instrText xml:space="preserve"> PAGEREF _Toc111102433 \h </w:instrText>
        </w:r>
        <w:r w:rsidR="00B15569">
          <w:rPr>
            <w:noProof/>
            <w:webHidden/>
          </w:rPr>
        </w:r>
        <w:r w:rsidR="00B15569">
          <w:rPr>
            <w:noProof/>
            <w:webHidden/>
          </w:rPr>
          <w:fldChar w:fldCharType="separate"/>
        </w:r>
        <w:r w:rsidR="00B15569">
          <w:rPr>
            <w:noProof/>
            <w:webHidden/>
          </w:rPr>
          <w:t>37</w:t>
        </w:r>
        <w:r w:rsidR="00B15569">
          <w:rPr>
            <w:noProof/>
            <w:webHidden/>
          </w:rPr>
          <w:fldChar w:fldCharType="end"/>
        </w:r>
      </w:hyperlink>
    </w:p>
    <w:p w14:paraId="25ACF81C" w14:textId="0181D9A0" w:rsidR="00B15569" w:rsidRDefault="00FD7A4A">
      <w:pPr>
        <w:pStyle w:val="TOC3"/>
        <w:tabs>
          <w:tab w:val="left" w:pos="1320"/>
          <w:tab w:val="right" w:leader="dot" w:pos="8722"/>
        </w:tabs>
        <w:rPr>
          <w:rFonts w:asciiTheme="minorHAnsi" w:eastAsiaTheme="minorEastAsia" w:hAnsiTheme="minorHAnsi" w:cstheme="minorBidi"/>
          <w:noProof/>
          <w:sz w:val="22"/>
          <w:szCs w:val="22"/>
          <w:lang w:val="en-ID" w:eastAsia="zh-CN"/>
        </w:rPr>
      </w:pPr>
      <w:hyperlink w:anchor="_Toc111102434" w:history="1">
        <w:r w:rsidR="00B15569" w:rsidRPr="00144C04">
          <w:rPr>
            <w:rStyle w:val="Hyperlink"/>
            <w:noProof/>
          </w:rPr>
          <w:t>2.2.3.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Advanced Report Server</w:t>
        </w:r>
        <w:r w:rsidR="00B15569">
          <w:rPr>
            <w:noProof/>
            <w:webHidden/>
          </w:rPr>
          <w:tab/>
        </w:r>
        <w:r w:rsidR="00B15569">
          <w:rPr>
            <w:noProof/>
            <w:webHidden/>
          </w:rPr>
          <w:fldChar w:fldCharType="begin"/>
        </w:r>
        <w:r w:rsidR="00B15569">
          <w:rPr>
            <w:noProof/>
            <w:webHidden/>
          </w:rPr>
          <w:instrText xml:space="preserve"> PAGEREF _Toc111102434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77B7043D" w14:textId="36FC22A0" w:rsidR="00B15569" w:rsidRDefault="00FD7A4A">
      <w:pPr>
        <w:pStyle w:val="TOC2"/>
        <w:tabs>
          <w:tab w:val="left" w:pos="880"/>
          <w:tab w:val="right" w:leader="dot" w:pos="8722"/>
        </w:tabs>
        <w:rPr>
          <w:rFonts w:asciiTheme="minorHAnsi" w:eastAsiaTheme="minorEastAsia" w:hAnsiTheme="minorHAnsi" w:cstheme="minorBidi"/>
          <w:noProof/>
          <w:sz w:val="22"/>
          <w:szCs w:val="22"/>
          <w:lang w:val="en-ID" w:eastAsia="zh-CN"/>
        </w:rPr>
      </w:pPr>
      <w:hyperlink w:anchor="_Toc111102435" w:history="1">
        <w:r w:rsidR="00B15569" w:rsidRPr="00144C04">
          <w:rPr>
            <w:rStyle w:val="Hyperlink"/>
            <w:noProof/>
          </w:rPr>
          <w:t>2.3.</w:t>
        </w:r>
        <w:r w:rsidR="00B15569">
          <w:rPr>
            <w:rFonts w:asciiTheme="minorHAnsi" w:eastAsiaTheme="minorEastAsia" w:hAnsiTheme="minorHAnsi" w:cstheme="minorBidi"/>
            <w:noProof/>
            <w:sz w:val="22"/>
            <w:szCs w:val="22"/>
            <w:lang w:val="en-ID" w:eastAsia="zh-CN"/>
          </w:rPr>
          <w:tab/>
        </w:r>
        <w:r w:rsidR="00B15569" w:rsidRPr="00144C04">
          <w:rPr>
            <w:rStyle w:val="Hyperlink"/>
            <w:noProof/>
          </w:rPr>
          <w:t>Cấu hình InforEAM theo nghiệp vụ của doanh nghiệp</w:t>
        </w:r>
        <w:r w:rsidR="00B15569">
          <w:rPr>
            <w:noProof/>
            <w:webHidden/>
          </w:rPr>
          <w:tab/>
        </w:r>
        <w:r w:rsidR="00B15569">
          <w:rPr>
            <w:noProof/>
            <w:webHidden/>
          </w:rPr>
          <w:fldChar w:fldCharType="begin"/>
        </w:r>
        <w:r w:rsidR="00B15569">
          <w:rPr>
            <w:noProof/>
            <w:webHidden/>
          </w:rPr>
          <w:instrText xml:space="preserve"> PAGEREF _Toc111102435 \h </w:instrText>
        </w:r>
        <w:r w:rsidR="00B15569">
          <w:rPr>
            <w:noProof/>
            <w:webHidden/>
          </w:rPr>
        </w:r>
        <w:r w:rsidR="00B15569">
          <w:rPr>
            <w:noProof/>
            <w:webHidden/>
          </w:rPr>
          <w:fldChar w:fldCharType="separate"/>
        </w:r>
        <w:r w:rsidR="00B15569">
          <w:rPr>
            <w:noProof/>
            <w:webHidden/>
          </w:rPr>
          <w:t>38</w:t>
        </w:r>
        <w:r w:rsidR="00B15569">
          <w:rPr>
            <w:noProof/>
            <w:webHidden/>
          </w:rPr>
          <w:fldChar w:fldCharType="end"/>
        </w:r>
      </w:hyperlink>
    </w:p>
    <w:p w14:paraId="432A8F99" w14:textId="2B58E6BE" w:rsidR="00B15569" w:rsidRDefault="00FD7A4A">
      <w:pPr>
        <w:pStyle w:val="TOC1"/>
        <w:tabs>
          <w:tab w:val="right" w:leader="dot" w:pos="8722"/>
        </w:tabs>
        <w:rPr>
          <w:rFonts w:asciiTheme="minorHAnsi" w:eastAsiaTheme="minorEastAsia" w:hAnsiTheme="minorHAnsi" w:cstheme="minorBidi"/>
          <w:noProof/>
          <w:sz w:val="22"/>
          <w:szCs w:val="22"/>
          <w:lang w:val="en-ID" w:eastAsia="zh-CN"/>
        </w:rPr>
      </w:pPr>
      <w:hyperlink w:anchor="_Toc111102436" w:history="1">
        <w:r w:rsidR="00B15569" w:rsidRPr="00144C04">
          <w:rPr>
            <w:rStyle w:val="Hyperlink"/>
            <w:noProof/>
          </w:rPr>
          <w:t>Chương 3 – Kết luận và hướng nghiên cứu</w:t>
        </w:r>
        <w:r w:rsidR="00B15569">
          <w:rPr>
            <w:noProof/>
            <w:webHidden/>
          </w:rPr>
          <w:tab/>
        </w:r>
        <w:r w:rsidR="00B15569">
          <w:rPr>
            <w:noProof/>
            <w:webHidden/>
          </w:rPr>
          <w:fldChar w:fldCharType="begin"/>
        </w:r>
        <w:r w:rsidR="00B15569">
          <w:rPr>
            <w:noProof/>
            <w:webHidden/>
          </w:rPr>
          <w:instrText xml:space="preserve"> PAGEREF _Toc111102436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52D3A8BD" w14:textId="1D18B932" w:rsidR="00B15569" w:rsidRDefault="00FD7A4A">
      <w:pPr>
        <w:pStyle w:val="TOC2"/>
        <w:tabs>
          <w:tab w:val="right" w:leader="dot" w:pos="8722"/>
        </w:tabs>
        <w:rPr>
          <w:rFonts w:asciiTheme="minorHAnsi" w:eastAsiaTheme="minorEastAsia" w:hAnsiTheme="minorHAnsi" w:cstheme="minorBidi"/>
          <w:noProof/>
          <w:sz w:val="22"/>
          <w:szCs w:val="22"/>
          <w:lang w:val="en-ID" w:eastAsia="zh-CN"/>
        </w:rPr>
      </w:pPr>
      <w:hyperlink w:anchor="_Toc111102437" w:history="1">
        <w:r w:rsidR="00B15569" w:rsidRPr="00144C04">
          <w:rPr>
            <w:rStyle w:val="Hyperlink"/>
            <w:noProof/>
          </w:rPr>
          <w:t>Kết luận</w:t>
        </w:r>
        <w:r w:rsidR="00B15569">
          <w:rPr>
            <w:noProof/>
            <w:webHidden/>
          </w:rPr>
          <w:tab/>
        </w:r>
        <w:r w:rsidR="00B15569">
          <w:rPr>
            <w:noProof/>
            <w:webHidden/>
          </w:rPr>
          <w:fldChar w:fldCharType="begin"/>
        </w:r>
        <w:r w:rsidR="00B15569">
          <w:rPr>
            <w:noProof/>
            <w:webHidden/>
          </w:rPr>
          <w:instrText xml:space="preserve"> PAGEREF _Toc111102437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1CFD316E" w14:textId="20B9F1F3" w:rsidR="00B15569" w:rsidRDefault="00FD7A4A">
      <w:pPr>
        <w:pStyle w:val="TOC2"/>
        <w:tabs>
          <w:tab w:val="right" w:leader="dot" w:pos="8722"/>
        </w:tabs>
        <w:rPr>
          <w:rFonts w:asciiTheme="minorHAnsi" w:eastAsiaTheme="minorEastAsia" w:hAnsiTheme="minorHAnsi" w:cstheme="minorBidi"/>
          <w:noProof/>
          <w:sz w:val="22"/>
          <w:szCs w:val="22"/>
          <w:lang w:val="en-ID" w:eastAsia="zh-CN"/>
        </w:rPr>
      </w:pPr>
      <w:hyperlink w:anchor="_Toc111102438" w:history="1">
        <w:r w:rsidR="00B15569" w:rsidRPr="00144C04">
          <w:rPr>
            <w:rStyle w:val="Hyperlink"/>
            <w:noProof/>
          </w:rPr>
          <w:t>Hướng nghiên cứu</w:t>
        </w:r>
        <w:r w:rsidR="00B15569">
          <w:rPr>
            <w:noProof/>
            <w:webHidden/>
          </w:rPr>
          <w:tab/>
        </w:r>
        <w:r w:rsidR="00B15569">
          <w:rPr>
            <w:noProof/>
            <w:webHidden/>
          </w:rPr>
          <w:fldChar w:fldCharType="begin"/>
        </w:r>
        <w:r w:rsidR="00B15569">
          <w:rPr>
            <w:noProof/>
            <w:webHidden/>
          </w:rPr>
          <w:instrText xml:space="preserve"> PAGEREF _Toc111102438 \h </w:instrText>
        </w:r>
        <w:r w:rsidR="00B15569">
          <w:rPr>
            <w:noProof/>
            <w:webHidden/>
          </w:rPr>
        </w:r>
        <w:r w:rsidR="00B15569">
          <w:rPr>
            <w:noProof/>
            <w:webHidden/>
          </w:rPr>
          <w:fldChar w:fldCharType="separate"/>
        </w:r>
        <w:r w:rsidR="00B15569">
          <w:rPr>
            <w:noProof/>
            <w:webHidden/>
          </w:rPr>
          <w:t>39</w:t>
        </w:r>
        <w:r w:rsidR="00B15569">
          <w:rPr>
            <w:noProof/>
            <w:webHidden/>
          </w:rPr>
          <w:fldChar w:fldCharType="end"/>
        </w:r>
      </w:hyperlink>
    </w:p>
    <w:p w14:paraId="385E097A" w14:textId="7ECA7231" w:rsidR="00B15569" w:rsidRDefault="00FD7A4A">
      <w:pPr>
        <w:pStyle w:val="TOC1"/>
        <w:tabs>
          <w:tab w:val="right" w:leader="dot" w:pos="8722"/>
        </w:tabs>
        <w:rPr>
          <w:rFonts w:asciiTheme="minorHAnsi" w:eastAsiaTheme="minorEastAsia" w:hAnsiTheme="minorHAnsi" w:cstheme="minorBidi"/>
          <w:noProof/>
          <w:sz w:val="22"/>
          <w:szCs w:val="22"/>
          <w:lang w:val="en-ID" w:eastAsia="zh-CN"/>
        </w:rPr>
      </w:pPr>
      <w:hyperlink w:anchor="_Toc111102439" w:history="1">
        <w:r w:rsidR="00B15569" w:rsidRPr="00144C04">
          <w:rPr>
            <w:rStyle w:val="Hyperlink"/>
            <w:noProof/>
          </w:rPr>
          <w:t>Tài liệu tham khảo</w:t>
        </w:r>
        <w:r w:rsidR="00B15569">
          <w:rPr>
            <w:noProof/>
            <w:webHidden/>
          </w:rPr>
          <w:tab/>
        </w:r>
        <w:r w:rsidR="00B15569">
          <w:rPr>
            <w:noProof/>
            <w:webHidden/>
          </w:rPr>
          <w:fldChar w:fldCharType="begin"/>
        </w:r>
        <w:r w:rsidR="00B15569">
          <w:rPr>
            <w:noProof/>
            <w:webHidden/>
          </w:rPr>
          <w:instrText xml:space="preserve"> PAGEREF _Toc111102439 \h </w:instrText>
        </w:r>
        <w:r w:rsidR="00B15569">
          <w:rPr>
            <w:noProof/>
            <w:webHidden/>
          </w:rPr>
        </w:r>
        <w:r w:rsidR="00B15569">
          <w:rPr>
            <w:noProof/>
            <w:webHidden/>
          </w:rPr>
          <w:fldChar w:fldCharType="separate"/>
        </w:r>
        <w:r w:rsidR="00B15569">
          <w:rPr>
            <w:noProof/>
            <w:webHidden/>
          </w:rPr>
          <w:t>40</w:t>
        </w:r>
        <w:r w:rsidR="00B15569">
          <w:rPr>
            <w:noProof/>
            <w:webHidden/>
          </w:rPr>
          <w:fldChar w:fldCharType="end"/>
        </w:r>
      </w:hyperlink>
    </w:p>
    <w:p w14:paraId="6550571D" w14:textId="77777777" w:rsidR="000F0CD6" w:rsidRDefault="00C53570" w:rsidP="00D57AF1">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562AD072" w14:textId="7C155347"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8" w:anchor="_Toc111108234" w:history="1">
        <w:r w:rsidR="000F0CD6" w:rsidRPr="00D53AB2">
          <w:rPr>
            <w:rStyle w:val="Hyperlink"/>
            <w:noProof/>
          </w:rPr>
          <w:t>Hình 1: Logo của công ty Intergraph và Hexagon</w:t>
        </w:r>
        <w:r w:rsidR="000F0CD6">
          <w:rPr>
            <w:noProof/>
            <w:webHidden/>
          </w:rPr>
          <w:tab/>
        </w:r>
        <w:r w:rsidR="000F0CD6">
          <w:rPr>
            <w:noProof/>
            <w:webHidden/>
          </w:rPr>
          <w:fldChar w:fldCharType="begin"/>
        </w:r>
        <w:r w:rsidR="000F0CD6">
          <w:rPr>
            <w:noProof/>
            <w:webHidden/>
          </w:rPr>
          <w:instrText xml:space="preserve"> PAGEREF _Toc111108234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38B883F" w14:textId="7E945F05"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9" w:anchor="_Toc111108235" w:history="1">
        <w:r w:rsidR="000F0CD6" w:rsidRPr="00D53AB2">
          <w:rPr>
            <w:rStyle w:val="Hyperlink"/>
            <w:noProof/>
          </w:rPr>
          <w:t>Hình 2: Logo của công ty Credent Technology</w:t>
        </w:r>
        <w:r w:rsidR="000F0CD6">
          <w:rPr>
            <w:noProof/>
            <w:webHidden/>
          </w:rPr>
          <w:tab/>
        </w:r>
        <w:r w:rsidR="000F0CD6">
          <w:rPr>
            <w:noProof/>
            <w:webHidden/>
          </w:rPr>
          <w:fldChar w:fldCharType="begin"/>
        </w:r>
        <w:r w:rsidR="000F0CD6">
          <w:rPr>
            <w:noProof/>
            <w:webHidden/>
          </w:rPr>
          <w:instrText xml:space="preserve"> PAGEREF _Toc111108235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5AF6A2C4" w14:textId="0E6EEB0F"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0" w:anchor="_Toc111108236" w:history="1">
        <w:r w:rsidR="000F0CD6" w:rsidRPr="00D53AB2">
          <w:rPr>
            <w:rStyle w:val="Hyperlink"/>
            <w:noProof/>
          </w:rPr>
          <w:t>Hình 3: Thành phố Vũng Tàu</w:t>
        </w:r>
        <w:r w:rsidR="000F0CD6">
          <w:rPr>
            <w:noProof/>
            <w:webHidden/>
          </w:rPr>
          <w:tab/>
        </w:r>
        <w:r w:rsidR="000F0CD6">
          <w:rPr>
            <w:noProof/>
            <w:webHidden/>
          </w:rPr>
          <w:fldChar w:fldCharType="begin"/>
        </w:r>
        <w:r w:rsidR="000F0CD6">
          <w:rPr>
            <w:noProof/>
            <w:webHidden/>
          </w:rPr>
          <w:instrText xml:space="preserve"> PAGEREF _Toc111108236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2CF16CA" w14:textId="1FD6CA3F"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1" w:anchor="_Toc111108237" w:history="1">
        <w:r w:rsidR="000F0CD6" w:rsidRPr="00D53AB2">
          <w:rPr>
            <w:rStyle w:val="Hyperlink"/>
            <w:noProof/>
          </w:rPr>
          <w:t>Hình 4: Logo cũ của công ty True Tech</w:t>
        </w:r>
        <w:r w:rsidR="000F0CD6">
          <w:rPr>
            <w:noProof/>
            <w:webHidden/>
          </w:rPr>
          <w:tab/>
        </w:r>
        <w:r w:rsidR="000F0CD6">
          <w:rPr>
            <w:noProof/>
            <w:webHidden/>
          </w:rPr>
          <w:fldChar w:fldCharType="begin"/>
        </w:r>
        <w:r w:rsidR="000F0CD6">
          <w:rPr>
            <w:noProof/>
            <w:webHidden/>
          </w:rPr>
          <w:instrText xml:space="preserve"> PAGEREF _Toc111108237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1DAA1834" w14:textId="68454B76"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2" w:anchor="_Toc111108238" w:history="1">
        <w:r w:rsidR="000F0CD6" w:rsidRPr="00D53AB2">
          <w:rPr>
            <w:rStyle w:val="Hyperlink"/>
            <w:noProof/>
          </w:rPr>
          <w:t>Hình 5: Thành phố Hồ Chí Minh</w:t>
        </w:r>
        <w:r w:rsidR="000F0CD6">
          <w:rPr>
            <w:noProof/>
            <w:webHidden/>
          </w:rPr>
          <w:tab/>
        </w:r>
        <w:r w:rsidR="000F0CD6">
          <w:rPr>
            <w:noProof/>
            <w:webHidden/>
          </w:rPr>
          <w:fldChar w:fldCharType="begin"/>
        </w:r>
        <w:r w:rsidR="000F0CD6">
          <w:rPr>
            <w:noProof/>
            <w:webHidden/>
          </w:rPr>
          <w:instrText xml:space="preserve"> PAGEREF _Toc111108238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216F4E0C" w14:textId="70881E44"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3" w:anchor="_Toc111108239" w:history="1">
        <w:r w:rsidR="000F0CD6" w:rsidRPr="00D53AB2">
          <w:rPr>
            <w:rStyle w:val="Hyperlink"/>
            <w:noProof/>
          </w:rPr>
          <w:t>Hình 6: Logo mới của công ty True Tech</w:t>
        </w:r>
        <w:r w:rsidR="000F0CD6">
          <w:rPr>
            <w:noProof/>
            <w:webHidden/>
          </w:rPr>
          <w:tab/>
        </w:r>
        <w:r w:rsidR="000F0CD6">
          <w:rPr>
            <w:noProof/>
            <w:webHidden/>
          </w:rPr>
          <w:fldChar w:fldCharType="begin"/>
        </w:r>
        <w:r w:rsidR="000F0CD6">
          <w:rPr>
            <w:noProof/>
            <w:webHidden/>
          </w:rPr>
          <w:instrText xml:space="preserve"> PAGEREF _Toc111108239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4611DCF4" w14:textId="46313BF6"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0" w:history="1">
        <w:r w:rsidR="000F0CD6" w:rsidRPr="00D53AB2">
          <w:rPr>
            <w:rStyle w:val="Hyperlink"/>
            <w:noProof/>
          </w:rPr>
          <w:t>Hình 7: Sơ đồ phân cấp thiết bị</w:t>
        </w:r>
        <w:r w:rsidR="000F0CD6">
          <w:rPr>
            <w:noProof/>
            <w:webHidden/>
          </w:rPr>
          <w:tab/>
        </w:r>
        <w:r w:rsidR="000F0CD6">
          <w:rPr>
            <w:noProof/>
            <w:webHidden/>
          </w:rPr>
          <w:fldChar w:fldCharType="begin"/>
        </w:r>
        <w:r w:rsidR="000F0CD6">
          <w:rPr>
            <w:noProof/>
            <w:webHidden/>
          </w:rPr>
          <w:instrText xml:space="preserve"> PAGEREF _Toc111108240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36565821" w14:textId="73F8A716"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1" w:history="1">
        <w:r w:rsidR="000F0CD6" w:rsidRPr="00D53AB2">
          <w:rPr>
            <w:rStyle w:val="Hyperlink"/>
            <w:noProof/>
          </w:rPr>
          <w:t>Hình 8: Thiết lập phân nhóm thiết bị</w:t>
        </w:r>
        <w:r w:rsidR="000F0CD6">
          <w:rPr>
            <w:noProof/>
            <w:webHidden/>
          </w:rPr>
          <w:tab/>
        </w:r>
        <w:r w:rsidR="000F0CD6">
          <w:rPr>
            <w:noProof/>
            <w:webHidden/>
          </w:rPr>
          <w:fldChar w:fldCharType="begin"/>
        </w:r>
        <w:r w:rsidR="000F0CD6">
          <w:rPr>
            <w:noProof/>
            <w:webHidden/>
          </w:rPr>
          <w:instrText xml:space="preserve"> PAGEREF _Toc111108241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297FBB83" w14:textId="6523B431"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2" w:history="1">
        <w:r w:rsidR="000F0CD6" w:rsidRPr="00D53AB2">
          <w:rPr>
            <w:rStyle w:val="Hyperlink"/>
            <w:noProof/>
          </w:rPr>
          <w:t>Hình 9: Thiết lập phân loại cho thiết bị</w:t>
        </w:r>
        <w:r w:rsidR="000F0CD6">
          <w:rPr>
            <w:noProof/>
            <w:webHidden/>
          </w:rPr>
          <w:tab/>
        </w:r>
        <w:r w:rsidR="000F0CD6">
          <w:rPr>
            <w:noProof/>
            <w:webHidden/>
          </w:rPr>
          <w:fldChar w:fldCharType="begin"/>
        </w:r>
        <w:r w:rsidR="000F0CD6">
          <w:rPr>
            <w:noProof/>
            <w:webHidden/>
          </w:rPr>
          <w:instrText xml:space="preserve"> PAGEREF _Toc111108242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4495C0B" w14:textId="7CEB7A90"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3" w:history="1">
        <w:r w:rsidR="000F0CD6" w:rsidRPr="00D53AB2">
          <w:rPr>
            <w:rStyle w:val="Hyperlink"/>
            <w:noProof/>
          </w:rPr>
          <w:t>Hình 10: Thiết lập đa tổ chức cho thiết bị</w:t>
        </w:r>
        <w:r w:rsidR="000F0CD6">
          <w:rPr>
            <w:noProof/>
            <w:webHidden/>
          </w:rPr>
          <w:tab/>
        </w:r>
        <w:r w:rsidR="000F0CD6">
          <w:rPr>
            <w:noProof/>
            <w:webHidden/>
          </w:rPr>
          <w:fldChar w:fldCharType="begin"/>
        </w:r>
        <w:r w:rsidR="000F0CD6">
          <w:rPr>
            <w:noProof/>
            <w:webHidden/>
          </w:rPr>
          <w:instrText xml:space="preserve"> PAGEREF _Toc111108243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D5CE877" w14:textId="19A09A9F"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4" w:history="1">
        <w:r w:rsidR="000F0CD6" w:rsidRPr="00D53AB2">
          <w:rPr>
            <w:rStyle w:val="Hyperlink"/>
            <w:noProof/>
          </w:rPr>
          <w:t>Hình 11: Thiết lập đơn vị</w:t>
        </w:r>
        <w:r w:rsidR="000F0CD6">
          <w:rPr>
            <w:noProof/>
            <w:webHidden/>
          </w:rPr>
          <w:tab/>
        </w:r>
        <w:r w:rsidR="000F0CD6">
          <w:rPr>
            <w:noProof/>
            <w:webHidden/>
          </w:rPr>
          <w:fldChar w:fldCharType="begin"/>
        </w:r>
        <w:r w:rsidR="000F0CD6">
          <w:rPr>
            <w:noProof/>
            <w:webHidden/>
          </w:rPr>
          <w:instrText xml:space="preserve"> PAGEREF _Toc111108244 \h </w:instrText>
        </w:r>
        <w:r w:rsidR="000F0CD6">
          <w:rPr>
            <w:noProof/>
            <w:webHidden/>
          </w:rPr>
        </w:r>
        <w:r w:rsidR="000F0CD6">
          <w:rPr>
            <w:noProof/>
            <w:webHidden/>
          </w:rPr>
          <w:fldChar w:fldCharType="separate"/>
        </w:r>
        <w:r w:rsidR="000F0CD6">
          <w:rPr>
            <w:noProof/>
            <w:webHidden/>
          </w:rPr>
          <w:t>14</w:t>
        </w:r>
        <w:r w:rsidR="000F0CD6">
          <w:rPr>
            <w:noProof/>
            <w:webHidden/>
          </w:rPr>
          <w:fldChar w:fldCharType="end"/>
        </w:r>
      </w:hyperlink>
    </w:p>
    <w:p w14:paraId="604EE83B" w14:textId="4874E9FC"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5" w:history="1">
        <w:r w:rsidR="000F0CD6" w:rsidRPr="00D53AB2">
          <w:rPr>
            <w:rStyle w:val="Hyperlink"/>
            <w:noProof/>
          </w:rPr>
          <w:t>Hình 12: Thiết lập locations</w:t>
        </w:r>
        <w:r w:rsidR="000F0CD6">
          <w:rPr>
            <w:noProof/>
            <w:webHidden/>
          </w:rPr>
          <w:tab/>
        </w:r>
        <w:r w:rsidR="000F0CD6">
          <w:rPr>
            <w:noProof/>
            <w:webHidden/>
          </w:rPr>
          <w:fldChar w:fldCharType="begin"/>
        </w:r>
        <w:r w:rsidR="000F0CD6">
          <w:rPr>
            <w:noProof/>
            <w:webHidden/>
          </w:rPr>
          <w:instrText xml:space="preserve"> PAGEREF _Toc111108245 \h </w:instrText>
        </w:r>
        <w:r w:rsidR="000F0CD6">
          <w:rPr>
            <w:noProof/>
            <w:webHidden/>
          </w:rPr>
        </w:r>
        <w:r w:rsidR="000F0CD6">
          <w:rPr>
            <w:noProof/>
            <w:webHidden/>
          </w:rPr>
          <w:fldChar w:fldCharType="separate"/>
        </w:r>
        <w:r w:rsidR="000F0CD6">
          <w:rPr>
            <w:noProof/>
            <w:webHidden/>
          </w:rPr>
          <w:t>15</w:t>
        </w:r>
        <w:r w:rsidR="000F0CD6">
          <w:rPr>
            <w:noProof/>
            <w:webHidden/>
          </w:rPr>
          <w:fldChar w:fldCharType="end"/>
        </w:r>
      </w:hyperlink>
    </w:p>
    <w:p w14:paraId="4E3018D1" w14:textId="01FD1DB1"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6" w:history="1">
        <w:r w:rsidR="000F0CD6" w:rsidRPr="00D53AB2">
          <w:rPr>
            <w:rStyle w:val="Hyperlink"/>
            <w:noProof/>
          </w:rPr>
          <w:t>Hình 13: Thiết lập Position</w:t>
        </w:r>
        <w:r w:rsidR="000F0CD6">
          <w:rPr>
            <w:noProof/>
            <w:webHidden/>
          </w:rPr>
          <w:tab/>
        </w:r>
        <w:r w:rsidR="000F0CD6">
          <w:rPr>
            <w:noProof/>
            <w:webHidden/>
          </w:rPr>
          <w:fldChar w:fldCharType="begin"/>
        </w:r>
        <w:r w:rsidR="000F0CD6">
          <w:rPr>
            <w:noProof/>
            <w:webHidden/>
          </w:rPr>
          <w:instrText xml:space="preserve"> PAGEREF _Toc111108246 \h </w:instrText>
        </w:r>
        <w:r w:rsidR="000F0CD6">
          <w:rPr>
            <w:noProof/>
            <w:webHidden/>
          </w:rPr>
        </w:r>
        <w:r w:rsidR="000F0CD6">
          <w:rPr>
            <w:noProof/>
            <w:webHidden/>
          </w:rPr>
          <w:fldChar w:fldCharType="separate"/>
        </w:r>
        <w:r w:rsidR="000F0CD6">
          <w:rPr>
            <w:noProof/>
            <w:webHidden/>
          </w:rPr>
          <w:t>16</w:t>
        </w:r>
        <w:r w:rsidR="000F0CD6">
          <w:rPr>
            <w:noProof/>
            <w:webHidden/>
          </w:rPr>
          <w:fldChar w:fldCharType="end"/>
        </w:r>
      </w:hyperlink>
    </w:p>
    <w:p w14:paraId="2634EDA8" w14:textId="195DB21C"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7" w:history="1">
        <w:r w:rsidR="000F0CD6" w:rsidRPr="00D53AB2">
          <w:rPr>
            <w:rStyle w:val="Hyperlink"/>
            <w:noProof/>
          </w:rPr>
          <w:t>Hình 14: Thiết lập assets</w:t>
        </w:r>
        <w:r w:rsidR="000F0CD6">
          <w:rPr>
            <w:noProof/>
            <w:webHidden/>
          </w:rPr>
          <w:tab/>
        </w:r>
        <w:r w:rsidR="000F0CD6">
          <w:rPr>
            <w:noProof/>
            <w:webHidden/>
          </w:rPr>
          <w:fldChar w:fldCharType="begin"/>
        </w:r>
        <w:r w:rsidR="000F0CD6">
          <w:rPr>
            <w:noProof/>
            <w:webHidden/>
          </w:rPr>
          <w:instrText xml:space="preserve"> PAGEREF _Toc111108247 \h </w:instrText>
        </w:r>
        <w:r w:rsidR="000F0CD6">
          <w:rPr>
            <w:noProof/>
            <w:webHidden/>
          </w:rPr>
        </w:r>
        <w:r w:rsidR="000F0CD6">
          <w:rPr>
            <w:noProof/>
            <w:webHidden/>
          </w:rPr>
          <w:fldChar w:fldCharType="separate"/>
        </w:r>
        <w:r w:rsidR="000F0CD6">
          <w:rPr>
            <w:noProof/>
            <w:webHidden/>
          </w:rPr>
          <w:t>17</w:t>
        </w:r>
        <w:r w:rsidR="000F0CD6">
          <w:rPr>
            <w:noProof/>
            <w:webHidden/>
          </w:rPr>
          <w:fldChar w:fldCharType="end"/>
        </w:r>
      </w:hyperlink>
    </w:p>
    <w:p w14:paraId="578E16CE" w14:textId="34E4B03D"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8" w:history="1">
        <w:r w:rsidR="000F0CD6" w:rsidRPr="00D53AB2">
          <w:rPr>
            <w:rStyle w:val="Hyperlink"/>
            <w:noProof/>
          </w:rPr>
          <w:t>Hình 15: Thiết lập đa tổ chức cho vật tư</w:t>
        </w:r>
        <w:r w:rsidR="000F0CD6">
          <w:rPr>
            <w:noProof/>
            <w:webHidden/>
          </w:rPr>
          <w:tab/>
        </w:r>
        <w:r w:rsidR="000F0CD6">
          <w:rPr>
            <w:noProof/>
            <w:webHidden/>
          </w:rPr>
          <w:fldChar w:fldCharType="begin"/>
        </w:r>
        <w:r w:rsidR="000F0CD6">
          <w:rPr>
            <w:noProof/>
            <w:webHidden/>
          </w:rPr>
          <w:instrText xml:space="preserve"> PAGEREF _Toc111108248 \h </w:instrText>
        </w:r>
        <w:r w:rsidR="000F0CD6">
          <w:rPr>
            <w:noProof/>
            <w:webHidden/>
          </w:rPr>
        </w:r>
        <w:r w:rsidR="000F0CD6">
          <w:rPr>
            <w:noProof/>
            <w:webHidden/>
          </w:rPr>
          <w:fldChar w:fldCharType="separate"/>
        </w:r>
        <w:r w:rsidR="000F0CD6">
          <w:rPr>
            <w:noProof/>
            <w:webHidden/>
          </w:rPr>
          <w:t>18</w:t>
        </w:r>
        <w:r w:rsidR="000F0CD6">
          <w:rPr>
            <w:noProof/>
            <w:webHidden/>
          </w:rPr>
          <w:fldChar w:fldCharType="end"/>
        </w:r>
      </w:hyperlink>
    </w:p>
    <w:p w14:paraId="010DAF56" w14:textId="7831CC90"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9" w:history="1">
        <w:r w:rsidR="000F0CD6" w:rsidRPr="00D53AB2">
          <w:rPr>
            <w:rStyle w:val="Hyperlink"/>
            <w:noProof/>
          </w:rPr>
          <w:t>Hình 16: Thiết lập tỷ giá tiền tệ</w:t>
        </w:r>
        <w:r w:rsidR="000F0CD6">
          <w:rPr>
            <w:noProof/>
            <w:webHidden/>
          </w:rPr>
          <w:tab/>
        </w:r>
        <w:r w:rsidR="000F0CD6">
          <w:rPr>
            <w:noProof/>
            <w:webHidden/>
          </w:rPr>
          <w:fldChar w:fldCharType="begin"/>
        </w:r>
        <w:r w:rsidR="000F0CD6">
          <w:rPr>
            <w:noProof/>
            <w:webHidden/>
          </w:rPr>
          <w:instrText xml:space="preserve"> PAGEREF _Toc111108249 \h </w:instrText>
        </w:r>
        <w:r w:rsidR="000F0CD6">
          <w:rPr>
            <w:noProof/>
            <w:webHidden/>
          </w:rPr>
        </w:r>
        <w:r w:rsidR="000F0CD6">
          <w:rPr>
            <w:noProof/>
            <w:webHidden/>
          </w:rPr>
          <w:fldChar w:fldCharType="separate"/>
        </w:r>
        <w:r w:rsidR="000F0CD6">
          <w:rPr>
            <w:noProof/>
            <w:webHidden/>
          </w:rPr>
          <w:t>19</w:t>
        </w:r>
        <w:r w:rsidR="000F0CD6">
          <w:rPr>
            <w:noProof/>
            <w:webHidden/>
          </w:rPr>
          <w:fldChar w:fldCharType="end"/>
        </w:r>
      </w:hyperlink>
    </w:p>
    <w:p w14:paraId="050C2933" w14:textId="3C63CE6E"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0" w:history="1">
        <w:r w:rsidR="000F0CD6" w:rsidRPr="00D53AB2">
          <w:rPr>
            <w:rStyle w:val="Hyperlink"/>
            <w:noProof/>
          </w:rPr>
          <w:t>Hình 17: Thiết lập thông tin vật tư</w:t>
        </w:r>
        <w:r w:rsidR="000F0CD6">
          <w:rPr>
            <w:noProof/>
            <w:webHidden/>
          </w:rPr>
          <w:tab/>
        </w:r>
        <w:r w:rsidR="000F0CD6">
          <w:rPr>
            <w:noProof/>
            <w:webHidden/>
          </w:rPr>
          <w:fldChar w:fldCharType="begin"/>
        </w:r>
        <w:r w:rsidR="000F0CD6">
          <w:rPr>
            <w:noProof/>
            <w:webHidden/>
          </w:rPr>
          <w:instrText xml:space="preserve"> PAGEREF _Toc111108250 \h </w:instrText>
        </w:r>
        <w:r w:rsidR="000F0CD6">
          <w:rPr>
            <w:noProof/>
            <w:webHidden/>
          </w:rPr>
        </w:r>
        <w:r w:rsidR="000F0CD6">
          <w:rPr>
            <w:noProof/>
            <w:webHidden/>
          </w:rPr>
          <w:fldChar w:fldCharType="separate"/>
        </w:r>
        <w:r w:rsidR="000F0CD6">
          <w:rPr>
            <w:noProof/>
            <w:webHidden/>
          </w:rPr>
          <w:t>23</w:t>
        </w:r>
        <w:r w:rsidR="000F0CD6">
          <w:rPr>
            <w:noProof/>
            <w:webHidden/>
          </w:rPr>
          <w:fldChar w:fldCharType="end"/>
        </w:r>
      </w:hyperlink>
    </w:p>
    <w:p w14:paraId="3E952A6C" w14:textId="1B98ED48"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1" w:history="1">
        <w:r w:rsidR="000F0CD6" w:rsidRPr="00D53AB2">
          <w:rPr>
            <w:rStyle w:val="Hyperlink"/>
            <w:noProof/>
          </w:rPr>
          <w:t>Hình 18: Thiết lập thông tin nhà cung cấp</w:t>
        </w:r>
        <w:r w:rsidR="000F0CD6">
          <w:rPr>
            <w:noProof/>
            <w:webHidden/>
          </w:rPr>
          <w:tab/>
        </w:r>
        <w:r w:rsidR="000F0CD6">
          <w:rPr>
            <w:noProof/>
            <w:webHidden/>
          </w:rPr>
          <w:fldChar w:fldCharType="begin"/>
        </w:r>
        <w:r w:rsidR="000F0CD6">
          <w:rPr>
            <w:noProof/>
            <w:webHidden/>
          </w:rPr>
          <w:instrText xml:space="preserve"> PAGEREF _Toc111108251 \h </w:instrText>
        </w:r>
        <w:r w:rsidR="000F0CD6">
          <w:rPr>
            <w:noProof/>
            <w:webHidden/>
          </w:rPr>
        </w:r>
        <w:r w:rsidR="000F0CD6">
          <w:rPr>
            <w:noProof/>
            <w:webHidden/>
          </w:rPr>
          <w:fldChar w:fldCharType="separate"/>
        </w:r>
        <w:r w:rsidR="000F0CD6">
          <w:rPr>
            <w:noProof/>
            <w:webHidden/>
          </w:rPr>
          <w:t>26</w:t>
        </w:r>
        <w:r w:rsidR="000F0CD6">
          <w:rPr>
            <w:noProof/>
            <w:webHidden/>
          </w:rPr>
          <w:fldChar w:fldCharType="end"/>
        </w:r>
      </w:hyperlink>
    </w:p>
    <w:p w14:paraId="7B894C9A" w14:textId="697322B0"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2" w:history="1">
        <w:r w:rsidR="000F0CD6" w:rsidRPr="00D53AB2">
          <w:rPr>
            <w:rStyle w:val="Hyperlink"/>
            <w:noProof/>
          </w:rPr>
          <w:t>Hình 19: Thiết lập thông tin vật tư cung cấp</w:t>
        </w:r>
        <w:r w:rsidR="000F0CD6">
          <w:rPr>
            <w:noProof/>
            <w:webHidden/>
          </w:rPr>
          <w:tab/>
        </w:r>
        <w:r w:rsidR="000F0CD6">
          <w:rPr>
            <w:noProof/>
            <w:webHidden/>
          </w:rPr>
          <w:fldChar w:fldCharType="begin"/>
        </w:r>
        <w:r w:rsidR="000F0CD6">
          <w:rPr>
            <w:noProof/>
            <w:webHidden/>
          </w:rPr>
          <w:instrText xml:space="preserve"> PAGEREF _Toc111108252 \h </w:instrText>
        </w:r>
        <w:r w:rsidR="000F0CD6">
          <w:rPr>
            <w:noProof/>
            <w:webHidden/>
          </w:rPr>
        </w:r>
        <w:r w:rsidR="000F0CD6">
          <w:rPr>
            <w:noProof/>
            <w:webHidden/>
          </w:rPr>
          <w:fldChar w:fldCharType="separate"/>
        </w:r>
        <w:r w:rsidR="000F0CD6">
          <w:rPr>
            <w:noProof/>
            <w:webHidden/>
          </w:rPr>
          <w:t>28</w:t>
        </w:r>
        <w:r w:rsidR="000F0CD6">
          <w:rPr>
            <w:noProof/>
            <w:webHidden/>
          </w:rPr>
          <w:fldChar w:fldCharType="end"/>
        </w:r>
      </w:hyperlink>
    </w:p>
    <w:p w14:paraId="5D4CA8F4" w14:textId="7E77AB84"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3" w:history="1">
        <w:r w:rsidR="000F0CD6" w:rsidRPr="00D53AB2">
          <w:rPr>
            <w:rStyle w:val="Hyperlink"/>
            <w:noProof/>
          </w:rPr>
          <w:t>Hình 20: Thiết lập thông tin nhà sản xuất</w:t>
        </w:r>
        <w:r w:rsidR="000F0CD6">
          <w:rPr>
            <w:noProof/>
            <w:webHidden/>
          </w:rPr>
          <w:tab/>
        </w:r>
        <w:r w:rsidR="000F0CD6">
          <w:rPr>
            <w:noProof/>
            <w:webHidden/>
          </w:rPr>
          <w:fldChar w:fldCharType="begin"/>
        </w:r>
        <w:r w:rsidR="000F0CD6">
          <w:rPr>
            <w:noProof/>
            <w:webHidden/>
          </w:rPr>
          <w:instrText xml:space="preserve"> PAGEREF _Toc111108253 \h </w:instrText>
        </w:r>
        <w:r w:rsidR="000F0CD6">
          <w:rPr>
            <w:noProof/>
            <w:webHidden/>
          </w:rPr>
        </w:r>
        <w:r w:rsidR="000F0CD6">
          <w:rPr>
            <w:noProof/>
            <w:webHidden/>
          </w:rPr>
          <w:fldChar w:fldCharType="separate"/>
        </w:r>
        <w:r w:rsidR="000F0CD6">
          <w:rPr>
            <w:noProof/>
            <w:webHidden/>
          </w:rPr>
          <w:t>29</w:t>
        </w:r>
        <w:r w:rsidR="000F0CD6">
          <w:rPr>
            <w:noProof/>
            <w:webHidden/>
          </w:rPr>
          <w:fldChar w:fldCharType="end"/>
        </w:r>
      </w:hyperlink>
    </w:p>
    <w:p w14:paraId="60FA7FF7" w14:textId="63C4724C"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4" w:history="1">
        <w:r w:rsidR="000F0CD6" w:rsidRPr="00D53AB2">
          <w:rPr>
            <w:rStyle w:val="Hyperlink"/>
            <w:noProof/>
          </w:rPr>
          <w:t>Hình 21: Thiết lập thông tin vật tư sản xuất</w:t>
        </w:r>
        <w:r w:rsidR="000F0CD6">
          <w:rPr>
            <w:noProof/>
            <w:webHidden/>
          </w:rPr>
          <w:tab/>
        </w:r>
        <w:r w:rsidR="000F0CD6">
          <w:rPr>
            <w:noProof/>
            <w:webHidden/>
          </w:rPr>
          <w:fldChar w:fldCharType="begin"/>
        </w:r>
        <w:r w:rsidR="000F0CD6">
          <w:rPr>
            <w:noProof/>
            <w:webHidden/>
          </w:rPr>
          <w:instrText xml:space="preserve"> PAGEREF _Toc111108254 \h </w:instrText>
        </w:r>
        <w:r w:rsidR="000F0CD6">
          <w:rPr>
            <w:noProof/>
            <w:webHidden/>
          </w:rPr>
        </w:r>
        <w:r w:rsidR="000F0CD6">
          <w:rPr>
            <w:noProof/>
            <w:webHidden/>
          </w:rPr>
          <w:fldChar w:fldCharType="separate"/>
        </w:r>
        <w:r w:rsidR="000F0CD6">
          <w:rPr>
            <w:noProof/>
            <w:webHidden/>
          </w:rPr>
          <w:t>30</w:t>
        </w:r>
        <w:r w:rsidR="000F0CD6">
          <w:rPr>
            <w:noProof/>
            <w:webHidden/>
          </w:rPr>
          <w:fldChar w:fldCharType="end"/>
        </w:r>
      </w:hyperlink>
    </w:p>
    <w:p w14:paraId="050C1315" w14:textId="2EBF8122"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5" w:history="1">
        <w:r w:rsidR="000F0CD6" w:rsidRPr="00D53AB2">
          <w:rPr>
            <w:rStyle w:val="Hyperlink"/>
            <w:noProof/>
          </w:rPr>
          <w:t>Hình 22: Thiết lập đa tổ chức cho công việc bảo dưỡng</w:t>
        </w:r>
        <w:r w:rsidR="000F0CD6">
          <w:rPr>
            <w:noProof/>
            <w:webHidden/>
          </w:rPr>
          <w:tab/>
        </w:r>
        <w:r w:rsidR="000F0CD6">
          <w:rPr>
            <w:noProof/>
            <w:webHidden/>
          </w:rPr>
          <w:fldChar w:fldCharType="begin"/>
        </w:r>
        <w:r w:rsidR="000F0CD6">
          <w:rPr>
            <w:noProof/>
            <w:webHidden/>
          </w:rPr>
          <w:instrText xml:space="preserve"> PAGEREF _Toc111108255 \h </w:instrText>
        </w:r>
        <w:r w:rsidR="000F0CD6">
          <w:rPr>
            <w:noProof/>
            <w:webHidden/>
          </w:rPr>
        </w:r>
        <w:r w:rsidR="000F0CD6">
          <w:rPr>
            <w:noProof/>
            <w:webHidden/>
          </w:rPr>
          <w:fldChar w:fldCharType="separate"/>
        </w:r>
        <w:r w:rsidR="000F0CD6">
          <w:rPr>
            <w:noProof/>
            <w:webHidden/>
          </w:rPr>
          <w:t>31</w:t>
        </w:r>
        <w:r w:rsidR="000F0CD6">
          <w:rPr>
            <w:noProof/>
            <w:webHidden/>
          </w:rPr>
          <w:fldChar w:fldCharType="end"/>
        </w:r>
      </w:hyperlink>
    </w:p>
    <w:p w14:paraId="3B44B2C5" w14:textId="345999EB"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6" w:history="1">
        <w:r w:rsidR="000F0CD6" w:rsidRPr="00D53AB2">
          <w:rPr>
            <w:rStyle w:val="Hyperlink"/>
            <w:noProof/>
          </w:rPr>
          <w:t>Hình 23: Sơ đồ quy trình bảo dưỡng</w:t>
        </w:r>
        <w:r w:rsidR="000F0CD6">
          <w:rPr>
            <w:noProof/>
            <w:webHidden/>
          </w:rPr>
          <w:tab/>
        </w:r>
        <w:r w:rsidR="000F0CD6">
          <w:rPr>
            <w:noProof/>
            <w:webHidden/>
          </w:rPr>
          <w:fldChar w:fldCharType="begin"/>
        </w:r>
        <w:r w:rsidR="000F0CD6">
          <w:rPr>
            <w:noProof/>
            <w:webHidden/>
          </w:rPr>
          <w:instrText xml:space="preserve"> PAGEREF _Toc111108256 \h </w:instrText>
        </w:r>
        <w:r w:rsidR="000F0CD6">
          <w:rPr>
            <w:noProof/>
            <w:webHidden/>
          </w:rPr>
        </w:r>
        <w:r w:rsidR="000F0CD6">
          <w:rPr>
            <w:noProof/>
            <w:webHidden/>
          </w:rPr>
          <w:fldChar w:fldCharType="separate"/>
        </w:r>
        <w:r w:rsidR="000F0CD6">
          <w:rPr>
            <w:noProof/>
            <w:webHidden/>
          </w:rPr>
          <w:t>33</w:t>
        </w:r>
        <w:r w:rsidR="000F0CD6">
          <w:rPr>
            <w:noProof/>
            <w:webHidden/>
          </w:rPr>
          <w:fldChar w:fldCharType="end"/>
        </w:r>
      </w:hyperlink>
    </w:p>
    <w:p w14:paraId="558AF480" w14:textId="06D7410D"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7" w:history="1">
        <w:r w:rsidR="000F0CD6" w:rsidRPr="00D53AB2">
          <w:rPr>
            <w:rStyle w:val="Hyperlink"/>
            <w:noProof/>
          </w:rPr>
          <w:t>Hình 24: Thiết lập kế hoạch công việc</w:t>
        </w:r>
        <w:r w:rsidR="000F0CD6">
          <w:rPr>
            <w:noProof/>
            <w:webHidden/>
          </w:rPr>
          <w:tab/>
        </w:r>
        <w:r w:rsidR="000F0CD6">
          <w:rPr>
            <w:noProof/>
            <w:webHidden/>
          </w:rPr>
          <w:fldChar w:fldCharType="begin"/>
        </w:r>
        <w:r w:rsidR="000F0CD6">
          <w:rPr>
            <w:noProof/>
            <w:webHidden/>
          </w:rPr>
          <w:instrText xml:space="preserve"> PAGEREF _Toc111108257 \h </w:instrText>
        </w:r>
        <w:r w:rsidR="000F0CD6">
          <w:rPr>
            <w:noProof/>
            <w:webHidden/>
          </w:rPr>
        </w:r>
        <w:r w:rsidR="000F0CD6">
          <w:rPr>
            <w:noProof/>
            <w:webHidden/>
          </w:rPr>
          <w:fldChar w:fldCharType="separate"/>
        </w:r>
        <w:r w:rsidR="000F0CD6">
          <w:rPr>
            <w:noProof/>
            <w:webHidden/>
          </w:rPr>
          <w:t>34</w:t>
        </w:r>
        <w:r w:rsidR="000F0CD6">
          <w:rPr>
            <w:noProof/>
            <w:webHidden/>
          </w:rPr>
          <w:fldChar w:fldCharType="end"/>
        </w:r>
      </w:hyperlink>
    </w:p>
    <w:p w14:paraId="4ED2B089" w14:textId="690B00EE"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8" w:history="1">
        <w:r w:rsidR="000F0CD6" w:rsidRPr="00D53AB2">
          <w:rPr>
            <w:rStyle w:val="Hyperlink"/>
            <w:noProof/>
          </w:rPr>
          <w:t>Hình 25: Thiết lập định mức vật tư</w:t>
        </w:r>
        <w:r w:rsidR="000F0CD6">
          <w:rPr>
            <w:noProof/>
            <w:webHidden/>
          </w:rPr>
          <w:tab/>
        </w:r>
        <w:r w:rsidR="000F0CD6">
          <w:rPr>
            <w:noProof/>
            <w:webHidden/>
          </w:rPr>
          <w:fldChar w:fldCharType="begin"/>
        </w:r>
        <w:r w:rsidR="000F0CD6">
          <w:rPr>
            <w:noProof/>
            <w:webHidden/>
          </w:rPr>
          <w:instrText xml:space="preserve"> PAGEREF _Toc111108258 \h </w:instrText>
        </w:r>
        <w:r w:rsidR="000F0CD6">
          <w:rPr>
            <w:noProof/>
            <w:webHidden/>
          </w:rPr>
        </w:r>
        <w:r w:rsidR="000F0CD6">
          <w:rPr>
            <w:noProof/>
            <w:webHidden/>
          </w:rPr>
          <w:fldChar w:fldCharType="separate"/>
        </w:r>
        <w:r w:rsidR="000F0CD6">
          <w:rPr>
            <w:noProof/>
            <w:webHidden/>
          </w:rPr>
          <w:t>36</w:t>
        </w:r>
        <w:r w:rsidR="000F0CD6">
          <w:rPr>
            <w:noProof/>
            <w:webHidden/>
          </w:rPr>
          <w:fldChar w:fldCharType="end"/>
        </w:r>
      </w:hyperlink>
    </w:p>
    <w:p w14:paraId="03CB500A" w14:textId="7CCA20AE"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9" w:history="1">
        <w:r w:rsidR="000F0CD6" w:rsidRPr="00D53AB2">
          <w:rPr>
            <w:rStyle w:val="Hyperlink"/>
            <w:noProof/>
          </w:rPr>
          <w:t>Hình 26: Sao chép định mức vật tư</w:t>
        </w:r>
        <w:r w:rsidR="000F0CD6">
          <w:rPr>
            <w:noProof/>
            <w:webHidden/>
          </w:rPr>
          <w:tab/>
        </w:r>
        <w:r w:rsidR="000F0CD6">
          <w:rPr>
            <w:noProof/>
            <w:webHidden/>
          </w:rPr>
          <w:fldChar w:fldCharType="begin"/>
        </w:r>
        <w:r w:rsidR="000F0CD6">
          <w:rPr>
            <w:noProof/>
            <w:webHidden/>
          </w:rPr>
          <w:instrText xml:space="preserve"> PAGEREF _Toc111108259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29CA4210" w14:textId="0FF34FBB"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0" w:history="1">
        <w:r w:rsidR="000F0CD6" w:rsidRPr="00D53AB2">
          <w:rPr>
            <w:rStyle w:val="Hyperlink"/>
            <w:noProof/>
          </w:rPr>
          <w:t>Hình 27: Thông tin sao chép định mức vặt tư</w:t>
        </w:r>
        <w:r w:rsidR="000F0CD6">
          <w:rPr>
            <w:noProof/>
            <w:webHidden/>
          </w:rPr>
          <w:tab/>
        </w:r>
        <w:r w:rsidR="000F0CD6">
          <w:rPr>
            <w:noProof/>
            <w:webHidden/>
          </w:rPr>
          <w:fldChar w:fldCharType="begin"/>
        </w:r>
        <w:r w:rsidR="000F0CD6">
          <w:rPr>
            <w:noProof/>
            <w:webHidden/>
          </w:rPr>
          <w:instrText xml:space="preserve"> PAGEREF _Toc111108260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4F551CA7" w14:textId="54CBE34C"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1" w:history="1">
        <w:r w:rsidR="000F0CD6" w:rsidRPr="00D53AB2">
          <w:rPr>
            <w:rStyle w:val="Hyperlink"/>
            <w:noProof/>
          </w:rPr>
          <w:t>Hình 28: Thiết lập quy trình bảo dưỡng</w:t>
        </w:r>
        <w:r w:rsidR="000F0CD6">
          <w:rPr>
            <w:noProof/>
            <w:webHidden/>
          </w:rPr>
          <w:tab/>
        </w:r>
        <w:r w:rsidR="000F0CD6">
          <w:rPr>
            <w:noProof/>
            <w:webHidden/>
          </w:rPr>
          <w:fldChar w:fldCharType="begin"/>
        </w:r>
        <w:r w:rsidR="000F0CD6">
          <w:rPr>
            <w:noProof/>
            <w:webHidden/>
          </w:rPr>
          <w:instrText xml:space="preserve"> PAGEREF _Toc111108261 \h </w:instrText>
        </w:r>
        <w:r w:rsidR="000F0CD6">
          <w:rPr>
            <w:noProof/>
            <w:webHidden/>
          </w:rPr>
        </w:r>
        <w:r w:rsidR="000F0CD6">
          <w:rPr>
            <w:noProof/>
            <w:webHidden/>
          </w:rPr>
          <w:fldChar w:fldCharType="separate"/>
        </w:r>
        <w:r w:rsidR="000F0CD6">
          <w:rPr>
            <w:noProof/>
            <w:webHidden/>
          </w:rPr>
          <w:t>40</w:t>
        </w:r>
        <w:r w:rsidR="000F0CD6">
          <w:rPr>
            <w:noProof/>
            <w:webHidden/>
          </w:rPr>
          <w:fldChar w:fldCharType="end"/>
        </w:r>
      </w:hyperlink>
    </w:p>
    <w:p w14:paraId="0F391F64" w14:textId="535F96A2"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2" w:history="1">
        <w:r w:rsidR="000F0CD6" w:rsidRPr="00D53AB2">
          <w:rPr>
            <w:rStyle w:val="Hyperlink"/>
            <w:noProof/>
          </w:rPr>
          <w:t>Hình 29: Thông tin hạng mục thực hiện</w:t>
        </w:r>
        <w:r w:rsidR="000F0CD6">
          <w:rPr>
            <w:noProof/>
            <w:webHidden/>
          </w:rPr>
          <w:tab/>
        </w:r>
        <w:r w:rsidR="000F0CD6">
          <w:rPr>
            <w:noProof/>
            <w:webHidden/>
          </w:rPr>
          <w:fldChar w:fldCharType="begin"/>
        </w:r>
        <w:r w:rsidR="000F0CD6">
          <w:rPr>
            <w:noProof/>
            <w:webHidden/>
          </w:rPr>
          <w:instrText xml:space="preserve"> PAGEREF _Toc111108262 \h </w:instrText>
        </w:r>
        <w:r w:rsidR="000F0CD6">
          <w:rPr>
            <w:noProof/>
            <w:webHidden/>
          </w:rPr>
        </w:r>
        <w:r w:rsidR="000F0CD6">
          <w:rPr>
            <w:noProof/>
            <w:webHidden/>
          </w:rPr>
          <w:fldChar w:fldCharType="separate"/>
        </w:r>
        <w:r w:rsidR="000F0CD6">
          <w:rPr>
            <w:noProof/>
            <w:webHidden/>
          </w:rPr>
          <w:t>41</w:t>
        </w:r>
        <w:r w:rsidR="000F0CD6">
          <w:rPr>
            <w:noProof/>
            <w:webHidden/>
          </w:rPr>
          <w:fldChar w:fldCharType="end"/>
        </w:r>
      </w:hyperlink>
    </w:p>
    <w:p w14:paraId="1D760850" w14:textId="449DCCC0" w:rsidR="000F0CD6" w:rsidRDefault="00FD7A4A"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3" w:history="1">
        <w:r w:rsidR="000F0CD6" w:rsidRPr="00D53AB2">
          <w:rPr>
            <w:rStyle w:val="Hyperlink"/>
            <w:noProof/>
          </w:rPr>
          <w:t>Hình 30: Cấu trúc của một hệ thống InforEAM</w:t>
        </w:r>
        <w:r w:rsidR="000F0CD6">
          <w:rPr>
            <w:noProof/>
            <w:webHidden/>
          </w:rPr>
          <w:tab/>
        </w:r>
        <w:r w:rsidR="000F0CD6">
          <w:rPr>
            <w:noProof/>
            <w:webHidden/>
          </w:rPr>
          <w:fldChar w:fldCharType="begin"/>
        </w:r>
        <w:r w:rsidR="000F0CD6">
          <w:rPr>
            <w:noProof/>
            <w:webHidden/>
          </w:rPr>
          <w:instrText xml:space="preserve"> PAGEREF _Toc111108263 \h </w:instrText>
        </w:r>
        <w:r w:rsidR="000F0CD6">
          <w:rPr>
            <w:noProof/>
            <w:webHidden/>
          </w:rPr>
        </w:r>
        <w:r w:rsidR="000F0CD6">
          <w:rPr>
            <w:noProof/>
            <w:webHidden/>
          </w:rPr>
          <w:fldChar w:fldCharType="separate"/>
        </w:r>
        <w:r w:rsidR="000F0CD6">
          <w:rPr>
            <w:noProof/>
            <w:webHidden/>
          </w:rPr>
          <w:t>42</w:t>
        </w:r>
        <w:r w:rsidR="000F0CD6">
          <w:rPr>
            <w:noProof/>
            <w:webHidden/>
          </w:rPr>
          <w:fldChar w:fldCharType="end"/>
        </w:r>
      </w:hyperlink>
    </w:p>
    <w:p w14:paraId="5253EEA7" w14:textId="6E413A20" w:rsidR="000F1A76" w:rsidRPr="00864011" w:rsidRDefault="00077DB6" w:rsidP="000F0CD6">
      <w:pPr>
        <w:pageBreakBefore/>
        <w:spacing w:line="360" w:lineRule="auto"/>
        <w:jc w:val="center"/>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27F8EF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29CE131"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777DC82"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5C533A8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FF9E61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0FD33B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CB6877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0176D33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91C4D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138459D"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D38C79"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55AD498" w14:textId="77777777" w:rsidR="0095654E" w:rsidRDefault="0095654E" w:rsidP="0095654E">
      <w:pPr>
        <w:tabs>
          <w:tab w:val="right" w:leader="hyphen" w:pos="8460"/>
        </w:tabs>
        <w:spacing w:line="360" w:lineRule="auto"/>
        <w:rPr>
          <w:sz w:val="28"/>
          <w:szCs w:val="28"/>
        </w:rPr>
      </w:pPr>
      <w:r>
        <w:rPr>
          <w:sz w:val="28"/>
          <w:szCs w:val="28"/>
        </w:rPr>
        <w:tab/>
      </w:r>
    </w:p>
    <w:p w14:paraId="4EB02CEF" w14:textId="3AA502C1"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BD1F82" w:rsidRDefault="00947010" w:rsidP="00756B20">
      <w:pPr>
        <w:pageBreakBefore/>
        <w:spacing w:line="360" w:lineRule="auto"/>
        <w:jc w:val="center"/>
        <w:rPr>
          <w:b/>
          <w:sz w:val="28"/>
          <w:szCs w:val="28"/>
        </w:rPr>
      </w:pPr>
      <w:r w:rsidRPr="00BD1F82">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 xml:space="preserve">Kỹ thuật – </w:t>
      </w:r>
      <w:r>
        <w:rPr>
          <w:sz w:val="28"/>
          <w:szCs w:val="28"/>
        </w:rPr>
        <w:t>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Pr="00864011">
        <w:rPr>
          <w:sz w:val="28"/>
          <w:szCs w:val="28"/>
        </w:rPr>
        <w:t>em 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7D1BBC05"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914A82" w:rsidRPr="00864011">
        <w:rPr>
          <w:i/>
          <w:sz w:val="28"/>
          <w:szCs w:val="28"/>
        </w:rPr>
        <w:t>……….,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914A82" w:rsidRPr="00864011">
        <w:rPr>
          <w:b/>
          <w:sz w:val="28"/>
          <w:szCs w:val="28"/>
        </w:rPr>
        <w:t xml:space="preserve"> thực hiện</w:t>
      </w:r>
    </w:p>
    <w:p w14:paraId="0A9BD430" w14:textId="7E2C59AC" w:rsidR="00756B20" w:rsidRPr="0022651E" w:rsidRDefault="00756B20" w:rsidP="0022651E">
      <w:pPr>
        <w:tabs>
          <w:tab w:val="center" w:pos="5760"/>
          <w:tab w:val="right" w:leader="hyphen" w:pos="8460"/>
        </w:tabs>
        <w:spacing w:line="360" w:lineRule="auto"/>
        <w:rPr>
          <w:sz w:val="28"/>
          <w:szCs w:val="28"/>
        </w:rPr>
      </w:pPr>
      <w:r w:rsidRPr="00864011">
        <w:rPr>
          <w:b/>
          <w:sz w:val="28"/>
          <w:szCs w:val="28"/>
        </w:rPr>
        <w:tab/>
      </w:r>
      <w:r w:rsidRPr="0022651E">
        <w:rPr>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sz w:val="28"/>
          <w:szCs w:val="28"/>
        </w:rPr>
      </w:pPr>
      <w:r w:rsidRPr="0022651E">
        <w:rPr>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sz w:val="28"/>
          <w:szCs w:val="28"/>
        </w:rPr>
      </w:pPr>
      <w:r w:rsidRPr="0022651E">
        <w:rPr>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4"/>
          <w:footerReference w:type="default" r:id="rId15"/>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BB44C6A" w:rsidR="0082443A" w:rsidRPr="00BD1F82" w:rsidRDefault="00197E7B" w:rsidP="006A6466">
      <w:pPr>
        <w:tabs>
          <w:tab w:val="right" w:leader="hyphen" w:pos="8460"/>
        </w:tabs>
        <w:spacing w:line="360" w:lineRule="auto"/>
        <w:ind w:firstLine="720"/>
        <w:jc w:val="both"/>
        <w:rPr>
          <w:sz w:val="28"/>
          <w:szCs w:val="28"/>
        </w:rPr>
      </w:pPr>
      <w:r w:rsidRPr="00BD1F82">
        <w:rPr>
          <w:sz w:val="28"/>
          <w:szCs w:val="28"/>
        </w:rPr>
        <w:t>Bước vào công ty</w:t>
      </w:r>
      <w:r w:rsidR="00992990" w:rsidRPr="00BD1F82">
        <w:rPr>
          <w:sz w:val="28"/>
          <w:szCs w:val="28"/>
        </w:rPr>
        <w:t xml:space="preserve"> True Tech, </w:t>
      </w:r>
      <w:r w:rsidR="00B37A72" w:rsidRPr="00BD1F82">
        <w:rPr>
          <w:sz w:val="28"/>
          <w:szCs w:val="28"/>
        </w:rPr>
        <w:t>trong công việc</w:t>
      </w:r>
      <w:r w:rsidR="00B16F73" w:rsidRPr="00BD1F82">
        <w:rPr>
          <w:sz w:val="28"/>
          <w:szCs w:val="28"/>
        </w:rPr>
        <w:t xml:space="preserve"> được giao, chúng </w:t>
      </w:r>
      <w:r w:rsidR="00717145">
        <w:rPr>
          <w:sz w:val="28"/>
          <w:szCs w:val="28"/>
        </w:rPr>
        <w:t>em</w:t>
      </w:r>
      <w:r w:rsidR="00B16F73" w:rsidRPr="00BD1F82">
        <w:rPr>
          <w:sz w:val="28"/>
          <w:szCs w:val="28"/>
        </w:rPr>
        <w:t xml:space="preserve"> tiếp xúc nhiều nhất với các hệ thống InforE</w:t>
      </w:r>
      <w:r w:rsidR="009E35CA" w:rsidRPr="00BD1F82">
        <w:rPr>
          <w:sz w:val="28"/>
          <w:szCs w:val="28"/>
        </w:rPr>
        <w:t>AM</w:t>
      </w:r>
      <w:r w:rsidR="006A1025" w:rsidRPr="00BD1F82">
        <w:rPr>
          <w:sz w:val="28"/>
          <w:szCs w:val="28"/>
        </w:rPr>
        <w:t xml:space="preserve">. </w:t>
      </w:r>
      <w:r w:rsidR="00717145">
        <w:rPr>
          <w:sz w:val="28"/>
          <w:szCs w:val="28"/>
        </w:rPr>
        <w:t>N</w:t>
      </w:r>
      <w:r w:rsidR="006A1025" w:rsidRPr="00BD1F82">
        <w:rPr>
          <w:sz w:val="28"/>
          <w:szCs w:val="28"/>
        </w:rPr>
        <w:t>ên việc ch</w:t>
      </w:r>
      <w:r w:rsidR="00E400BD" w:rsidRPr="00BD1F82">
        <w:rPr>
          <w:sz w:val="28"/>
          <w:szCs w:val="28"/>
        </w:rPr>
        <w:t>ọ</w:t>
      </w:r>
      <w:r w:rsidR="006A1025" w:rsidRPr="00BD1F82">
        <w:rPr>
          <w:sz w:val="28"/>
          <w:szCs w:val="28"/>
        </w:rPr>
        <w:t xml:space="preserve">n lựa báo cáo về nghiên cứu InforEAM sẽ giúp chúng </w:t>
      </w:r>
      <w:r w:rsidR="00FA675B">
        <w:rPr>
          <w:sz w:val="28"/>
          <w:szCs w:val="28"/>
        </w:rPr>
        <w:t>em</w:t>
      </w:r>
      <w:r w:rsidR="006A1025" w:rsidRPr="00BD1F82">
        <w:rPr>
          <w:sz w:val="28"/>
          <w:szCs w:val="28"/>
        </w:rPr>
        <w:t xml:space="preserve"> </w:t>
      </w:r>
      <w:r w:rsidR="00E400BD" w:rsidRPr="00BD1F82">
        <w:rPr>
          <w:sz w:val="28"/>
          <w:szCs w:val="28"/>
        </w:rPr>
        <w:t>đ</w:t>
      </w:r>
      <w:r w:rsidR="00346D41" w:rsidRPr="00BD1F82">
        <w:rPr>
          <w:sz w:val="28"/>
          <w:szCs w:val="28"/>
        </w:rPr>
        <w:t>ạ</w:t>
      </w:r>
      <w:r w:rsidR="00E400BD" w:rsidRPr="00BD1F82">
        <w:rPr>
          <w:sz w:val="28"/>
          <w:szCs w:val="28"/>
        </w:rPr>
        <w:t>t được kết qu</w:t>
      </w:r>
      <w:r w:rsidR="00346D41" w:rsidRPr="00BD1F82">
        <w:rPr>
          <w:sz w:val="28"/>
          <w:szCs w:val="28"/>
        </w:rPr>
        <w:t>ả</w:t>
      </w:r>
      <w:r w:rsidR="00E400BD" w:rsidRPr="00BD1F82">
        <w:rPr>
          <w:sz w:val="28"/>
          <w:szCs w:val="28"/>
        </w:rPr>
        <w:t xml:space="preserve"> tốt nhất.</w:t>
      </w:r>
    </w:p>
    <w:p w14:paraId="67F4E2E6" w14:textId="78EF7EE6" w:rsidR="0082443A" w:rsidRPr="0005217D" w:rsidRDefault="006B5DCA" w:rsidP="0005217D">
      <w:pPr>
        <w:tabs>
          <w:tab w:val="right" w:leader="hyphen" w:pos="8460"/>
        </w:tabs>
        <w:spacing w:line="360" w:lineRule="auto"/>
        <w:ind w:firstLine="720"/>
        <w:jc w:val="both"/>
        <w:rPr>
          <w:sz w:val="28"/>
          <w:szCs w:val="28"/>
        </w:rPr>
      </w:pPr>
      <w:r w:rsidRPr="00BD1F82">
        <w:rPr>
          <w:sz w:val="28"/>
          <w:szCs w:val="28"/>
        </w:rPr>
        <w:t xml:space="preserve">Trong nghiên cứu này, chúng </w:t>
      </w:r>
      <w:r w:rsidR="00717145">
        <w:rPr>
          <w:sz w:val="28"/>
          <w:szCs w:val="28"/>
        </w:rPr>
        <w:t>em</w:t>
      </w:r>
      <w:r w:rsidRPr="00BD1F82">
        <w:rPr>
          <w:sz w:val="28"/>
          <w:szCs w:val="28"/>
        </w:rPr>
        <w:t xml:space="preserve"> hướng tới </w:t>
      </w:r>
      <w:r w:rsidR="00442E3F" w:rsidRPr="00BD1F82">
        <w:rPr>
          <w:sz w:val="28"/>
          <w:szCs w:val="28"/>
        </w:rPr>
        <w:t>hiểu rõ hơn về các chức năng quan trọng nhất của phần mềm</w:t>
      </w:r>
      <w:r w:rsidR="00847D60" w:rsidRPr="00BD1F82">
        <w:rPr>
          <w:sz w:val="28"/>
          <w:szCs w:val="28"/>
        </w:rPr>
        <w:t>.</w:t>
      </w:r>
    </w:p>
    <w:p w14:paraId="6ACF7F52" w14:textId="77026E2C" w:rsidR="0082443A" w:rsidRDefault="007F6F35" w:rsidP="00A46214">
      <w:pPr>
        <w:pStyle w:val="Heading1"/>
        <w:rPr>
          <w:sz w:val="28"/>
          <w:szCs w:val="28"/>
        </w:rPr>
      </w:pPr>
      <w:bookmarkStart w:id="2" w:name="_Toc111102419"/>
      <w:r w:rsidRPr="00864011">
        <w:rPr>
          <w:sz w:val="28"/>
          <w:szCs w:val="28"/>
        </w:rPr>
        <w:lastRenderedPageBreak/>
        <w:t xml:space="preserve">Chương 1 </w:t>
      </w:r>
      <w:r w:rsidR="006D5345">
        <w:rPr>
          <w:sz w:val="28"/>
          <w:szCs w:val="28"/>
        </w:rPr>
        <w:t>-</w:t>
      </w:r>
      <w:r w:rsidRPr="00864011">
        <w:rPr>
          <w:sz w:val="28"/>
          <w:szCs w:val="28"/>
        </w:rPr>
        <w:t xml:space="preserve"> Giới thiệu về đơn vị thực tập</w:t>
      </w:r>
      <w:bookmarkEnd w:id="2"/>
    </w:p>
    <w:p w14:paraId="3CB69F8B" w14:textId="02C525A2" w:rsidR="006406E7" w:rsidRPr="00103109" w:rsidRDefault="00CB0CD4" w:rsidP="00FD7802">
      <w:pPr>
        <w:pStyle w:val="H2forC1"/>
        <w:spacing w:line="360" w:lineRule="auto"/>
        <w:ind w:left="0" w:firstLine="0"/>
        <w:rPr>
          <w:rFonts w:ascii="Times New Roman" w:hAnsi="Times New Roman"/>
        </w:rPr>
      </w:pPr>
      <w:bookmarkStart w:id="3" w:name="_Toc111102420"/>
      <w:r w:rsidRPr="00103109">
        <w:rPr>
          <w:rFonts w:ascii="Times New Roman" w:hAnsi="Times New Roman"/>
        </w:rPr>
        <w:t>Lịch sử hình thành</w:t>
      </w:r>
      <w:bookmarkEnd w:id="3"/>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8247"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2FB357CE" w:rsidR="004218AA" w:rsidRPr="0061177C" w:rsidRDefault="004218AA" w:rsidP="00E5263B">
                            <w:pPr>
                              <w:pStyle w:val="Caption"/>
                              <w:rPr>
                                <w:noProof/>
                                <w:sz w:val="24"/>
                                <w:szCs w:val="24"/>
                              </w:rPr>
                            </w:pPr>
                            <w:bookmarkStart w:id="4" w:name="_Toc111108234"/>
                            <w:r>
                              <w:t xml:space="preserve">Hình </w:t>
                            </w:r>
                            <w:r w:rsidR="00FD7A4A">
                              <w:fldChar w:fldCharType="begin"/>
                            </w:r>
                            <w:r w:rsidR="00FD7A4A">
                              <w:instrText xml:space="preserve"> SEQ Hình \* ARABIC </w:instrText>
                            </w:r>
                            <w:r w:rsidR="00FD7A4A">
                              <w:fldChar w:fldCharType="separate"/>
                            </w:r>
                            <w:r w:rsidR="008505A7">
                              <w:rPr>
                                <w:noProof/>
                              </w:rPr>
                              <w:t>1</w:t>
                            </w:r>
                            <w:r w:rsidR="00FD7A4A">
                              <w:rPr>
                                <w:noProof/>
                              </w:rPr>
                              <w:fldChar w:fldCharType="end"/>
                            </w:r>
                            <w:r>
                              <w:t xml:space="preserve">: </w:t>
                            </w:r>
                            <w:r w:rsidR="007F40A8">
                              <w:t xml:space="preserve">Logo của công ty </w:t>
                            </w:r>
                            <w:r w:rsidR="00E5263B" w:rsidRPr="00E5263B">
                              <w:t>Intergraph và Hexagon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2FB357CE" w:rsidR="004218AA" w:rsidRPr="0061177C" w:rsidRDefault="004218AA" w:rsidP="00E5263B">
                      <w:pPr>
                        <w:pStyle w:val="Caption"/>
                        <w:rPr>
                          <w:noProof/>
                          <w:sz w:val="24"/>
                          <w:szCs w:val="24"/>
                        </w:rPr>
                      </w:pPr>
                      <w:bookmarkStart w:id="5" w:name="_Toc111108234"/>
                      <w:r>
                        <w:t xml:space="preserve">Hình </w:t>
                      </w:r>
                      <w:r w:rsidR="00FD7A4A">
                        <w:fldChar w:fldCharType="begin"/>
                      </w:r>
                      <w:r w:rsidR="00FD7A4A">
                        <w:instrText xml:space="preserve"> SEQ Hình \* ARABIC </w:instrText>
                      </w:r>
                      <w:r w:rsidR="00FD7A4A">
                        <w:fldChar w:fldCharType="separate"/>
                      </w:r>
                      <w:r w:rsidR="008505A7">
                        <w:rPr>
                          <w:noProof/>
                        </w:rPr>
                        <w:t>1</w:t>
                      </w:r>
                      <w:r w:rsidR="00FD7A4A">
                        <w:rPr>
                          <w:noProof/>
                        </w:rPr>
                        <w:fldChar w:fldCharType="end"/>
                      </w:r>
                      <w:r>
                        <w:t xml:space="preserve">: </w:t>
                      </w:r>
                      <w:r w:rsidR="007F40A8">
                        <w:t xml:space="preserve">Logo của công ty </w:t>
                      </w:r>
                      <w:r w:rsidR="00E5263B" w:rsidRPr="00E5263B">
                        <w:t>Intergraph và Hexagon</w:t>
                      </w:r>
                      <w:bookmarkEnd w:id="5"/>
                    </w:p>
                  </w:txbxContent>
                </v:textbox>
                <w10:wrap type="square"/>
              </v:shape>
            </w:pict>
          </mc:Fallback>
        </mc:AlternateContent>
      </w:r>
      <w:r w:rsidR="00FA3B47">
        <w:rPr>
          <w:noProof/>
        </w:rPr>
        <w:drawing>
          <wp:anchor distT="0" distB="0" distL="114300" distR="114300" simplePos="0" relativeHeight="251658242"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58248"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11C66A68" w:rsidR="00E5263B" w:rsidRPr="00C853C8" w:rsidRDefault="00E5263B" w:rsidP="00E5263B">
                            <w:pPr>
                              <w:pStyle w:val="Caption"/>
                              <w:rPr>
                                <w:noProof/>
                                <w:sz w:val="28"/>
                                <w:szCs w:val="28"/>
                              </w:rPr>
                            </w:pPr>
                            <w:bookmarkStart w:id="6" w:name="_Toc111108235"/>
                            <w:r>
                              <w:t xml:space="preserve">Hình </w:t>
                            </w:r>
                            <w:r w:rsidR="00FD7A4A">
                              <w:fldChar w:fldCharType="begin"/>
                            </w:r>
                            <w:r w:rsidR="00FD7A4A">
                              <w:instrText xml:space="preserve"> SEQ Hình \* ARABIC </w:instrText>
                            </w:r>
                            <w:r w:rsidR="00FD7A4A">
                              <w:fldChar w:fldCharType="separate"/>
                            </w:r>
                            <w:r w:rsidR="008505A7">
                              <w:rPr>
                                <w:noProof/>
                              </w:rPr>
                              <w:t>2</w:t>
                            </w:r>
                            <w:r w:rsidR="00FD7A4A">
                              <w:rPr>
                                <w:noProof/>
                              </w:rPr>
                              <w:fldChar w:fldCharType="end"/>
                            </w:r>
                            <w:r>
                              <w:t>: Logo của công ty Credent Technology</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11C66A68" w:rsidR="00E5263B" w:rsidRPr="00C853C8" w:rsidRDefault="00E5263B" w:rsidP="00E5263B">
                      <w:pPr>
                        <w:pStyle w:val="Caption"/>
                        <w:rPr>
                          <w:noProof/>
                          <w:sz w:val="28"/>
                          <w:szCs w:val="28"/>
                        </w:rPr>
                      </w:pPr>
                      <w:bookmarkStart w:id="7" w:name="_Toc111108235"/>
                      <w:r>
                        <w:t xml:space="preserve">Hình </w:t>
                      </w:r>
                      <w:r w:rsidR="00FD7A4A">
                        <w:fldChar w:fldCharType="begin"/>
                      </w:r>
                      <w:r w:rsidR="00FD7A4A">
                        <w:instrText xml:space="preserve"> SEQ Hình \* ARABIC </w:instrText>
                      </w:r>
                      <w:r w:rsidR="00FD7A4A">
                        <w:fldChar w:fldCharType="separate"/>
                      </w:r>
                      <w:r w:rsidR="008505A7">
                        <w:rPr>
                          <w:noProof/>
                        </w:rPr>
                        <w:t>2</w:t>
                      </w:r>
                      <w:r w:rsidR="00FD7A4A">
                        <w:rPr>
                          <w:noProof/>
                        </w:rPr>
                        <w:fldChar w:fldCharType="end"/>
                      </w:r>
                      <w:r>
                        <w:t>: Logo của công ty Credent Technology</w:t>
                      </w:r>
                      <w:bookmarkEnd w:id="7"/>
                    </w:p>
                  </w:txbxContent>
                </v:textbox>
                <w10:wrap type="square"/>
              </v:shape>
            </w:pict>
          </mc:Fallback>
        </mc:AlternateContent>
      </w:r>
      <w:r w:rsidR="008C0360" w:rsidRPr="00475113">
        <w:rPr>
          <w:b/>
          <w:bCs/>
          <w:noProof/>
          <w:sz w:val="28"/>
          <w:szCs w:val="28"/>
        </w:rPr>
        <w:drawing>
          <wp:anchor distT="0" distB="0" distL="114300" distR="114300" simplePos="0" relativeHeight="251658243"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58249"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4DE1900E" w:rsidR="00AE429F" w:rsidRPr="002A74DF" w:rsidRDefault="00AE429F" w:rsidP="00AE429F">
                            <w:pPr>
                              <w:pStyle w:val="Caption"/>
                              <w:rPr>
                                <w:noProof/>
                                <w:sz w:val="28"/>
                                <w:szCs w:val="28"/>
                              </w:rPr>
                            </w:pPr>
                            <w:bookmarkStart w:id="8" w:name="_Toc111108236"/>
                            <w:r>
                              <w:t xml:space="preserve">Hình </w:t>
                            </w:r>
                            <w:r w:rsidR="00FD7A4A">
                              <w:fldChar w:fldCharType="begin"/>
                            </w:r>
                            <w:r w:rsidR="00FD7A4A">
                              <w:instrText xml:space="preserve"> SEQ Hình \* ARABIC </w:instrText>
                            </w:r>
                            <w:r w:rsidR="00FD7A4A">
                              <w:fldChar w:fldCharType="separate"/>
                            </w:r>
                            <w:r w:rsidR="008505A7">
                              <w:rPr>
                                <w:noProof/>
                              </w:rPr>
                              <w:t>3</w:t>
                            </w:r>
                            <w:r w:rsidR="00FD7A4A">
                              <w:rPr>
                                <w:noProof/>
                              </w:rPr>
                              <w:fldChar w:fldCharType="end"/>
                            </w:r>
                            <w:r w:rsidR="00904863">
                              <w:t>: Thành phố Vũng Tàu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4DE1900E" w:rsidR="00AE429F" w:rsidRPr="002A74DF" w:rsidRDefault="00AE429F" w:rsidP="00AE429F">
                      <w:pPr>
                        <w:pStyle w:val="Caption"/>
                        <w:rPr>
                          <w:noProof/>
                          <w:sz w:val="28"/>
                          <w:szCs w:val="28"/>
                        </w:rPr>
                      </w:pPr>
                      <w:bookmarkStart w:id="9" w:name="_Toc111108236"/>
                      <w:r>
                        <w:t xml:space="preserve">Hình </w:t>
                      </w:r>
                      <w:r w:rsidR="00FD7A4A">
                        <w:fldChar w:fldCharType="begin"/>
                      </w:r>
                      <w:r w:rsidR="00FD7A4A">
                        <w:instrText xml:space="preserve"> SEQ Hình \* ARABIC </w:instrText>
                      </w:r>
                      <w:r w:rsidR="00FD7A4A">
                        <w:fldChar w:fldCharType="separate"/>
                      </w:r>
                      <w:r w:rsidR="008505A7">
                        <w:rPr>
                          <w:noProof/>
                        </w:rPr>
                        <w:t>3</w:t>
                      </w:r>
                      <w:r w:rsidR="00FD7A4A">
                        <w:rPr>
                          <w:noProof/>
                        </w:rPr>
                        <w:fldChar w:fldCharType="end"/>
                      </w:r>
                      <w:r w:rsidR="00904863">
                        <w:t>: Thành phố Vũng Tàu</w:t>
                      </w:r>
                      <w:bookmarkEnd w:id="9"/>
                    </w:p>
                  </w:txbxContent>
                </v:textbox>
                <w10:wrap type="square"/>
              </v:shape>
            </w:pict>
          </mc:Fallback>
        </mc:AlternateContent>
      </w:r>
      <w:r w:rsidR="00A72EAD" w:rsidRPr="00475113">
        <w:rPr>
          <w:b/>
          <w:bCs/>
          <w:noProof/>
          <w:sz w:val="28"/>
          <w:szCs w:val="28"/>
        </w:rPr>
        <w:drawing>
          <wp:anchor distT="0" distB="0" distL="114300" distR="114300" simplePos="0" relativeHeight="251658244"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58250"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09C2BF36" w:rsidR="005856C7" w:rsidRPr="00346448" w:rsidRDefault="005856C7" w:rsidP="005856C7">
                            <w:pPr>
                              <w:pStyle w:val="Caption"/>
                              <w:rPr>
                                <w:noProof/>
                                <w:sz w:val="28"/>
                                <w:szCs w:val="28"/>
                              </w:rPr>
                            </w:pPr>
                            <w:bookmarkStart w:id="10" w:name="_Toc111108237"/>
                            <w:r>
                              <w:t xml:space="preserve">Hình </w:t>
                            </w:r>
                            <w:r w:rsidR="00FD7A4A">
                              <w:fldChar w:fldCharType="begin"/>
                            </w:r>
                            <w:r w:rsidR="00FD7A4A">
                              <w:instrText xml:space="preserve"> SEQ Hình \* ARABIC </w:instrText>
                            </w:r>
                            <w:r w:rsidR="00FD7A4A">
                              <w:fldChar w:fldCharType="separate"/>
                            </w:r>
                            <w:r w:rsidR="008505A7">
                              <w:rPr>
                                <w:noProof/>
                              </w:rPr>
                              <w:t>4</w:t>
                            </w:r>
                            <w:r w:rsidR="00FD7A4A">
                              <w:rPr>
                                <w:noProof/>
                              </w:rPr>
                              <w:fldChar w:fldCharType="end"/>
                            </w:r>
                            <w:r w:rsidR="0049154E">
                              <w:t>: Logo cũ của công ty True Tech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09C2BF36" w:rsidR="005856C7" w:rsidRPr="00346448" w:rsidRDefault="005856C7" w:rsidP="005856C7">
                      <w:pPr>
                        <w:pStyle w:val="Caption"/>
                        <w:rPr>
                          <w:noProof/>
                          <w:sz w:val="28"/>
                          <w:szCs w:val="28"/>
                        </w:rPr>
                      </w:pPr>
                      <w:bookmarkStart w:id="11" w:name="_Toc111108237"/>
                      <w:r>
                        <w:t xml:space="preserve">Hình </w:t>
                      </w:r>
                      <w:r w:rsidR="00FD7A4A">
                        <w:fldChar w:fldCharType="begin"/>
                      </w:r>
                      <w:r w:rsidR="00FD7A4A">
                        <w:instrText xml:space="preserve"> SEQ Hình \* ARABIC </w:instrText>
                      </w:r>
                      <w:r w:rsidR="00FD7A4A">
                        <w:fldChar w:fldCharType="separate"/>
                      </w:r>
                      <w:r w:rsidR="008505A7">
                        <w:rPr>
                          <w:noProof/>
                        </w:rPr>
                        <w:t>4</w:t>
                      </w:r>
                      <w:r w:rsidR="00FD7A4A">
                        <w:rPr>
                          <w:noProof/>
                        </w:rPr>
                        <w:fldChar w:fldCharType="end"/>
                      </w:r>
                      <w:r w:rsidR="0049154E">
                        <w:t>: Logo cũ của công ty True Tech</w:t>
                      </w:r>
                      <w:bookmarkEnd w:id="11"/>
                    </w:p>
                  </w:txbxContent>
                </v:textbox>
                <w10:wrap type="square"/>
              </v:shape>
            </w:pict>
          </mc:Fallback>
        </mc:AlternateContent>
      </w:r>
      <w:r w:rsidR="001A7478" w:rsidRPr="0055106F">
        <w:rPr>
          <w:b/>
          <w:bCs/>
          <w:noProof/>
          <w:sz w:val="28"/>
          <w:szCs w:val="28"/>
        </w:rPr>
        <w:drawing>
          <wp:anchor distT="0" distB="0" distL="114300" distR="114300" simplePos="0" relativeHeight="251658245"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1"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AE80900" w:rsidR="0049154E" w:rsidRPr="00277699" w:rsidRDefault="0049154E" w:rsidP="0049154E">
                            <w:pPr>
                              <w:pStyle w:val="Caption"/>
                              <w:rPr>
                                <w:noProof/>
                                <w:sz w:val="28"/>
                                <w:szCs w:val="28"/>
                              </w:rPr>
                            </w:pPr>
                            <w:bookmarkStart w:id="12" w:name="_Toc111108238"/>
                            <w:r>
                              <w:t xml:space="preserve">Hình </w:t>
                            </w:r>
                            <w:r w:rsidR="00FD7A4A">
                              <w:fldChar w:fldCharType="begin"/>
                            </w:r>
                            <w:r w:rsidR="00FD7A4A">
                              <w:instrText xml:space="preserve"> SEQ Hình \* ARABIC </w:instrText>
                            </w:r>
                            <w:r w:rsidR="00FD7A4A">
                              <w:fldChar w:fldCharType="separate"/>
                            </w:r>
                            <w:r w:rsidR="008505A7">
                              <w:rPr>
                                <w:noProof/>
                              </w:rPr>
                              <w:t>5</w:t>
                            </w:r>
                            <w:r w:rsidR="00FD7A4A">
                              <w:rPr>
                                <w:noProof/>
                              </w:rPr>
                              <w:fldChar w:fldCharType="end"/>
                            </w:r>
                            <w:r>
                              <w:t>: Thành phố Hồ Chí Minh</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AE80900" w:rsidR="0049154E" w:rsidRPr="00277699" w:rsidRDefault="0049154E" w:rsidP="0049154E">
                      <w:pPr>
                        <w:pStyle w:val="Caption"/>
                        <w:rPr>
                          <w:noProof/>
                          <w:sz w:val="28"/>
                          <w:szCs w:val="28"/>
                        </w:rPr>
                      </w:pPr>
                      <w:bookmarkStart w:id="13" w:name="_Toc111108238"/>
                      <w:r>
                        <w:t xml:space="preserve">Hình </w:t>
                      </w:r>
                      <w:r w:rsidR="00FD7A4A">
                        <w:fldChar w:fldCharType="begin"/>
                      </w:r>
                      <w:r w:rsidR="00FD7A4A">
                        <w:instrText xml:space="preserve"> SEQ Hình \* ARABIC </w:instrText>
                      </w:r>
                      <w:r w:rsidR="00FD7A4A">
                        <w:fldChar w:fldCharType="separate"/>
                      </w:r>
                      <w:r w:rsidR="008505A7">
                        <w:rPr>
                          <w:noProof/>
                        </w:rPr>
                        <w:t>5</w:t>
                      </w:r>
                      <w:r w:rsidR="00FD7A4A">
                        <w:rPr>
                          <w:noProof/>
                        </w:rPr>
                        <w:fldChar w:fldCharType="end"/>
                      </w:r>
                      <w:r>
                        <w:t>: Thành phố Hồ Chí Minh</w:t>
                      </w:r>
                      <w:bookmarkEnd w:id="13"/>
                    </w:p>
                  </w:txbxContent>
                </v:textbox>
                <w10:wrap type="square"/>
              </v:shape>
            </w:pict>
          </mc:Fallback>
        </mc:AlternateContent>
      </w:r>
      <w:r w:rsidR="00ED68DC" w:rsidRPr="0055106F">
        <w:rPr>
          <w:b/>
          <w:bCs/>
          <w:noProof/>
          <w:sz w:val="28"/>
          <w:szCs w:val="28"/>
        </w:rPr>
        <w:drawing>
          <wp:anchor distT="0" distB="0" distL="114300" distR="114300" simplePos="0" relativeHeight="251658246"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2"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67FF5226" w:rsidR="0049154E" w:rsidRPr="0000035E" w:rsidRDefault="0049154E" w:rsidP="0049154E">
                            <w:pPr>
                              <w:pStyle w:val="Caption"/>
                              <w:rPr>
                                <w:noProof/>
                                <w:sz w:val="28"/>
                                <w:szCs w:val="28"/>
                              </w:rPr>
                            </w:pPr>
                            <w:bookmarkStart w:id="14" w:name="_Toc111108239"/>
                            <w:r>
                              <w:t xml:space="preserve">Hình </w:t>
                            </w:r>
                            <w:r w:rsidR="00FD7A4A">
                              <w:fldChar w:fldCharType="begin"/>
                            </w:r>
                            <w:r w:rsidR="00FD7A4A">
                              <w:instrText xml:space="preserve"> SEQ Hình \* ARABIC </w:instrText>
                            </w:r>
                            <w:r w:rsidR="00FD7A4A">
                              <w:fldChar w:fldCharType="separate"/>
                            </w:r>
                            <w:r w:rsidR="008505A7">
                              <w:rPr>
                                <w:noProof/>
                              </w:rPr>
                              <w:t>6</w:t>
                            </w:r>
                            <w:r w:rsidR="00FD7A4A">
                              <w:rPr>
                                <w:noProof/>
                              </w:rPr>
                              <w:fldChar w:fldCharType="end"/>
                            </w:r>
                            <w:r>
                              <w:t>: Logo mới của công ty True Tech</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67FF5226" w:rsidR="0049154E" w:rsidRPr="0000035E" w:rsidRDefault="0049154E" w:rsidP="0049154E">
                      <w:pPr>
                        <w:pStyle w:val="Caption"/>
                        <w:rPr>
                          <w:noProof/>
                          <w:sz w:val="28"/>
                          <w:szCs w:val="28"/>
                        </w:rPr>
                      </w:pPr>
                      <w:bookmarkStart w:id="15" w:name="_Toc111108239"/>
                      <w:r>
                        <w:t xml:space="preserve">Hình </w:t>
                      </w:r>
                      <w:r w:rsidR="00FD7A4A">
                        <w:fldChar w:fldCharType="begin"/>
                      </w:r>
                      <w:r w:rsidR="00FD7A4A">
                        <w:instrText xml:space="preserve"> SEQ Hình \* ARABIC </w:instrText>
                      </w:r>
                      <w:r w:rsidR="00FD7A4A">
                        <w:fldChar w:fldCharType="separate"/>
                      </w:r>
                      <w:r w:rsidR="008505A7">
                        <w:rPr>
                          <w:noProof/>
                        </w:rPr>
                        <w:t>6</w:t>
                      </w:r>
                      <w:r w:rsidR="00FD7A4A">
                        <w:rPr>
                          <w:noProof/>
                        </w:rPr>
                        <w:fldChar w:fldCharType="end"/>
                      </w:r>
                      <w:r>
                        <w:t>: Logo mới của công ty True Tech</w:t>
                      </w:r>
                      <w:bookmarkEnd w:id="15"/>
                    </w:p>
                  </w:txbxContent>
                </v:textbox>
                <w10:wrap type="square"/>
              </v:shape>
            </w:pict>
          </mc:Fallback>
        </mc:AlternateContent>
      </w:r>
      <w:r w:rsidR="00505BDD" w:rsidRPr="0055106F">
        <w:rPr>
          <w:b/>
          <w:bCs/>
          <w:noProof/>
          <w:sz w:val="28"/>
          <w:szCs w:val="28"/>
        </w:rPr>
        <w:drawing>
          <wp:anchor distT="0" distB="0" distL="114300" distR="114300" simplePos="0" relativeHeight="251658253"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Default="00F00C4A" w:rsidP="005C0D18"/>
    <w:p w14:paraId="4D904B7F" w14:textId="77777777" w:rsidR="0041349C" w:rsidRPr="00982054" w:rsidRDefault="0041349C" w:rsidP="005C0D18"/>
    <w:p w14:paraId="1B9C07EE" w14:textId="6A698A5F" w:rsidR="00103109" w:rsidRDefault="0022017F" w:rsidP="00982054">
      <w:pPr>
        <w:pStyle w:val="H2forC1"/>
        <w:spacing w:line="360" w:lineRule="auto"/>
        <w:ind w:left="0" w:firstLine="0"/>
        <w:rPr>
          <w:rFonts w:ascii="Times New Roman" w:hAnsi="Times New Roman"/>
        </w:rPr>
      </w:pPr>
      <w:bookmarkStart w:id="16" w:name="_Toc111102421"/>
      <w:r>
        <w:rPr>
          <w:rFonts w:ascii="Times New Roman" w:hAnsi="Times New Roman"/>
        </w:rPr>
        <w:t>Tầm nhìn và sứ mệnh</w:t>
      </w:r>
    </w:p>
    <w:p w14:paraId="6DEE599E" w14:textId="170F3F58" w:rsidR="0022017F" w:rsidRPr="002F2D7A" w:rsidRDefault="002F2D7A" w:rsidP="002F2D7A">
      <w:pPr>
        <w:spacing w:line="360" w:lineRule="auto"/>
        <w:ind w:firstLine="720"/>
        <w:rPr>
          <w:sz w:val="28"/>
          <w:szCs w:val="28"/>
        </w:rPr>
      </w:pPr>
      <w:r w:rsidRPr="002F2D7A">
        <w:rPr>
          <w:sz w:val="28"/>
          <w:szCs w:val="28"/>
        </w:rPr>
        <w:t xml:space="preserve">Triết lý kinh doanh của TRUETECH tập trung vào việc lắng nghe nhu cầu của khách hàng và biến chúng thành các giải pháp Công nghệ Thông tin tương ứng. Xuất phát từ việc cung cấp cho khách hàng các giải pháp công nghệ cao phục vụ tác nghiệp kỹ thuật trong công tác quản lý tài nguyên, quản lý đô thi, triển khai hoạt động sản xuất, thu thập và xử lý dữ liệu kỹ thuật </w:t>
      </w:r>
      <w:r w:rsidRPr="002F2D7A">
        <w:rPr>
          <w:sz w:val="28"/>
          <w:szCs w:val="28"/>
        </w:rPr>
        <w:lastRenderedPageBreak/>
        <w:t>chuyên ngành sâu, qua nhiều năm thành công với hoạt động kinh doanh trên thi trường, TRUETECH đã tích lũy được nhiều tri thức và kinh nghiệm. Dựa trên thế mạnh của mình là các giải pháp chuyên ngành trên nền dữ liệu thông minh, với khả năng thấu hiểu nhu cầu của khách hàng, bằng uy tín thương hiệu đã xây dựng được, TRUETECH tự tin là nhà tư vấn xây dựng giải pháp, là đối tác tin cậy, người bạn đồng hành của các tổ chức, doanh nghiệp trong quá trình đi từ những ứng dụng công nghệ thông tin riêng lẻ đến giải pháp chuyển đổi số toàn diện. Với sứ mệnh như vậy, TRUETECH xác định mục tiêu phát triển là trở thành công ty hàng đầu trong lĩnh vực công nghệ thông tin, không ngừng sáng tạo và đổi mới, nghiên cứu phát triển các sản phẩm của mình, kết hợp với những sản phẩm thương mại chuyên ngành của các nhà cung cấp hàng đầu thế giới, tổ chức và khai thác dữ liệu thông minh, để tích hợp thành những giải pháp đáp ứng nhu cầu sử dụng và phù hợp khả năng của khách hàng, luôn hướng đến sự chuyên nghiệp, hoàn thiện trong từng sản phẩm và dịch vụ.</w:t>
      </w:r>
    </w:p>
    <w:p w14:paraId="5C2EF69D" w14:textId="15849D87" w:rsidR="00730D45" w:rsidRPr="00103109" w:rsidRDefault="00DD5407" w:rsidP="00982054">
      <w:pPr>
        <w:pStyle w:val="H2forC1"/>
        <w:spacing w:line="360" w:lineRule="auto"/>
        <w:ind w:left="0" w:firstLine="0"/>
        <w:rPr>
          <w:rFonts w:ascii="Times New Roman" w:hAnsi="Times New Roman"/>
        </w:rPr>
      </w:pPr>
      <w:r w:rsidRPr="00103109">
        <w:rPr>
          <w:rFonts w:ascii="Times New Roman" w:hAnsi="Times New Roman"/>
        </w:rPr>
        <w:t>Các công việc của công ty</w:t>
      </w:r>
      <w:r w:rsidR="00A56A02" w:rsidRPr="00103109">
        <w:rPr>
          <w:rFonts w:ascii="Times New Roman" w:hAnsi="Times New Roman"/>
        </w:rPr>
        <w:t xml:space="preserve"> </w:t>
      </w:r>
      <w:r w:rsidR="00963594" w:rsidRPr="00103109">
        <w:rPr>
          <w:rFonts w:ascii="Times New Roman" w:hAnsi="Times New Roman"/>
        </w:rPr>
        <w:t>(Chi nhánh Vũng Tàu)</w:t>
      </w:r>
      <w:bookmarkEnd w:id="16"/>
    </w:p>
    <w:p w14:paraId="5F149918" w14:textId="6C84BFFA" w:rsidR="00DD5407" w:rsidRPr="00BD1F82" w:rsidRDefault="00DD5407" w:rsidP="00A46214">
      <w:pPr>
        <w:pStyle w:val="ListParagraph"/>
        <w:numPr>
          <w:ilvl w:val="0"/>
          <w:numId w:val="38"/>
        </w:numPr>
        <w:spacing w:line="360" w:lineRule="auto"/>
        <w:rPr>
          <w:sz w:val="28"/>
          <w:szCs w:val="28"/>
        </w:rPr>
      </w:pPr>
      <w:r w:rsidRPr="00BD1F82">
        <w:rPr>
          <w:sz w:val="28"/>
          <w:szCs w:val="28"/>
        </w:rPr>
        <w:t>Lập trình phần mềm theo yêu cầu của khách hàng</w:t>
      </w:r>
    </w:p>
    <w:p w14:paraId="67116020" w14:textId="6BECD40D" w:rsidR="00DD5407" w:rsidRPr="00BD1F82" w:rsidRDefault="00DD5407" w:rsidP="00A46214">
      <w:pPr>
        <w:pStyle w:val="ListParagraph"/>
        <w:numPr>
          <w:ilvl w:val="0"/>
          <w:numId w:val="38"/>
        </w:numPr>
        <w:spacing w:line="360" w:lineRule="auto"/>
        <w:rPr>
          <w:sz w:val="28"/>
          <w:szCs w:val="28"/>
        </w:rPr>
      </w:pPr>
      <w:r w:rsidRPr="00BD1F82">
        <w:rPr>
          <w:sz w:val="28"/>
          <w:szCs w:val="28"/>
        </w:rPr>
        <w:t>Custom phần mềm của đối tác để triển khai tại Việt Nam</w:t>
      </w:r>
    </w:p>
    <w:p w14:paraId="76D5F57E" w14:textId="6DF53BDB" w:rsidR="00963594" w:rsidRPr="00BD1F82" w:rsidRDefault="00DD5407" w:rsidP="00A46214">
      <w:pPr>
        <w:pStyle w:val="ListParagraph"/>
        <w:numPr>
          <w:ilvl w:val="0"/>
          <w:numId w:val="38"/>
        </w:numPr>
        <w:spacing w:line="360" w:lineRule="auto"/>
        <w:rPr>
          <w:sz w:val="28"/>
          <w:szCs w:val="28"/>
        </w:rPr>
      </w:pPr>
      <w:r w:rsidRPr="00BD1F82">
        <w:rPr>
          <w:sz w:val="28"/>
          <w:szCs w:val="28"/>
        </w:rPr>
        <w:t>Xử lý dữ liệu</w:t>
      </w:r>
    </w:p>
    <w:p w14:paraId="0DCC6F49" w14:textId="6D424C52" w:rsidR="00963594" w:rsidRPr="00103109" w:rsidRDefault="008F721C" w:rsidP="00A76E72">
      <w:pPr>
        <w:pStyle w:val="H2forC1"/>
        <w:ind w:left="0" w:firstLine="0"/>
        <w:rPr>
          <w:rFonts w:ascii="Times New Roman" w:hAnsi="Times New Roman"/>
        </w:rPr>
      </w:pPr>
      <w:bookmarkStart w:id="17" w:name="_Toc111102422"/>
      <w:r w:rsidRPr="00103109">
        <w:rPr>
          <w:rFonts w:ascii="Times New Roman" w:hAnsi="Times New Roman"/>
        </w:rPr>
        <w:t xml:space="preserve">Những công việc </w:t>
      </w:r>
      <w:r w:rsidR="006D41CD" w:rsidRPr="00103109">
        <w:rPr>
          <w:rFonts w:ascii="Times New Roman" w:hAnsi="Times New Roman"/>
        </w:rPr>
        <w:t>sinh viên thực tập được chọn</w:t>
      </w:r>
      <w:bookmarkEnd w:id="17"/>
    </w:p>
    <w:p w14:paraId="25E51644" w14:textId="725CD3B3" w:rsidR="00DD5407" w:rsidRPr="00BD1F82" w:rsidRDefault="00DF710A" w:rsidP="00D269C4">
      <w:pPr>
        <w:pStyle w:val="Heading3"/>
      </w:pPr>
      <w:bookmarkStart w:id="18" w:name="_Toc111102423"/>
      <w:r w:rsidRPr="00BD1F82">
        <w:t>1.</w:t>
      </w:r>
      <w:r w:rsidR="00717145">
        <w:t>4</w:t>
      </w:r>
      <w:r w:rsidRPr="00BD1F82">
        <w:t>.1</w:t>
      </w:r>
      <w:r w:rsidR="00C50D61" w:rsidRPr="00BD1F82">
        <w:t>.</w:t>
      </w:r>
      <w:r w:rsidR="00DD5407" w:rsidRPr="00BD1F82">
        <w:t xml:space="preserve"> Infor EAM</w:t>
      </w:r>
      <w:bookmarkEnd w:id="18"/>
    </w:p>
    <w:p w14:paraId="6093EF84" w14:textId="2346FA12" w:rsidR="00DD5407" w:rsidRPr="00BD1F82" w:rsidRDefault="00DD5407" w:rsidP="00A46214">
      <w:pPr>
        <w:spacing w:line="360" w:lineRule="auto"/>
        <w:rPr>
          <w:sz w:val="28"/>
          <w:szCs w:val="28"/>
        </w:rPr>
      </w:pPr>
      <w:r w:rsidRPr="00BD1F82">
        <w:rPr>
          <w:sz w:val="28"/>
          <w:szCs w:val="28"/>
        </w:rPr>
        <w:t>- Nghiên cứu nghiệp vụ quản lý duy tu bảo dưỡng</w:t>
      </w:r>
    </w:p>
    <w:p w14:paraId="2658795D" w14:textId="148BA083" w:rsidR="00DD5407" w:rsidRPr="00BD1F82" w:rsidRDefault="00DD5407" w:rsidP="00A46214">
      <w:pPr>
        <w:spacing w:line="360" w:lineRule="auto"/>
        <w:rPr>
          <w:sz w:val="28"/>
          <w:szCs w:val="28"/>
        </w:rPr>
      </w:pPr>
      <w:r w:rsidRPr="00BD1F82">
        <w:rPr>
          <w:sz w:val="28"/>
          <w:szCs w:val="28"/>
        </w:rPr>
        <w:t>- Cấu hình hệ thống dựa trên yêu cầu thực tế của từng doanh nghiệp</w:t>
      </w:r>
    </w:p>
    <w:p w14:paraId="005D1A3C" w14:textId="57BD22CB" w:rsidR="00DD5407" w:rsidRPr="00BD1F82" w:rsidRDefault="00DD5407" w:rsidP="00A46214">
      <w:pPr>
        <w:spacing w:line="360" w:lineRule="auto"/>
        <w:rPr>
          <w:sz w:val="28"/>
          <w:szCs w:val="28"/>
        </w:rPr>
      </w:pPr>
      <w:r w:rsidRPr="00BD1F82">
        <w:rPr>
          <w:sz w:val="28"/>
          <w:szCs w:val="28"/>
        </w:rPr>
        <w:t>- Cấu hình báo cáo trên nền tảng Cognos</w:t>
      </w:r>
    </w:p>
    <w:p w14:paraId="0EC4297F" w14:textId="56CBA8EA" w:rsidR="00DD5407" w:rsidRPr="00BD1F82" w:rsidRDefault="00DF710A" w:rsidP="00D269C4">
      <w:pPr>
        <w:pStyle w:val="Heading3"/>
      </w:pPr>
      <w:bookmarkStart w:id="19" w:name="_Toc111102424"/>
      <w:r w:rsidRPr="00BD1F82">
        <w:t>1.</w:t>
      </w:r>
      <w:r w:rsidR="00717145">
        <w:t>4</w:t>
      </w:r>
      <w:r w:rsidR="00DD5407" w:rsidRPr="00864011">
        <w:t>.</w:t>
      </w:r>
      <w:r w:rsidR="00DD5407" w:rsidRPr="00BD1F82">
        <w:t>2. Infor EAM mở rộng</w:t>
      </w:r>
      <w:bookmarkEnd w:id="19"/>
    </w:p>
    <w:p w14:paraId="16789B5F" w14:textId="33DCBAA8" w:rsidR="00DD5407" w:rsidRPr="00BD1F82" w:rsidRDefault="00DD5407" w:rsidP="00A46214">
      <w:pPr>
        <w:spacing w:line="360" w:lineRule="auto"/>
        <w:rPr>
          <w:sz w:val="28"/>
          <w:szCs w:val="28"/>
        </w:rPr>
      </w:pPr>
      <w:r w:rsidRPr="00BD1F82">
        <w:rPr>
          <w:sz w:val="28"/>
          <w:szCs w:val="28"/>
        </w:rPr>
        <w:t>- Cài đặt bộ phần mềm Infor EAM, xử lý các lỗi hệ thống</w:t>
      </w:r>
    </w:p>
    <w:p w14:paraId="2BED5021" w14:textId="35F194FA" w:rsidR="00DD5407" w:rsidRPr="00BD1F82" w:rsidRDefault="00DD5407" w:rsidP="00A46214">
      <w:pPr>
        <w:spacing w:line="360" w:lineRule="auto"/>
        <w:rPr>
          <w:sz w:val="28"/>
          <w:szCs w:val="28"/>
        </w:rPr>
      </w:pPr>
      <w:r w:rsidRPr="00BD1F82">
        <w:rPr>
          <w:sz w:val="28"/>
          <w:szCs w:val="28"/>
        </w:rPr>
        <w:lastRenderedPageBreak/>
        <w:t>- Phát triển các module nhỏ nhỏ (ReactJS và C#) để xử lý các vấn đề to to mà phần mềm gốc chưa đáp ứng theo yêu cầu của từng đơn vị sử dụng</w:t>
      </w:r>
    </w:p>
    <w:p w14:paraId="23FD80E5" w14:textId="1DD085EA" w:rsidR="00DD5407" w:rsidRPr="00BD1F82" w:rsidRDefault="00DF710A" w:rsidP="00D269C4">
      <w:pPr>
        <w:pStyle w:val="Heading3"/>
      </w:pPr>
      <w:bookmarkStart w:id="20" w:name="_Toc111102425"/>
      <w:r w:rsidRPr="00BD1F82">
        <w:t>1.</w:t>
      </w:r>
      <w:r w:rsidR="00717145">
        <w:t>4</w:t>
      </w:r>
      <w:r w:rsidR="00C50D61" w:rsidRPr="00BD1F82">
        <w:t>.</w:t>
      </w:r>
      <w:r w:rsidR="00DD5407" w:rsidRPr="00864011">
        <w:t>3</w:t>
      </w:r>
      <w:r w:rsidR="00C50D61" w:rsidRPr="00864011">
        <w:t>.</w:t>
      </w:r>
      <w:r w:rsidR="00DD5407" w:rsidRPr="00BD1F82">
        <w:t xml:space="preserve"> Phát triển ứng dụng</w:t>
      </w:r>
      <w:bookmarkEnd w:id="20"/>
    </w:p>
    <w:p w14:paraId="4F469274" w14:textId="4ECDFB2D" w:rsidR="00DD5407" w:rsidRPr="00BD1F82" w:rsidRDefault="00DD5407" w:rsidP="00A46214">
      <w:pPr>
        <w:spacing w:line="360" w:lineRule="auto"/>
        <w:rPr>
          <w:sz w:val="28"/>
          <w:szCs w:val="28"/>
        </w:rPr>
      </w:pPr>
      <w:r w:rsidRPr="00BD1F82">
        <w:rPr>
          <w:sz w:val="28"/>
          <w:szCs w:val="28"/>
        </w:rPr>
        <w:t>- Tìm hiểu quy trình và nghiệp vụ quản lý của một số ứng dụng Web tùy theo dự án.</w:t>
      </w:r>
    </w:p>
    <w:p w14:paraId="396BF0D6" w14:textId="7F31A7AF" w:rsidR="00DD5407" w:rsidRPr="00BD1F82" w:rsidRDefault="00DD5407" w:rsidP="005F1146">
      <w:pPr>
        <w:spacing w:line="360" w:lineRule="auto"/>
        <w:rPr>
          <w:sz w:val="28"/>
          <w:szCs w:val="28"/>
        </w:rPr>
      </w:pPr>
      <w:r w:rsidRPr="00BD1F82">
        <w:rPr>
          <w:sz w:val="28"/>
          <w:szCs w:val="28"/>
        </w:rPr>
        <w:t>- Phát triển ứng dụng theo đầy đủ các bước (phân tích thiết kế =&gt; lập trình =&gt; kiểm thử &amp; sửa lỗi =&gt; triển khai và hỗ trợ vận hành).</w:t>
      </w:r>
    </w:p>
    <w:p w14:paraId="24167368" w14:textId="07C23411" w:rsidR="007F6F35" w:rsidRPr="00864011" w:rsidRDefault="007F6F35" w:rsidP="00FD2E96">
      <w:pPr>
        <w:pStyle w:val="Heading1"/>
        <w:rPr>
          <w:sz w:val="28"/>
          <w:szCs w:val="28"/>
        </w:rPr>
      </w:pPr>
      <w:bookmarkStart w:id="21" w:name="_Toc111102426"/>
      <w:r w:rsidRPr="00864011">
        <w:rPr>
          <w:sz w:val="28"/>
          <w:szCs w:val="28"/>
        </w:rPr>
        <w:lastRenderedPageBreak/>
        <w:t xml:space="preserve">Chương 2 </w:t>
      </w:r>
      <w:r w:rsidR="006D5345">
        <w:rPr>
          <w:sz w:val="28"/>
          <w:szCs w:val="28"/>
        </w:rPr>
        <w:t>-</w:t>
      </w:r>
      <w:r w:rsidRPr="00864011">
        <w:rPr>
          <w:sz w:val="28"/>
          <w:szCs w:val="28"/>
        </w:rPr>
        <w:t xml:space="preserve"> Nội dung công việc thực tế thu được</w:t>
      </w:r>
      <w:bookmarkEnd w:id="21"/>
    </w:p>
    <w:p w14:paraId="14CDCC8B" w14:textId="36C1AE4A" w:rsidR="00F41DFB" w:rsidRPr="00864011" w:rsidRDefault="006E5C38" w:rsidP="006B1227">
      <w:pPr>
        <w:pStyle w:val="Heading2forC2"/>
        <w:ind w:left="0" w:firstLine="0"/>
        <w:rPr>
          <w:sz w:val="28"/>
          <w:szCs w:val="28"/>
        </w:rPr>
      </w:pPr>
      <w:bookmarkStart w:id="22" w:name="_Toc111102427"/>
      <w:r w:rsidRPr="00864011">
        <w:rPr>
          <w:sz w:val="28"/>
          <w:szCs w:val="28"/>
        </w:rPr>
        <w:t>Các chức năng của InforEAM</w:t>
      </w:r>
      <w:bookmarkEnd w:id="22"/>
    </w:p>
    <w:p w14:paraId="17A07B02" w14:textId="47EF4F70" w:rsidR="1E76329F" w:rsidRPr="00BD1F82" w:rsidRDefault="6F336835" w:rsidP="00D269C4">
      <w:pPr>
        <w:pStyle w:val="Heading3"/>
      </w:pPr>
      <w:bookmarkStart w:id="23" w:name="_Toc111102428"/>
      <w:r w:rsidRPr="00BD1F82">
        <w:t>2.1.</w:t>
      </w:r>
      <w:r w:rsidR="3CBF232D" w:rsidRPr="00BD1F82">
        <w:t>1. Asset</w:t>
      </w:r>
      <w:r w:rsidR="1E76329F" w:rsidRPr="00BD1F82">
        <w:t xml:space="preserve"> Management – Quản lý tài sản</w:t>
      </w:r>
      <w:bookmarkEnd w:id="23"/>
    </w:p>
    <w:p w14:paraId="4135BBA6" w14:textId="3DCE8CDE" w:rsidR="1E76329F" w:rsidRPr="00BD1F82" w:rsidRDefault="000C2401" w:rsidP="009C75D6">
      <w:pPr>
        <w:pStyle w:val="Heading4"/>
        <w:spacing w:line="360" w:lineRule="auto"/>
        <w:rPr>
          <w:rFonts w:ascii="Times New Roman" w:hAnsi="Times New Roman" w:cs="Times New Roman"/>
        </w:rPr>
      </w:pPr>
      <w:r w:rsidRPr="00BD1F82">
        <w:rPr>
          <w:rFonts w:ascii="Times New Roman" w:hAnsi="Times New Roman" w:cs="Times New Roman"/>
        </w:rPr>
        <w:t xml:space="preserve">2.1.1.1. </w:t>
      </w:r>
      <w:r w:rsidR="7971B48A" w:rsidRPr="00BD1F82">
        <w:rPr>
          <w:rFonts w:ascii="Times New Roman" w:hAnsi="Times New Roman" w:cs="Times New Roman"/>
        </w:rPr>
        <w:t>Tìm</w:t>
      </w:r>
      <w:r w:rsidR="1E76329F" w:rsidRPr="00BD1F82">
        <w:rPr>
          <w:rFonts w:ascii="Times New Roman" w:hAnsi="Times New Roman" w:cs="Times New Roman"/>
        </w:rPr>
        <w:t xml:space="preserve"> hiểu về thiết bị</w:t>
      </w:r>
      <w:r w:rsidR="006466E4" w:rsidRPr="00BD1F82">
        <w:rPr>
          <w:rFonts w:ascii="Times New Roman" w:hAnsi="Times New Roman" w:cs="Times New Roman"/>
        </w:rPr>
        <w:t xml:space="preserve"> </w:t>
      </w:r>
      <w:r w:rsidR="1E76329F" w:rsidRPr="00BD1F82">
        <w:rPr>
          <w:rFonts w:ascii="Times New Roman" w:hAnsi="Times New Roman" w:cs="Times New Roman"/>
        </w:rPr>
        <w:t>(Understanding Equipment):</w:t>
      </w:r>
    </w:p>
    <w:p w14:paraId="69D1C19D" w14:textId="4F1A8878" w:rsidR="1E76329F" w:rsidRPr="00BD1F82" w:rsidRDefault="1E76329F" w:rsidP="009C75D6">
      <w:pPr>
        <w:spacing w:line="360" w:lineRule="auto"/>
        <w:jc w:val="both"/>
        <w:rPr>
          <w:sz w:val="28"/>
          <w:szCs w:val="28"/>
        </w:rPr>
      </w:pPr>
      <w:r w:rsidRPr="00BD1F82">
        <w:rPr>
          <w:sz w:val="28"/>
          <w:szCs w:val="28"/>
        </w:rPr>
        <w:t>Thiết bị (</w:t>
      </w:r>
      <w:r w:rsidRPr="00BD1F82">
        <w:rPr>
          <w:b/>
          <w:sz w:val="28"/>
          <w:szCs w:val="28"/>
        </w:rPr>
        <w:t>equipment</w:t>
      </w:r>
      <w:r w:rsidRPr="00BD1F82">
        <w:rPr>
          <w:sz w:val="28"/>
          <w:szCs w:val="28"/>
        </w:rPr>
        <w:t>) là một thực thể (</w:t>
      </w:r>
      <w:r w:rsidRPr="00BD1F82">
        <w:rPr>
          <w:b/>
          <w:sz w:val="28"/>
          <w:szCs w:val="28"/>
        </w:rPr>
        <w:t>entity</w:t>
      </w:r>
      <w:r w:rsidRPr="00BD1F82">
        <w:rPr>
          <w:sz w:val="28"/>
          <w:szCs w:val="28"/>
        </w:rPr>
        <w:t>) đã được định nghĩa sẵn trong hệ thống Infor EAM (</w:t>
      </w:r>
      <w:r w:rsidRPr="00BD1F82">
        <w:rPr>
          <w:b/>
          <w:sz w:val="28"/>
          <w:szCs w:val="28"/>
        </w:rPr>
        <w:t>Infor EAM gọi entity của equipment là OBJ</w:t>
      </w:r>
      <w:r w:rsidRPr="00BD1F82">
        <w:rPr>
          <w:sz w:val="28"/>
          <w:szCs w:val="28"/>
        </w:rPr>
        <w:t>).</w:t>
      </w:r>
    </w:p>
    <w:p w14:paraId="0C3C7493" w14:textId="7A634C54" w:rsidR="1E76329F" w:rsidRPr="00BD1F82" w:rsidRDefault="1E76329F" w:rsidP="009C75D6">
      <w:pPr>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p w14:paraId="0C151AA1" w14:textId="5FAEA4EA" w:rsidR="1E76329F" w:rsidRPr="00BD1F82" w:rsidRDefault="1E76329F" w:rsidP="009C75D6">
      <w:pPr>
        <w:spacing w:line="360" w:lineRule="auto"/>
        <w:jc w:val="both"/>
        <w:rPr>
          <w:sz w:val="28"/>
          <w:szCs w:val="28"/>
        </w:rPr>
      </w:pPr>
      <w:r w:rsidRPr="00BD1F82">
        <w:rPr>
          <w:sz w:val="28"/>
          <w:szCs w:val="28"/>
        </w:rPr>
        <w:t>Thiết bị có thể có nhiều loại khác nhau, nhưng bốn loại chính là địa điểm</w:t>
      </w:r>
      <w:r w:rsidR="0055106F">
        <w:rPr>
          <w:sz w:val="28"/>
          <w:szCs w:val="28"/>
        </w:rPr>
        <w:t xml:space="preserve"> </w:t>
      </w:r>
      <w:r w:rsidRPr="00864011">
        <w:rPr>
          <w:sz w:val="28"/>
          <w:szCs w:val="28"/>
        </w:rPr>
        <w:t>(</w:t>
      </w:r>
      <w:r w:rsidRPr="00BD1F82">
        <w:rPr>
          <w:b/>
          <w:sz w:val="28"/>
          <w:szCs w:val="28"/>
        </w:rPr>
        <w:t>Locations</w:t>
      </w:r>
      <w:r w:rsidRPr="00BD1F82">
        <w:rPr>
          <w:sz w:val="28"/>
          <w:szCs w:val="28"/>
        </w:rPr>
        <w:t>)</w:t>
      </w:r>
      <w:r w:rsidRPr="00BD1F82">
        <w:rPr>
          <w:b/>
          <w:sz w:val="28"/>
          <w:szCs w:val="28"/>
        </w:rPr>
        <w:t xml:space="preserve">, </w:t>
      </w:r>
      <w:r w:rsidRPr="00BD1F82">
        <w:rPr>
          <w:sz w:val="28"/>
          <w:szCs w:val="28"/>
        </w:rPr>
        <w:t>hệ thống</w:t>
      </w:r>
      <w:r w:rsidR="0055106F">
        <w:rPr>
          <w:sz w:val="28"/>
          <w:szCs w:val="28"/>
        </w:rPr>
        <w:t xml:space="preserve"> </w:t>
      </w:r>
      <w:r w:rsidRPr="00864011">
        <w:rPr>
          <w:sz w:val="28"/>
          <w:szCs w:val="28"/>
        </w:rPr>
        <w:t>(</w:t>
      </w:r>
      <w:r w:rsidRPr="00BD1F82">
        <w:rPr>
          <w:b/>
          <w:sz w:val="28"/>
          <w:szCs w:val="28"/>
        </w:rPr>
        <w:t>Systems</w:t>
      </w:r>
      <w:r w:rsidRPr="00BD1F82">
        <w:rPr>
          <w:sz w:val="28"/>
          <w:szCs w:val="28"/>
        </w:rPr>
        <w:t>)</w:t>
      </w:r>
      <w:r w:rsidRPr="00BD1F82">
        <w:rPr>
          <w:b/>
          <w:sz w:val="28"/>
          <w:szCs w:val="28"/>
        </w:rPr>
        <w:t xml:space="preserve">, </w:t>
      </w:r>
      <w:r w:rsidRPr="00BD1F82">
        <w:rPr>
          <w:sz w:val="28"/>
          <w:szCs w:val="28"/>
        </w:rPr>
        <w:t>cụm chức năng</w:t>
      </w:r>
      <w:r w:rsidR="0055106F">
        <w:rPr>
          <w:sz w:val="28"/>
          <w:szCs w:val="28"/>
        </w:rPr>
        <w:t xml:space="preserve"> </w:t>
      </w:r>
      <w:r w:rsidRPr="00864011">
        <w:rPr>
          <w:sz w:val="28"/>
          <w:szCs w:val="28"/>
        </w:rPr>
        <w:t>(</w:t>
      </w:r>
      <w:r w:rsidRPr="00BD1F82">
        <w:rPr>
          <w:b/>
          <w:sz w:val="28"/>
          <w:szCs w:val="28"/>
        </w:rPr>
        <w:t>Positions</w:t>
      </w:r>
      <w:r w:rsidRPr="00BD1F82">
        <w:rPr>
          <w:sz w:val="28"/>
          <w:szCs w:val="28"/>
        </w:rPr>
        <w:t>)</w:t>
      </w:r>
      <w:r w:rsidRPr="00BD1F82">
        <w:rPr>
          <w:b/>
          <w:sz w:val="28"/>
          <w:szCs w:val="28"/>
        </w:rPr>
        <w:t xml:space="preserve">, </w:t>
      </w:r>
      <w:r w:rsidRPr="00BD1F82">
        <w:rPr>
          <w:sz w:val="28"/>
          <w:szCs w:val="28"/>
        </w:rPr>
        <w:t>tài sản</w:t>
      </w:r>
      <w:r w:rsidR="0055106F">
        <w:rPr>
          <w:sz w:val="28"/>
          <w:szCs w:val="28"/>
        </w:rPr>
        <w:t xml:space="preserve"> </w:t>
      </w:r>
      <w:r w:rsidRPr="00864011">
        <w:rPr>
          <w:sz w:val="28"/>
          <w:szCs w:val="28"/>
        </w:rPr>
        <w:t>(</w:t>
      </w:r>
      <w:r w:rsidRPr="00BD1F82">
        <w:rPr>
          <w:b/>
          <w:sz w:val="28"/>
          <w:szCs w:val="28"/>
        </w:rPr>
        <w:t>Assets</w:t>
      </w:r>
      <w:r w:rsidRPr="00BD1F82">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BD1F82"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BD1F82" w:rsidRDefault="1E76329F" w:rsidP="009C75D6">
            <w:pPr>
              <w:keepNext/>
              <w:keepLines/>
              <w:spacing w:line="360" w:lineRule="auto"/>
              <w:jc w:val="both"/>
              <w:rPr>
                <w:b/>
                <w:color w:val="FF0000"/>
                <w:sz w:val="28"/>
                <w:szCs w:val="28"/>
              </w:rPr>
            </w:pPr>
            <w:r w:rsidRPr="00BD1F82">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BD1F82" w:rsidRDefault="1E76329F" w:rsidP="009C75D6">
            <w:pPr>
              <w:keepNext/>
              <w:keepLines/>
              <w:spacing w:line="360" w:lineRule="auto"/>
              <w:jc w:val="both"/>
              <w:rPr>
                <w:b/>
                <w:color w:val="FF0000"/>
                <w:sz w:val="28"/>
                <w:szCs w:val="28"/>
              </w:rPr>
            </w:pPr>
            <w:r w:rsidRPr="00BD1F82">
              <w:rPr>
                <w:b/>
                <w:color w:val="FF0000"/>
                <w:sz w:val="28"/>
                <w:szCs w:val="28"/>
              </w:rPr>
              <w:t>Mô tả</w:t>
            </w:r>
          </w:p>
        </w:tc>
      </w:tr>
      <w:tr w:rsidR="1E76329F" w:rsidRPr="00BD1F82"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BD1F82" w:rsidRDefault="1E76329F" w:rsidP="009C75D6">
            <w:pPr>
              <w:keepNext/>
              <w:keepLines/>
              <w:spacing w:line="360" w:lineRule="auto"/>
              <w:jc w:val="both"/>
              <w:rPr>
                <w:b/>
                <w:sz w:val="28"/>
                <w:szCs w:val="28"/>
              </w:rPr>
            </w:pPr>
            <w:r w:rsidRPr="00BD1F82">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BD1F82" w:rsidRDefault="1E76329F" w:rsidP="009C75D6">
            <w:pPr>
              <w:keepNext/>
              <w:keepLines/>
              <w:spacing w:line="360" w:lineRule="auto"/>
              <w:jc w:val="both"/>
              <w:rPr>
                <w:sz w:val="28"/>
                <w:szCs w:val="28"/>
              </w:rPr>
            </w:pPr>
            <w:r w:rsidRPr="00BD1F82">
              <w:rPr>
                <w:sz w:val="28"/>
                <w:szCs w:val="28"/>
              </w:rPr>
              <w:t>Là địa điểm thực của hệ thống, cụm chức năng và tài sản.</w:t>
            </w:r>
          </w:p>
        </w:tc>
      </w:tr>
      <w:tr w:rsidR="1E76329F" w:rsidRPr="00BD1F82"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BD1F82" w:rsidRDefault="1E76329F" w:rsidP="009C75D6">
            <w:pPr>
              <w:keepNext/>
              <w:keepLines/>
              <w:spacing w:line="360" w:lineRule="auto"/>
              <w:jc w:val="both"/>
              <w:rPr>
                <w:b/>
                <w:sz w:val="28"/>
                <w:szCs w:val="28"/>
              </w:rPr>
            </w:pPr>
            <w:r w:rsidRPr="00BD1F82">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BD1F82" w:rsidRDefault="1E76329F" w:rsidP="009C75D6">
            <w:pPr>
              <w:keepNext/>
              <w:keepLines/>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tc>
      </w:tr>
      <w:tr w:rsidR="1E76329F" w:rsidRPr="00BD1F82"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BD1F82" w:rsidRDefault="1E76329F" w:rsidP="009C75D6">
            <w:pPr>
              <w:keepNext/>
              <w:keepLines/>
              <w:spacing w:line="360" w:lineRule="auto"/>
              <w:jc w:val="both"/>
              <w:rPr>
                <w:b/>
                <w:sz w:val="28"/>
                <w:szCs w:val="28"/>
              </w:rPr>
            </w:pPr>
            <w:r w:rsidRPr="00BD1F82">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BD1F82" w:rsidRDefault="1E76329F" w:rsidP="009C75D6">
            <w:pPr>
              <w:keepNext/>
              <w:keepLines/>
              <w:spacing w:line="360" w:lineRule="auto"/>
              <w:jc w:val="both"/>
              <w:rPr>
                <w:sz w:val="28"/>
                <w:szCs w:val="28"/>
              </w:rPr>
            </w:pPr>
            <w:r w:rsidRPr="00BD1F82">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BD1F82"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BD1F82" w:rsidRDefault="1E76329F" w:rsidP="009C75D6">
            <w:pPr>
              <w:keepNext/>
              <w:keepLines/>
              <w:spacing w:line="360" w:lineRule="auto"/>
              <w:jc w:val="both"/>
              <w:rPr>
                <w:b/>
                <w:sz w:val="28"/>
                <w:szCs w:val="28"/>
              </w:rPr>
            </w:pPr>
            <w:r w:rsidRPr="00BD1F82">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BD1F82" w:rsidRDefault="1E76329F" w:rsidP="009C75D6">
            <w:pPr>
              <w:keepNext/>
              <w:keepLines/>
              <w:spacing w:line="360" w:lineRule="auto"/>
              <w:jc w:val="both"/>
              <w:rPr>
                <w:sz w:val="28"/>
                <w:szCs w:val="28"/>
              </w:rPr>
            </w:pPr>
            <w:r w:rsidRPr="00BD1F82">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BD1F82" w:rsidRDefault="1E76329F" w:rsidP="009C75D6">
            <w:pPr>
              <w:keepNext/>
              <w:keepLines/>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BD1F82" w:rsidRDefault="1E76329F" w:rsidP="009C75D6">
      <w:pPr>
        <w:spacing w:line="360" w:lineRule="auto"/>
        <w:jc w:val="both"/>
        <w:rPr>
          <w:sz w:val="28"/>
          <w:szCs w:val="28"/>
        </w:rPr>
      </w:pPr>
      <w:r w:rsidRPr="00BD1F82">
        <w:rPr>
          <w:sz w:val="28"/>
          <w:szCs w:val="28"/>
        </w:rPr>
        <w:t xml:space="preserve"> </w:t>
      </w:r>
    </w:p>
    <w:p w14:paraId="0ECCEDF9" w14:textId="49F993AD" w:rsidR="64A24419" w:rsidRPr="00BD1F82" w:rsidRDefault="000C2401" w:rsidP="009C75D6">
      <w:pPr>
        <w:pStyle w:val="Heading4"/>
        <w:keepLines/>
        <w:spacing w:line="360" w:lineRule="auto"/>
        <w:rPr>
          <w:rFonts w:ascii="Times New Roman" w:hAnsi="Times New Roman" w:cs="Times New Roman"/>
        </w:rPr>
      </w:pPr>
      <w:r w:rsidRPr="00BD1F82">
        <w:rPr>
          <w:rFonts w:ascii="Times New Roman" w:hAnsi="Times New Roman" w:cs="Times New Roman"/>
        </w:rPr>
        <w:lastRenderedPageBreak/>
        <w:t>2.1</w:t>
      </w:r>
      <w:r w:rsidR="005512D1" w:rsidRPr="00BD1F82">
        <w:rPr>
          <w:rFonts w:ascii="Times New Roman" w:hAnsi="Times New Roman" w:cs="Times New Roman"/>
        </w:rPr>
        <w:t>.1.2</w:t>
      </w:r>
      <w:r w:rsidR="00A42E40" w:rsidRPr="00BD1F82">
        <w:rPr>
          <w:rFonts w:ascii="Times New Roman" w:hAnsi="Times New Roman" w:cs="Times New Roman"/>
        </w:rPr>
        <w:t xml:space="preserve">. </w:t>
      </w:r>
      <w:r w:rsidR="062896E6" w:rsidRPr="00BD1F82">
        <w:rPr>
          <w:rFonts w:ascii="Times New Roman" w:hAnsi="Times New Roman" w:cs="Times New Roman"/>
        </w:rPr>
        <w:t>Thiết</w:t>
      </w:r>
      <w:r w:rsidR="64A24419" w:rsidRPr="00BD1F82">
        <w:rPr>
          <w:rFonts w:ascii="Times New Roman" w:hAnsi="Times New Roman" w:cs="Times New Roman"/>
        </w:rPr>
        <w:t xml:space="preserve"> lập thông tin ban đầu cho thiết bị (Setting up </w:t>
      </w:r>
      <w:r w:rsidR="40E106C0" w:rsidRPr="00BD1F82">
        <w:rPr>
          <w:rFonts w:ascii="Times New Roman" w:hAnsi="Times New Roman" w:cs="Times New Roman"/>
        </w:rPr>
        <w:t>initial equipment</w:t>
      </w:r>
      <w:r w:rsidR="64A24419" w:rsidRPr="00BD1F82">
        <w:rPr>
          <w:rFonts w:ascii="Times New Roman" w:hAnsi="Times New Roman" w:cs="Times New Roman"/>
        </w:rPr>
        <w:t xml:space="preserve"> information):</w:t>
      </w:r>
    </w:p>
    <w:p w14:paraId="5D234AE5" w14:textId="70E11ABF" w:rsidR="1E76329F" w:rsidRPr="00BD1F82" w:rsidRDefault="1E76329F" w:rsidP="009C75D6">
      <w:pPr>
        <w:keepNext/>
        <w:keepLines/>
        <w:spacing w:line="360" w:lineRule="auto"/>
        <w:rPr>
          <w:b/>
          <w:bCs/>
          <w:sz w:val="28"/>
          <w:szCs w:val="28"/>
        </w:rPr>
      </w:pPr>
      <w:r w:rsidRPr="00BD1F82">
        <w:rPr>
          <w:b/>
          <w:bCs/>
          <w:sz w:val="28"/>
          <w:szCs w:val="28"/>
        </w:rPr>
        <w:t>Thiết lập nhóm thiết bị(</w:t>
      </w:r>
      <w:r w:rsidR="00376014">
        <w:rPr>
          <w:b/>
          <w:bCs/>
          <w:sz w:val="28"/>
          <w:szCs w:val="28"/>
        </w:rPr>
        <w:t xml:space="preserve"> </w:t>
      </w:r>
      <w:r w:rsidRPr="00BD1F82">
        <w:rPr>
          <w:b/>
          <w:bCs/>
          <w:sz w:val="28"/>
          <w:szCs w:val="28"/>
        </w:rPr>
        <w:t>Setting up equipment classes</w:t>
      </w:r>
      <w:r w:rsidRPr="00864011">
        <w:rPr>
          <w:b/>
          <w:bCs/>
          <w:sz w:val="28"/>
          <w:szCs w:val="28"/>
        </w:rPr>
        <w:t>)</w:t>
      </w:r>
    </w:p>
    <w:p w14:paraId="1E72A0F2" w14:textId="78BAD81A" w:rsidR="1E76329F" w:rsidRPr="00BD1F82" w:rsidRDefault="1E76329F" w:rsidP="009C75D6">
      <w:pPr>
        <w:keepNext/>
        <w:keepLines/>
        <w:spacing w:line="360" w:lineRule="auto"/>
        <w:rPr>
          <w:b/>
          <w:bCs/>
          <w:sz w:val="28"/>
          <w:szCs w:val="28"/>
        </w:rPr>
      </w:pPr>
      <w:r w:rsidRPr="00BD1F82">
        <w:rPr>
          <w:b/>
          <w:bCs/>
          <w:sz w:val="28"/>
          <w:szCs w:val="28"/>
        </w:rPr>
        <w:t>Mô tả:</w:t>
      </w:r>
    </w:p>
    <w:p w14:paraId="7004F474" w14:textId="22247206" w:rsidR="1E76329F" w:rsidRPr="00BD1F82" w:rsidRDefault="1E76329F" w:rsidP="009C75D6">
      <w:pPr>
        <w:keepNext/>
        <w:keepLines/>
        <w:spacing w:line="360" w:lineRule="auto"/>
        <w:jc w:val="both"/>
        <w:rPr>
          <w:sz w:val="28"/>
          <w:szCs w:val="28"/>
        </w:rPr>
      </w:pPr>
      <w:r w:rsidRPr="00BD1F82">
        <w:rPr>
          <w:sz w:val="28"/>
          <w:szCs w:val="28"/>
        </w:rPr>
        <w:t>Xác định phân nhóm ở nhiều cấp độ cho các thực thể để phân loại và tách các thực thể để phân tích chi phí.</w:t>
      </w:r>
    </w:p>
    <w:p w14:paraId="6A31FE7E" w14:textId="77777777" w:rsidR="00D8196B" w:rsidRDefault="008D71A8" w:rsidP="009C75D6">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alphaModFix/>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3F63A46F" w:rsidR="3AA3B054" w:rsidRPr="00864011" w:rsidRDefault="00D8196B" w:rsidP="00232C99">
      <w:pPr>
        <w:pStyle w:val="Caption"/>
        <w:rPr>
          <w:sz w:val="28"/>
          <w:szCs w:val="28"/>
        </w:rPr>
      </w:pPr>
      <w:bookmarkStart w:id="24" w:name="_Toc111108240"/>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8505A7" w:rsidRPr="00232C99">
        <w:rPr>
          <w:sz w:val="28"/>
          <w:szCs w:val="28"/>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24"/>
    </w:p>
    <w:p w14:paraId="489A6236" w14:textId="1DD69949" w:rsidR="1E76329F" w:rsidRPr="00BD1F82" w:rsidRDefault="1E76329F" w:rsidP="009C75D6">
      <w:pPr>
        <w:spacing w:line="360" w:lineRule="auto"/>
        <w:jc w:val="both"/>
        <w:rPr>
          <w:b/>
          <w:sz w:val="28"/>
          <w:szCs w:val="28"/>
        </w:rPr>
      </w:pPr>
      <w:r w:rsidRPr="00BD1F82">
        <w:rPr>
          <w:b/>
          <w:sz w:val="28"/>
          <w:szCs w:val="28"/>
        </w:rPr>
        <w:t>Administration &gt; Setup &gt; Classes</w:t>
      </w:r>
    </w:p>
    <w:p w14:paraId="20E8FECB" w14:textId="77777777" w:rsidR="00675688" w:rsidRDefault="008D71A8" w:rsidP="009C75D6">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5FF4406C" w:rsidR="6394F422" w:rsidRPr="00864011" w:rsidRDefault="00675688" w:rsidP="00B9447A">
      <w:pPr>
        <w:pStyle w:val="Caption"/>
        <w:rPr>
          <w:sz w:val="28"/>
          <w:szCs w:val="28"/>
        </w:rPr>
      </w:pPr>
      <w:bookmarkStart w:id="25" w:name="_Toc111108241"/>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5"/>
    </w:p>
    <w:p w14:paraId="73447D06" w14:textId="58A46C3F" w:rsidR="1E76329F" w:rsidRPr="00BD1F82" w:rsidRDefault="1E76329F" w:rsidP="009C75D6">
      <w:pPr>
        <w:spacing w:line="360" w:lineRule="auto"/>
        <w:jc w:val="both"/>
        <w:rPr>
          <w:sz w:val="28"/>
          <w:szCs w:val="28"/>
        </w:rPr>
      </w:pPr>
      <w:commentRangeStart w:id="26"/>
      <w:r w:rsidRPr="00BD1F82">
        <w:rPr>
          <w:sz w:val="28"/>
          <w:szCs w:val="28"/>
        </w:rPr>
        <w:lastRenderedPageBreak/>
        <w:t>Định nghĩa phân nhóm cho hầu hết các thực thể. Tách một thực thể thành các nhóm khi cần thiết, hầu hết là để phân tích chi phí.</w:t>
      </w:r>
      <w:commentRangeEnd w:id="26"/>
      <w:r w:rsidRPr="005A71FA">
        <w:rPr>
          <w:rStyle w:val="CommentReference"/>
          <w:sz w:val="28"/>
          <w:szCs w:val="28"/>
        </w:rPr>
        <w:commentReference w:id="26"/>
      </w:r>
    </w:p>
    <w:p w14:paraId="6B786BA8" w14:textId="4A832E12" w:rsidR="0DA19B91" w:rsidRPr="00864011" w:rsidRDefault="0DA19B91" w:rsidP="009C75D6">
      <w:pPr>
        <w:spacing w:line="360" w:lineRule="auto"/>
        <w:jc w:val="both"/>
        <w:rPr>
          <w:sz w:val="28"/>
          <w:szCs w:val="28"/>
        </w:rPr>
      </w:pPr>
    </w:p>
    <w:p w14:paraId="712CCBB3" w14:textId="1A3D9320" w:rsidR="1E76329F" w:rsidRPr="00BD1F82" w:rsidRDefault="1E76329F" w:rsidP="009C75D6">
      <w:pPr>
        <w:spacing w:line="360" w:lineRule="auto"/>
        <w:rPr>
          <w:b/>
          <w:sz w:val="28"/>
          <w:szCs w:val="28"/>
        </w:rPr>
      </w:pPr>
      <w:r w:rsidRPr="00BD1F82">
        <w:rPr>
          <w:b/>
          <w:sz w:val="28"/>
          <w:szCs w:val="28"/>
        </w:rPr>
        <w:t>Thiết lập danh mục thiết bị( Setting up equipment categories</w:t>
      </w:r>
      <w:r w:rsidRPr="00864011">
        <w:rPr>
          <w:b/>
          <w:sz w:val="28"/>
          <w:szCs w:val="28"/>
        </w:rPr>
        <w:t>)</w:t>
      </w:r>
    </w:p>
    <w:p w14:paraId="318C1793" w14:textId="1667D19D" w:rsidR="1E76329F" w:rsidRPr="00BD1F82" w:rsidRDefault="1E76329F" w:rsidP="009C75D6">
      <w:pPr>
        <w:spacing w:line="360" w:lineRule="auto"/>
        <w:rPr>
          <w:b/>
          <w:sz w:val="28"/>
          <w:szCs w:val="28"/>
        </w:rPr>
      </w:pPr>
      <w:r w:rsidRPr="00BD1F82">
        <w:rPr>
          <w:b/>
          <w:sz w:val="28"/>
          <w:szCs w:val="28"/>
        </w:rPr>
        <w:t>Mô tả:</w:t>
      </w:r>
    </w:p>
    <w:p w14:paraId="4CEC7CC6" w14:textId="7AAB456B" w:rsidR="1E76329F" w:rsidRPr="00BD1F82" w:rsidRDefault="1E76329F" w:rsidP="009C75D6">
      <w:pPr>
        <w:spacing w:line="360" w:lineRule="auto"/>
        <w:jc w:val="both"/>
        <w:rPr>
          <w:sz w:val="28"/>
          <w:szCs w:val="28"/>
        </w:rPr>
      </w:pPr>
      <w:r w:rsidRPr="00BD1F82">
        <w:rPr>
          <w:sz w:val="28"/>
          <w:szCs w:val="28"/>
        </w:rPr>
        <w:t>Danh mục cung cấp là cách để tổ chức thêm các phần của thiết bị.</w:t>
      </w:r>
    </w:p>
    <w:p w14:paraId="39A29CFC" w14:textId="6A028FE0" w:rsidR="1E76329F" w:rsidRPr="00BD1F82" w:rsidRDefault="1E76329F" w:rsidP="009C75D6">
      <w:pPr>
        <w:spacing w:line="360" w:lineRule="auto"/>
        <w:jc w:val="both"/>
        <w:rPr>
          <w:sz w:val="28"/>
          <w:szCs w:val="28"/>
        </w:rPr>
      </w:pPr>
      <w:r w:rsidRPr="00BD1F82">
        <w:rPr>
          <w:sz w:val="28"/>
          <w:szCs w:val="28"/>
        </w:rPr>
        <w:t>Ví dụ: Nếu một class là để xác định máy lạnh, tạo category để xác định loại máy lạnh, kích thước máy lạnh,….</w:t>
      </w:r>
    </w:p>
    <w:p w14:paraId="41A7A6F4" w14:textId="4741EC05" w:rsidR="1E76329F" w:rsidRPr="00BD1F82" w:rsidRDefault="1E76329F" w:rsidP="009C75D6">
      <w:pPr>
        <w:spacing w:line="360" w:lineRule="auto"/>
        <w:jc w:val="both"/>
        <w:rPr>
          <w:sz w:val="28"/>
          <w:szCs w:val="28"/>
        </w:rPr>
      </w:pPr>
      <w:r w:rsidRPr="00BD1F82">
        <w:rPr>
          <w:sz w:val="28"/>
          <w:szCs w:val="28"/>
        </w:rPr>
        <w:t xml:space="preserve">Notes: Nếu đã tạo thuộc tính tùy chỉnh cho các lớp trang bị, các thuộc tính đó sẽ cuộn xuống cấp danh mục và hiển thị trong phần </w:t>
      </w:r>
      <w:r w:rsidRPr="00BD1F82">
        <w:rPr>
          <w:b/>
          <w:sz w:val="28"/>
          <w:szCs w:val="28"/>
        </w:rPr>
        <w:t>Custom Fields</w:t>
      </w:r>
      <w:r w:rsidRPr="00BD1F82">
        <w:rPr>
          <w:sz w:val="28"/>
          <w:szCs w:val="28"/>
        </w:rPr>
        <w:t xml:space="preserve"> của trang </w:t>
      </w:r>
      <w:r w:rsidRPr="00BD1F82">
        <w:rPr>
          <w:b/>
          <w:sz w:val="28"/>
          <w:szCs w:val="28"/>
        </w:rPr>
        <w:t>Record View</w:t>
      </w:r>
      <w:r w:rsidRPr="00BD1F82">
        <w:rPr>
          <w:sz w:val="28"/>
          <w:szCs w:val="28"/>
        </w:rPr>
        <w:t>.</w:t>
      </w:r>
    </w:p>
    <w:p w14:paraId="2348A826" w14:textId="1A0543CC" w:rsidR="1E76329F" w:rsidRPr="00BD1F82" w:rsidRDefault="1E76329F" w:rsidP="009C75D6">
      <w:pPr>
        <w:spacing w:line="360" w:lineRule="auto"/>
        <w:rPr>
          <w:b/>
          <w:sz w:val="28"/>
          <w:szCs w:val="28"/>
        </w:rPr>
      </w:pPr>
      <w:r w:rsidRPr="00BD1F82">
        <w:rPr>
          <w:b/>
          <w:sz w:val="28"/>
          <w:szCs w:val="28"/>
        </w:rPr>
        <w:t>Các bước tiến hành:</w:t>
      </w:r>
    </w:p>
    <w:p w14:paraId="700D0827" w14:textId="3A7954DE"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 Chọn </w:t>
      </w:r>
      <w:r w:rsidRPr="00BD1F82">
        <w:rPr>
          <w:b/>
          <w:sz w:val="28"/>
          <w:szCs w:val="28"/>
        </w:rPr>
        <w:t>Equipment &gt; Setup &gt; Categories.</w:t>
      </w:r>
    </w:p>
    <w:p w14:paraId="12A70B98" w14:textId="47D4A9D8" w:rsidR="1E76329F" w:rsidRPr="00BD1F82" w:rsidRDefault="1E76329F" w:rsidP="009C75D6">
      <w:pPr>
        <w:spacing w:line="360" w:lineRule="auto"/>
        <w:jc w:val="both"/>
        <w:rPr>
          <w:b/>
          <w:sz w:val="28"/>
          <w:szCs w:val="28"/>
        </w:rPr>
      </w:pPr>
      <w:r w:rsidRPr="00BD1F82">
        <w:rPr>
          <w:b/>
          <w:sz w:val="28"/>
          <w:szCs w:val="28"/>
        </w:rPr>
        <w:t>B2:</w:t>
      </w:r>
      <w:r w:rsidRPr="00BD1F82">
        <w:rPr>
          <w:sz w:val="28"/>
          <w:szCs w:val="28"/>
        </w:rPr>
        <w:t xml:space="preserve"> Click vào </w:t>
      </w:r>
      <w:r w:rsidRPr="00BD1F82">
        <w:rPr>
          <w:b/>
          <w:sz w:val="28"/>
          <w:szCs w:val="28"/>
        </w:rPr>
        <w:t>New Record.</w:t>
      </w:r>
    </w:p>
    <w:p w14:paraId="33C95013" w14:textId="33E0C329"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các thông tin sau:</w:t>
      </w:r>
    </w:p>
    <w:p w14:paraId="170480DC" w14:textId="1CE4FDD4" w:rsidR="1E76329F" w:rsidRPr="00BD1F82" w:rsidRDefault="1E76329F" w:rsidP="009C75D6">
      <w:pPr>
        <w:spacing w:line="360" w:lineRule="auto"/>
        <w:jc w:val="both"/>
        <w:rPr>
          <w:b/>
          <w:sz w:val="28"/>
          <w:szCs w:val="28"/>
        </w:rPr>
      </w:pPr>
      <w:r w:rsidRPr="00BD1F82">
        <w:rPr>
          <w:b/>
          <w:sz w:val="28"/>
          <w:szCs w:val="28"/>
        </w:rPr>
        <w:t>Category</w:t>
      </w:r>
    </w:p>
    <w:p w14:paraId="69E40909" w14:textId="4079A570" w:rsidR="1E76329F" w:rsidRPr="00BD1F82" w:rsidRDefault="1E76329F" w:rsidP="009C75D6">
      <w:pPr>
        <w:spacing w:line="360" w:lineRule="auto"/>
        <w:jc w:val="both"/>
        <w:rPr>
          <w:sz w:val="28"/>
          <w:szCs w:val="28"/>
        </w:rPr>
      </w:pPr>
      <w:r w:rsidRPr="00BD1F82">
        <w:rPr>
          <w:sz w:val="28"/>
          <w:szCs w:val="28"/>
        </w:rPr>
        <w:t>Chỉ định một mã duy nhất cho một danh mục xác định, sau đó chỉ định mô tả về danh mục trong trường kế bên.</w:t>
      </w:r>
    </w:p>
    <w:p w14:paraId="6438FE67" w14:textId="60A43AE1"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phân </w:t>
      </w:r>
      <w:r w:rsidRPr="00864011">
        <w:rPr>
          <w:sz w:val="28"/>
          <w:szCs w:val="28"/>
        </w:rPr>
        <w:t>nh</w:t>
      </w:r>
      <w:r w:rsidR="005A71FA">
        <w:rPr>
          <w:sz w:val="28"/>
          <w:szCs w:val="28"/>
        </w:rPr>
        <w:t>óm</w:t>
      </w:r>
      <w:r w:rsidRPr="00BD1F82">
        <w:rPr>
          <w:sz w:val="28"/>
          <w:szCs w:val="28"/>
        </w:rPr>
        <w:t xml:space="preserve"> của thiết bị</w:t>
      </w:r>
      <w:r w:rsidR="005A71FA">
        <w:rPr>
          <w:sz w:val="28"/>
          <w:szCs w:val="28"/>
        </w:rPr>
        <w:t xml:space="preserve"> </w:t>
      </w:r>
      <w:r w:rsidRPr="00864011">
        <w:rPr>
          <w:sz w:val="28"/>
          <w:szCs w:val="28"/>
        </w:rPr>
        <w:t>(</w:t>
      </w:r>
      <w:r w:rsidRPr="00BD1F82">
        <w:rPr>
          <w:b/>
          <w:sz w:val="28"/>
          <w:szCs w:val="28"/>
        </w:rPr>
        <w:t>Equipment class</w:t>
      </w:r>
      <w:r w:rsidRPr="00BD1F82">
        <w:rPr>
          <w:sz w:val="28"/>
          <w:szCs w:val="28"/>
        </w:rPr>
        <w:t>) và nhà sản xuất</w:t>
      </w:r>
      <w:r w:rsidR="005A71FA">
        <w:rPr>
          <w:sz w:val="28"/>
          <w:szCs w:val="28"/>
        </w:rPr>
        <w:t xml:space="preserve"> </w:t>
      </w:r>
      <w:r w:rsidRPr="00BD1F82">
        <w:rPr>
          <w:sz w:val="28"/>
          <w:szCs w:val="28"/>
        </w:rPr>
        <w:t>(</w:t>
      </w:r>
      <w:r w:rsidRPr="00BD1F82">
        <w:rPr>
          <w:b/>
          <w:sz w:val="28"/>
          <w:szCs w:val="28"/>
        </w:rPr>
        <w:t>Manufacture</w:t>
      </w:r>
      <w:r w:rsidRPr="00BD1F82">
        <w:rPr>
          <w:sz w:val="28"/>
          <w:szCs w:val="28"/>
        </w:rPr>
        <w:t>)</w:t>
      </w:r>
    </w:p>
    <w:p w14:paraId="0DA75472" w14:textId="515BD1EC" w:rsidR="1E76329F" w:rsidRPr="00BD1F82" w:rsidRDefault="1E76329F" w:rsidP="009C75D6">
      <w:pPr>
        <w:spacing w:line="360" w:lineRule="auto"/>
        <w:jc w:val="both"/>
        <w:rPr>
          <w:b/>
          <w:sz w:val="28"/>
          <w:szCs w:val="28"/>
        </w:rPr>
      </w:pPr>
      <w:r w:rsidRPr="00BD1F82">
        <w:rPr>
          <w:b/>
          <w:sz w:val="28"/>
          <w:szCs w:val="28"/>
        </w:rPr>
        <w:t>B4:</w:t>
      </w:r>
      <w:r w:rsidRPr="00BD1F82">
        <w:rPr>
          <w:sz w:val="28"/>
          <w:szCs w:val="28"/>
        </w:rPr>
        <w:t xml:space="preserve"> click </w:t>
      </w:r>
      <w:r w:rsidRPr="00BD1F82">
        <w:rPr>
          <w:b/>
          <w:sz w:val="28"/>
          <w:szCs w:val="28"/>
        </w:rPr>
        <w:t>Save Record.</w:t>
      </w:r>
    </w:p>
    <w:p w14:paraId="5CFB1E62" w14:textId="77777777" w:rsidR="00D8196B" w:rsidRDefault="008D71A8" w:rsidP="009C75D6">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73D00901" w:rsidR="564C9C05" w:rsidRPr="00864011" w:rsidRDefault="00D8196B" w:rsidP="00B9447A">
      <w:pPr>
        <w:pStyle w:val="Caption"/>
        <w:rPr>
          <w:sz w:val="28"/>
          <w:szCs w:val="28"/>
        </w:rPr>
      </w:pPr>
      <w:bookmarkStart w:id="27" w:name="_Toc111108242"/>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8505A7" w:rsidRPr="00B9447A">
        <w:rPr>
          <w:sz w:val="28"/>
          <w:szCs w:val="28"/>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7"/>
    </w:p>
    <w:p w14:paraId="300A2D38" w14:textId="51BCFB70" w:rsidR="1E76329F" w:rsidRPr="00BD1F82" w:rsidRDefault="1E76329F" w:rsidP="009C75D6">
      <w:pPr>
        <w:keepNext/>
        <w:keepLines/>
        <w:spacing w:line="360" w:lineRule="auto"/>
        <w:rPr>
          <w:b/>
          <w:sz w:val="28"/>
          <w:szCs w:val="28"/>
        </w:rPr>
      </w:pPr>
      <w:r w:rsidRPr="00BD1F82">
        <w:rPr>
          <w:b/>
          <w:sz w:val="28"/>
          <w:szCs w:val="28"/>
        </w:rPr>
        <w:t>Phạm vi quản lý thiết bị( Multi- organizition Security):</w:t>
      </w:r>
    </w:p>
    <w:p w14:paraId="3E15031F" w14:textId="54D7A3CC" w:rsidR="1E76329F" w:rsidRPr="00BD1F82" w:rsidRDefault="1E76329F" w:rsidP="009C75D6">
      <w:pPr>
        <w:keepNext/>
        <w:keepLines/>
        <w:spacing w:line="360" w:lineRule="auto"/>
        <w:rPr>
          <w:sz w:val="28"/>
          <w:szCs w:val="28"/>
        </w:rPr>
      </w:pPr>
      <w:r w:rsidRPr="00BD1F82">
        <w:rPr>
          <w:b/>
          <w:sz w:val="28"/>
          <w:szCs w:val="28"/>
        </w:rPr>
        <w:t>Mô tả</w:t>
      </w:r>
      <w:r w:rsidRPr="00BD1F82">
        <w:rPr>
          <w:sz w:val="28"/>
          <w:szCs w:val="28"/>
        </w:rPr>
        <w:t>:</w:t>
      </w:r>
    </w:p>
    <w:p w14:paraId="5ECD5484" w14:textId="434C03F5" w:rsidR="1E76329F" w:rsidRPr="00BD1F82" w:rsidRDefault="1E76329F" w:rsidP="009C75D6">
      <w:pPr>
        <w:keepNext/>
        <w:keepLines/>
        <w:spacing w:line="360" w:lineRule="auto"/>
        <w:jc w:val="both"/>
        <w:rPr>
          <w:sz w:val="28"/>
          <w:szCs w:val="28"/>
        </w:rPr>
      </w:pPr>
      <w:r w:rsidRPr="00BD1F82">
        <w:rPr>
          <w:sz w:val="28"/>
          <w:szCs w:val="28"/>
        </w:rPr>
        <w:t>Xác cấu hình bảo mật đa tổ chức (</w:t>
      </w:r>
      <w:r w:rsidRPr="00BD1F82">
        <w:rPr>
          <w:b/>
          <w:sz w:val="28"/>
          <w:szCs w:val="28"/>
        </w:rPr>
        <w:t>multi-organization security - MOS</w:t>
      </w:r>
      <w:r w:rsidRPr="00BD1F82">
        <w:rPr>
          <w:sz w:val="28"/>
          <w:szCs w:val="28"/>
        </w:rPr>
        <w:t xml:space="preserve">) trong một tổ chức. </w:t>
      </w:r>
    </w:p>
    <w:p w14:paraId="553EBAA3" w14:textId="4A293882" w:rsidR="1E76329F" w:rsidRPr="00BD1F82" w:rsidRDefault="1E76329F" w:rsidP="009C75D6">
      <w:pPr>
        <w:keepNext/>
        <w:keepLines/>
        <w:spacing w:line="360" w:lineRule="auto"/>
        <w:jc w:val="both"/>
        <w:rPr>
          <w:sz w:val="28"/>
          <w:szCs w:val="28"/>
        </w:rPr>
      </w:pPr>
      <w:r w:rsidRPr="00BD1F82">
        <w:rPr>
          <w:sz w:val="28"/>
          <w:szCs w:val="28"/>
        </w:rPr>
        <w:t>Bảo mật đa tổ chức (</w:t>
      </w:r>
      <w:r w:rsidRPr="00BD1F82">
        <w:rPr>
          <w:b/>
          <w:sz w:val="28"/>
          <w:szCs w:val="28"/>
        </w:rPr>
        <w:t>MOS</w:t>
      </w:r>
      <w:r w:rsidRPr="00BD1F82">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8"/>
      <w:commentRangeEnd w:id="28"/>
      <w:r w:rsidRPr="00864011">
        <w:rPr>
          <w:rStyle w:val="CommentReference"/>
          <w:sz w:val="28"/>
          <w:szCs w:val="28"/>
        </w:rPr>
        <w:commentReference w:id="28"/>
      </w:r>
      <w:r w:rsidRPr="00BD1F82">
        <w:rPr>
          <w:b/>
          <w:sz w:val="28"/>
          <w:szCs w:val="28"/>
        </w:rPr>
        <w:t>database logical</w:t>
      </w:r>
      <w:r w:rsidRPr="00BD1F82">
        <w:rPr>
          <w:sz w:val="28"/>
          <w:szCs w:val="28"/>
        </w:rPr>
        <w:t>) cho từ tổ chức.</w:t>
      </w:r>
    </w:p>
    <w:p w14:paraId="6E2E8995" w14:textId="202C47CA" w:rsidR="1E76329F" w:rsidRPr="00BD1F82" w:rsidRDefault="1E76329F" w:rsidP="009C75D6">
      <w:pPr>
        <w:keepNext/>
        <w:keepLines/>
        <w:spacing w:line="360" w:lineRule="auto"/>
        <w:rPr>
          <w:b/>
          <w:sz w:val="28"/>
          <w:szCs w:val="28"/>
        </w:rPr>
      </w:pPr>
      <w:r w:rsidRPr="00BD1F82">
        <w:rPr>
          <w:b/>
          <w:sz w:val="28"/>
          <w:szCs w:val="28"/>
        </w:rPr>
        <w:t>Các bước tiến hành:</w:t>
      </w:r>
    </w:p>
    <w:p w14:paraId="01089D3B" w14:textId="0365A247" w:rsidR="1E76329F" w:rsidRPr="00BD1F82" w:rsidRDefault="1E76329F" w:rsidP="009C75D6">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14B8C89F" w14:textId="215FD8BD" w:rsidR="1E76329F" w:rsidRPr="00BD1F82" w:rsidRDefault="1E76329F" w:rsidP="009C75D6">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41A6CF10" w14:textId="6195FBDA" w:rsidR="1E76329F" w:rsidRPr="00BD1F82" w:rsidRDefault="1E76329F" w:rsidP="009C75D6">
      <w:pPr>
        <w:keepNext/>
        <w:keepLines/>
        <w:spacing w:line="360" w:lineRule="auto"/>
        <w:jc w:val="both"/>
        <w:rPr>
          <w:sz w:val="28"/>
          <w:szCs w:val="28"/>
        </w:rPr>
      </w:pPr>
      <w:r w:rsidRPr="00BD1F82">
        <w:rPr>
          <w:b/>
          <w:sz w:val="28"/>
          <w:szCs w:val="28"/>
        </w:rPr>
        <w:t xml:space="preserve">B3: </w:t>
      </w:r>
      <w:r w:rsidRPr="00BD1F82">
        <w:rPr>
          <w:sz w:val="28"/>
          <w:szCs w:val="28"/>
        </w:rPr>
        <w:t>Chọn vào Multi -org check box.</w:t>
      </w:r>
    </w:p>
    <w:p w14:paraId="2C6B3DF1" w14:textId="77777777" w:rsidR="00D8196B" w:rsidRDefault="008D71A8" w:rsidP="009C75D6">
      <w:pPr>
        <w:keepNext/>
        <w:keepLines/>
        <w:spacing w:line="360" w:lineRule="auto"/>
        <w:jc w:val="both"/>
      </w:pPr>
      <w:r w:rsidRPr="00864011">
        <w:rPr>
          <w:noProof/>
          <w:sz w:val="28"/>
          <w:szCs w:val="28"/>
        </w:rPr>
        <w:drawing>
          <wp:inline distT="0" distB="0" distL="0" distR="0" wp14:anchorId="3370F6A8" wp14:editId="6619D250">
            <wp:extent cx="6138333" cy="9207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87873" cy="928181"/>
                    </a:xfrm>
                    <a:prstGeom prst="rect">
                      <a:avLst/>
                    </a:prstGeom>
                    <a:ln w="6350">
                      <a:solidFill>
                        <a:schemeClr val="tx1"/>
                      </a:solidFill>
                    </a:ln>
                  </pic:spPr>
                </pic:pic>
              </a:graphicData>
            </a:graphic>
          </wp:inline>
        </w:drawing>
      </w:r>
    </w:p>
    <w:p w14:paraId="747B769C" w14:textId="749ADAFD" w:rsidR="4146484E" w:rsidRPr="00864011" w:rsidRDefault="00D8196B" w:rsidP="00EB18E4">
      <w:pPr>
        <w:pStyle w:val="Caption"/>
        <w:rPr>
          <w:sz w:val="28"/>
          <w:szCs w:val="28"/>
        </w:rPr>
      </w:pPr>
      <w:bookmarkStart w:id="29" w:name="_Toc111108243"/>
      <w:r w:rsidRPr="00EB18E4">
        <w:rPr>
          <w:sz w:val="28"/>
          <w:szCs w:val="28"/>
        </w:rPr>
        <w:t xml:space="preserve">Hình </w:t>
      </w:r>
      <w:r w:rsidR="002D226C" w:rsidRPr="00EB18E4">
        <w:rPr>
          <w:sz w:val="28"/>
          <w:szCs w:val="28"/>
        </w:rPr>
        <w:fldChar w:fldCharType="begin"/>
      </w:r>
      <w:r w:rsidR="002D226C">
        <w:instrText xml:space="preserve"> SEQ Hình \* ARABIC </w:instrText>
      </w:r>
      <w:r w:rsidR="002D226C" w:rsidRPr="00EB18E4">
        <w:rPr>
          <w:sz w:val="28"/>
          <w:szCs w:val="28"/>
        </w:rPr>
        <w:fldChar w:fldCharType="separate"/>
      </w:r>
      <w:r w:rsidR="008505A7" w:rsidRPr="00EB18E4">
        <w:rPr>
          <w:sz w:val="28"/>
          <w:szCs w:val="28"/>
        </w:rPr>
        <w:t>10</w:t>
      </w:r>
      <w:r w:rsidR="002D226C" w:rsidRPr="00EB18E4">
        <w:rPr>
          <w:sz w:val="28"/>
          <w:szCs w:val="28"/>
        </w:rPr>
        <w:fldChar w:fldCharType="end"/>
      </w:r>
      <w:r w:rsidR="00EB18E4">
        <w:rPr>
          <w:sz w:val="28"/>
          <w:szCs w:val="28"/>
        </w:rPr>
        <w:t xml:space="preserve">: </w:t>
      </w:r>
      <w:r w:rsidRPr="00EB18E4">
        <w:rPr>
          <w:sz w:val="28"/>
          <w:szCs w:val="28"/>
        </w:rPr>
        <w:t>Thiết lập đa tổ chức cho thiết bị</w:t>
      </w:r>
      <w:bookmarkEnd w:id="29"/>
    </w:p>
    <w:p w14:paraId="4DCA1FF7" w14:textId="299BD93C" w:rsidR="1E76329F" w:rsidRPr="00BD1F82" w:rsidRDefault="1E76329F" w:rsidP="009C75D6">
      <w:pPr>
        <w:keepNext/>
        <w:keepLines/>
        <w:spacing w:line="360" w:lineRule="auto"/>
        <w:jc w:val="both"/>
        <w:rPr>
          <w:sz w:val="28"/>
          <w:szCs w:val="28"/>
        </w:rPr>
      </w:pPr>
      <w:r w:rsidRPr="00BD1F82">
        <w:rPr>
          <w:sz w:val="28"/>
          <w:szCs w:val="28"/>
        </w:rPr>
        <w:lastRenderedPageBreak/>
        <w:t xml:space="preserve">Sau khi chọn, các màn hình liên quan tới thiết bị sẽ hiển thị thông tin tổ chức( </w:t>
      </w:r>
      <w:r w:rsidRPr="00BD1F82">
        <w:rPr>
          <w:b/>
          <w:sz w:val="28"/>
          <w:szCs w:val="28"/>
        </w:rPr>
        <w:t>organizition</w:t>
      </w:r>
      <w:r w:rsidRPr="00BD1F82">
        <w:rPr>
          <w:sz w:val="28"/>
          <w:szCs w:val="28"/>
        </w:rPr>
        <w:t>) cho phép người dùng thiết lập tổ chức mà thiết bị đó thuộc về.</w:t>
      </w:r>
    </w:p>
    <w:p w14:paraId="033697C6" w14:textId="13423829" w:rsidR="1E76329F" w:rsidRPr="00BD1F82" w:rsidRDefault="1E76329F" w:rsidP="009C75D6">
      <w:pPr>
        <w:keepNext/>
        <w:keepLines/>
        <w:spacing w:line="360" w:lineRule="auto"/>
        <w:jc w:val="both"/>
        <w:rPr>
          <w:sz w:val="28"/>
          <w:szCs w:val="28"/>
        </w:rPr>
      </w:pPr>
      <w:r w:rsidRPr="00BD1F82">
        <w:rPr>
          <w:b/>
          <w:sz w:val="28"/>
          <w:szCs w:val="28"/>
        </w:rPr>
        <w:t>Notes:</w:t>
      </w:r>
      <w:r w:rsidRPr="00BD1F82">
        <w:rPr>
          <w:sz w:val="28"/>
          <w:szCs w:val="28"/>
        </w:rPr>
        <w:t xml:space="preserve"> * là một </w:t>
      </w:r>
      <w:r w:rsidRPr="00BD1F82">
        <w:rPr>
          <w:b/>
          <w:sz w:val="28"/>
          <w:szCs w:val="28"/>
        </w:rPr>
        <w:t>organization</w:t>
      </w:r>
      <w:r w:rsidRPr="00BD1F82">
        <w:rPr>
          <w:sz w:val="28"/>
          <w:szCs w:val="28"/>
        </w:rPr>
        <w:t xml:space="preserve"> mặc định trong Infor EAM, được hiểu như là một </w:t>
      </w:r>
      <w:r w:rsidRPr="00BD1F82">
        <w:rPr>
          <w:b/>
          <w:sz w:val="28"/>
          <w:szCs w:val="28"/>
        </w:rPr>
        <w:t>organization</w:t>
      </w:r>
      <w:r w:rsidRPr="00BD1F82">
        <w:rPr>
          <w:sz w:val="28"/>
          <w:szCs w:val="28"/>
        </w:rPr>
        <w:t xml:space="preserve"> cụ thể và không mang ý nghĩa bao hàm tất cả </w:t>
      </w:r>
      <w:r w:rsidRPr="00BD1F82">
        <w:rPr>
          <w:b/>
          <w:sz w:val="28"/>
          <w:szCs w:val="28"/>
        </w:rPr>
        <w:t>organization</w:t>
      </w:r>
      <w:r w:rsidRPr="00BD1F82">
        <w:rPr>
          <w:sz w:val="28"/>
          <w:szCs w:val="28"/>
        </w:rPr>
        <w:t xml:space="preserve"> khác trong hệ thống.</w:t>
      </w:r>
    </w:p>
    <w:p w14:paraId="6D67C08B" w14:textId="3BBEE685" w:rsidR="1E76329F" w:rsidRPr="00BD1F82" w:rsidRDefault="1E76329F" w:rsidP="009C75D6">
      <w:pPr>
        <w:keepNext/>
        <w:keepLines/>
        <w:spacing w:line="360" w:lineRule="auto"/>
        <w:jc w:val="both"/>
        <w:rPr>
          <w:sz w:val="28"/>
          <w:szCs w:val="28"/>
        </w:rPr>
      </w:pPr>
      <w:r w:rsidRPr="00BD1F82">
        <w:rPr>
          <w:sz w:val="28"/>
          <w:szCs w:val="28"/>
        </w:rPr>
        <w:t>Một thiết bị chỉ thuộc một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xml:space="preserve">) của thiết bị trực tiếp trên màn hình thông tin thiết bị, mà phải dùng chức năng </w:t>
      </w:r>
      <w:r w:rsidRPr="00BD1F82">
        <w:rPr>
          <w:b/>
          <w:sz w:val="28"/>
          <w:szCs w:val="28"/>
        </w:rPr>
        <w:t>Transfer Equipment</w:t>
      </w:r>
      <w:r w:rsidRPr="00BD1F82">
        <w:rPr>
          <w:sz w:val="28"/>
          <w:szCs w:val="28"/>
        </w:rPr>
        <w:t>(</w:t>
      </w:r>
      <w:r w:rsidR="3CBF55FE" w:rsidRPr="00BD1F82">
        <w:rPr>
          <w:sz w:val="28"/>
          <w:szCs w:val="28"/>
        </w:rPr>
        <w:t>do</w:t>
      </w:r>
      <w:r w:rsidR="00716FB2" w:rsidRPr="00BD1F82">
        <w:rPr>
          <w:sz w:val="28"/>
          <w:szCs w:val="28"/>
        </w:rPr>
        <w:t xml:space="preserve"> thời </w:t>
      </w:r>
      <w:r w:rsidR="5A2D474F" w:rsidRPr="00BD1F82">
        <w:rPr>
          <w:sz w:val="28"/>
          <w:szCs w:val="28"/>
        </w:rPr>
        <w:t>gian nghiên cứu có hạn nên</w:t>
      </w:r>
      <w:r w:rsidR="13891B41" w:rsidRPr="00BD1F82">
        <w:rPr>
          <w:sz w:val="28"/>
          <w:szCs w:val="28"/>
        </w:rPr>
        <w:t xml:space="preserve"> sẽ </w:t>
      </w:r>
      <w:r w:rsidR="710A49C1" w:rsidRPr="00BD1F82">
        <w:rPr>
          <w:sz w:val="28"/>
          <w:szCs w:val="28"/>
        </w:rPr>
        <w:t xml:space="preserve">không </w:t>
      </w:r>
      <w:r w:rsidR="7BA58672" w:rsidRPr="00BD1F82">
        <w:rPr>
          <w:sz w:val="28"/>
          <w:szCs w:val="28"/>
        </w:rPr>
        <w:t xml:space="preserve">đề cập đến </w:t>
      </w:r>
      <w:r w:rsidR="2A661DB3" w:rsidRPr="00BD1F82">
        <w:rPr>
          <w:sz w:val="28"/>
          <w:szCs w:val="28"/>
        </w:rPr>
        <w:t>phần này</w:t>
      </w:r>
      <w:r w:rsidR="7BA58672" w:rsidRPr="00BD1F82">
        <w:rPr>
          <w:sz w:val="28"/>
          <w:szCs w:val="28"/>
        </w:rPr>
        <w:t>).</w:t>
      </w:r>
    </w:p>
    <w:p w14:paraId="55AFE217" w14:textId="7F5B2DC4" w:rsidR="4EA699D8" w:rsidRPr="00864011" w:rsidRDefault="4EA699D8" w:rsidP="009C75D6">
      <w:pPr>
        <w:keepNext/>
        <w:keepLines/>
        <w:spacing w:line="360" w:lineRule="auto"/>
        <w:jc w:val="both"/>
        <w:rPr>
          <w:sz w:val="28"/>
          <w:szCs w:val="28"/>
        </w:rPr>
      </w:pPr>
    </w:p>
    <w:p w14:paraId="1FD42980" w14:textId="15E5C890" w:rsidR="1E76329F" w:rsidRPr="00BD1F82" w:rsidRDefault="1E76329F" w:rsidP="009C75D6">
      <w:pPr>
        <w:keepNext/>
        <w:keepLines/>
        <w:pageBreakBefore/>
        <w:spacing w:line="360" w:lineRule="auto"/>
        <w:rPr>
          <w:b/>
          <w:sz w:val="28"/>
          <w:szCs w:val="28"/>
        </w:rPr>
      </w:pPr>
      <w:r w:rsidRPr="00BD1F82">
        <w:rPr>
          <w:b/>
          <w:sz w:val="28"/>
          <w:szCs w:val="28"/>
        </w:rPr>
        <w:lastRenderedPageBreak/>
        <w:t>Phân cấp thiết bị - Equipment Hierarchy</w:t>
      </w:r>
    </w:p>
    <w:p w14:paraId="4876B99A" w14:textId="081D590F" w:rsidR="1E76329F" w:rsidRPr="00BD1F82" w:rsidRDefault="1E76329F" w:rsidP="009C75D6">
      <w:pPr>
        <w:keepNext/>
        <w:keepLines/>
        <w:spacing w:line="360" w:lineRule="auto"/>
        <w:jc w:val="both"/>
        <w:rPr>
          <w:sz w:val="28"/>
          <w:szCs w:val="28"/>
        </w:rPr>
      </w:pPr>
      <w:r w:rsidRPr="00BD1F82">
        <w:rPr>
          <w:sz w:val="28"/>
          <w:szCs w:val="28"/>
        </w:rPr>
        <w:t>Mô hình chung nhất trong phân cấp thiết bị thường dùng là:</w:t>
      </w:r>
    </w:p>
    <w:p w14:paraId="00CB6703" w14:textId="3CC15AFA" w:rsidR="1E76329F" w:rsidRPr="00BD1F82" w:rsidRDefault="1E76329F" w:rsidP="009C75D6">
      <w:pPr>
        <w:keepNext/>
        <w:keepLines/>
        <w:spacing w:line="360" w:lineRule="auto"/>
        <w:jc w:val="both"/>
        <w:rPr>
          <w:b/>
          <w:sz w:val="28"/>
          <w:szCs w:val="28"/>
        </w:rPr>
      </w:pPr>
      <w:r w:rsidRPr="00BD1F82">
        <w:rPr>
          <w:b/>
          <w:sz w:val="28"/>
          <w:szCs w:val="28"/>
        </w:rPr>
        <w:t>Organization &gt; Location &gt; System &gt; Position &gt; Asset</w:t>
      </w:r>
    </w:p>
    <w:p w14:paraId="57D3ACFC" w14:textId="0590D2EA" w:rsidR="1E76329F" w:rsidRPr="00BD1F82" w:rsidRDefault="1E76329F" w:rsidP="009C75D6">
      <w:pPr>
        <w:keepNext/>
        <w:keepLines/>
        <w:spacing w:line="360" w:lineRule="auto"/>
        <w:jc w:val="both"/>
        <w:rPr>
          <w:sz w:val="28"/>
          <w:szCs w:val="28"/>
        </w:rPr>
      </w:pPr>
      <w:r w:rsidRPr="00BD1F82">
        <w:rPr>
          <w:b/>
          <w:sz w:val="28"/>
          <w:szCs w:val="28"/>
        </w:rPr>
        <w:t>Ví dụ:</w:t>
      </w:r>
      <w:r w:rsidRPr="00BD1F82">
        <w:rPr>
          <w:sz w:val="28"/>
          <w:szCs w:val="28"/>
        </w:rPr>
        <w:t xml:space="preserve"> </w:t>
      </w:r>
      <w:commentRangeStart w:id="30"/>
      <w:r w:rsidRPr="00BD1F82">
        <w:rPr>
          <w:sz w:val="28"/>
          <w:szCs w:val="28"/>
        </w:rPr>
        <w:t>Định nghĩa thiết bị Bơm ly tâm (Asset: BLT) thuộc cụm chức năng Cấp nước (Position: CN) của hệ thống Bơm (System: HTB) thuộc giàn CTK3 (Location: CTK3) của đơn vị CTK3 (Organization: CTK3)</w:t>
      </w:r>
      <w:commentRangeEnd w:id="30"/>
      <w:r w:rsidRPr="005A71FA">
        <w:rPr>
          <w:rStyle w:val="CommentReference"/>
          <w:sz w:val="28"/>
          <w:szCs w:val="28"/>
        </w:rPr>
        <w:commentReference w:id="30"/>
      </w:r>
    </w:p>
    <w:p w14:paraId="2DD39FE3" w14:textId="71B8311A" w:rsidR="1E76329F" w:rsidRPr="00BD1F82" w:rsidRDefault="1E76329F" w:rsidP="009C75D6">
      <w:pPr>
        <w:spacing w:line="360" w:lineRule="auto"/>
        <w:rPr>
          <w:b/>
          <w:sz w:val="28"/>
          <w:szCs w:val="28"/>
        </w:rPr>
      </w:pPr>
      <w:r w:rsidRPr="00BD1F82">
        <w:rPr>
          <w:b/>
          <w:sz w:val="28"/>
          <w:szCs w:val="28"/>
        </w:rPr>
        <w:t>Tạo Đơn vị/Tổ chức (Organization):</w:t>
      </w:r>
    </w:p>
    <w:p w14:paraId="7BF0F977" w14:textId="214F3C71"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Chọn </w:t>
      </w:r>
      <w:r w:rsidRPr="00BD1F82">
        <w:rPr>
          <w:b/>
          <w:sz w:val="28"/>
          <w:szCs w:val="28"/>
        </w:rPr>
        <w:t>Administration &gt; Security &gt; Organizations</w:t>
      </w:r>
    </w:p>
    <w:p w14:paraId="4A0EA138" w14:textId="26A164F7"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Nhập thông tin organization.</w:t>
      </w:r>
    </w:p>
    <w:p w14:paraId="1B447CE0" w14:textId="14A83C02" w:rsidR="1E76329F" w:rsidRPr="00BD1F82" w:rsidRDefault="1E76329F" w:rsidP="009C75D6">
      <w:pPr>
        <w:spacing w:line="360" w:lineRule="auto"/>
        <w:jc w:val="both"/>
        <w:rPr>
          <w:b/>
          <w:sz w:val="28"/>
          <w:szCs w:val="28"/>
        </w:rPr>
      </w:pPr>
      <w:r w:rsidRPr="00BD1F82">
        <w:rPr>
          <w:b/>
          <w:sz w:val="28"/>
          <w:szCs w:val="28"/>
        </w:rPr>
        <w:t>Organization</w:t>
      </w:r>
    </w:p>
    <w:p w14:paraId="581BD6D3" w14:textId="0B578534" w:rsidR="1E76329F" w:rsidRPr="00BD1F82" w:rsidRDefault="1E76329F" w:rsidP="009C75D6">
      <w:pPr>
        <w:spacing w:line="360" w:lineRule="auto"/>
        <w:jc w:val="both"/>
        <w:rPr>
          <w:sz w:val="28"/>
          <w:szCs w:val="28"/>
        </w:rPr>
      </w:pPr>
      <w:r w:rsidRPr="00BD1F82">
        <w:rPr>
          <w:sz w:val="28"/>
          <w:szCs w:val="28"/>
        </w:rPr>
        <w:t>Chỉ định một mã duy nhất cho một đơn vi/tổ chức xác định, sau đó chỉ định mô tả về đơn vị/tổ chức trong trường kế bên.</w:t>
      </w:r>
    </w:p>
    <w:p w14:paraId="494B0AB5" w14:textId="77777777" w:rsidR="000A3224" w:rsidRDefault="008D71A8" w:rsidP="009C75D6">
      <w:pPr>
        <w:keepNext/>
        <w:spacing w:line="360" w:lineRule="auto"/>
        <w:jc w:val="both"/>
      </w:pPr>
      <w:r w:rsidRPr="00864011">
        <w:rPr>
          <w:noProof/>
          <w:sz w:val="28"/>
          <w:szCs w:val="28"/>
        </w:rPr>
        <w:drawing>
          <wp:inline distT="0" distB="0" distL="0" distR="0" wp14:anchorId="1D8CD587" wp14:editId="26E90804">
            <wp:extent cx="6139534" cy="2123017"/>
            <wp:effectExtent l="19050" t="19050" r="13970" b="10795"/>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1575" cy="2130639"/>
                    </a:xfrm>
                    <a:prstGeom prst="rect">
                      <a:avLst/>
                    </a:prstGeom>
                    <a:ln w="6350">
                      <a:solidFill>
                        <a:schemeClr val="tx1"/>
                      </a:solidFill>
                    </a:ln>
                  </pic:spPr>
                </pic:pic>
              </a:graphicData>
            </a:graphic>
          </wp:inline>
        </w:drawing>
      </w:r>
    </w:p>
    <w:p w14:paraId="525BE830" w14:textId="5E192E42" w:rsidR="1E76329F" w:rsidRPr="00BD1F82" w:rsidRDefault="000A3224" w:rsidP="00B9447A">
      <w:pPr>
        <w:pStyle w:val="Caption"/>
        <w:rPr>
          <w:sz w:val="28"/>
          <w:szCs w:val="28"/>
        </w:rPr>
      </w:pPr>
      <w:bookmarkStart w:id="31" w:name="_Toc11110824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31"/>
    </w:p>
    <w:p w14:paraId="4C9EBA7C" w14:textId="3FA3E7C7" w:rsidR="1E76329F" w:rsidRPr="00BD1F82" w:rsidRDefault="1E76329F" w:rsidP="009C75D6">
      <w:pPr>
        <w:spacing w:line="360" w:lineRule="auto"/>
        <w:jc w:val="both"/>
        <w:rPr>
          <w:sz w:val="28"/>
          <w:szCs w:val="28"/>
        </w:rPr>
      </w:pPr>
      <w:r w:rsidRPr="00BD1F82">
        <w:rPr>
          <w:b/>
          <w:sz w:val="28"/>
          <w:szCs w:val="28"/>
          <w:u w:val="single"/>
        </w:rPr>
        <w:t>Note:</w:t>
      </w:r>
      <w:r w:rsidRPr="00BD1F82">
        <w:rPr>
          <w:sz w:val="28"/>
          <w:szCs w:val="28"/>
        </w:rPr>
        <w:t xml:space="preserve"> </w:t>
      </w:r>
      <w:r w:rsidRPr="00BD1F82">
        <w:rPr>
          <w:b/>
          <w:sz w:val="28"/>
          <w:szCs w:val="28"/>
        </w:rPr>
        <w:t>Currency</w:t>
      </w:r>
      <w:r w:rsidRPr="00BD1F82">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02137150" w:rsidR="1E76329F" w:rsidRPr="00BD1F82" w:rsidRDefault="1E76329F" w:rsidP="009C75D6">
      <w:pPr>
        <w:pageBreakBefore/>
        <w:spacing w:line="360" w:lineRule="auto"/>
        <w:rPr>
          <w:b/>
          <w:sz w:val="28"/>
          <w:szCs w:val="28"/>
        </w:rPr>
      </w:pPr>
      <w:r w:rsidRPr="00BD1F82">
        <w:rPr>
          <w:b/>
          <w:sz w:val="28"/>
          <w:szCs w:val="28"/>
        </w:rPr>
        <w:lastRenderedPageBreak/>
        <w:t>Tạo Location</w:t>
      </w:r>
    </w:p>
    <w:p w14:paraId="3F8F79AC" w14:textId="4733D321" w:rsidR="1E76329F" w:rsidRPr="00BD1F82" w:rsidRDefault="1E76329F" w:rsidP="009C75D6">
      <w:pPr>
        <w:spacing w:line="360" w:lineRule="auto"/>
        <w:rPr>
          <w:b/>
          <w:sz w:val="28"/>
          <w:szCs w:val="28"/>
        </w:rPr>
      </w:pPr>
      <w:r w:rsidRPr="00BD1F82">
        <w:rPr>
          <w:b/>
          <w:sz w:val="28"/>
          <w:szCs w:val="28"/>
        </w:rPr>
        <w:t>Mô tả:</w:t>
      </w:r>
    </w:p>
    <w:p w14:paraId="44501871" w14:textId="57579556" w:rsidR="1E76329F" w:rsidRPr="00BD1F82" w:rsidRDefault="1E76329F" w:rsidP="009C75D6">
      <w:pPr>
        <w:spacing w:line="360" w:lineRule="auto"/>
        <w:jc w:val="both"/>
        <w:rPr>
          <w:sz w:val="28"/>
          <w:szCs w:val="28"/>
        </w:rPr>
      </w:pPr>
      <w:r w:rsidRPr="00BD1F82">
        <w:rPr>
          <w:sz w:val="28"/>
          <w:szCs w:val="28"/>
        </w:rPr>
        <w:t>Vị trí là cấp cao nhất của hệ thống phân cấp thiết bị và, giống như các thiết bị khác, có thể có cha và con có nhiều cấp dưới.</w:t>
      </w:r>
    </w:p>
    <w:p w14:paraId="1C71010F" w14:textId="1129F1CF" w:rsidR="1E76329F" w:rsidRPr="00BD1F82" w:rsidRDefault="1E76329F" w:rsidP="009C75D6">
      <w:pPr>
        <w:spacing w:line="360" w:lineRule="auto"/>
        <w:rPr>
          <w:b/>
          <w:sz w:val="28"/>
          <w:szCs w:val="28"/>
        </w:rPr>
      </w:pPr>
      <w:r w:rsidRPr="00BD1F82">
        <w:rPr>
          <w:b/>
          <w:sz w:val="28"/>
          <w:szCs w:val="28"/>
        </w:rPr>
        <w:t>Các bước tiến hành</w:t>
      </w:r>
    </w:p>
    <w:p w14:paraId="67C02708" w14:textId="7C6A8333" w:rsidR="1E76329F" w:rsidRPr="00BD1F82" w:rsidRDefault="1E76329F" w:rsidP="009C75D6">
      <w:pPr>
        <w:spacing w:line="360" w:lineRule="auto"/>
        <w:jc w:val="both"/>
        <w:rPr>
          <w:sz w:val="28"/>
          <w:szCs w:val="28"/>
        </w:rPr>
      </w:pPr>
      <w:r w:rsidRPr="00BD1F82">
        <w:rPr>
          <w:sz w:val="28"/>
          <w:szCs w:val="28"/>
        </w:rPr>
        <w:t>B1: Chọn Equiment &gt; Setup &gt; Locations</w:t>
      </w:r>
    </w:p>
    <w:p w14:paraId="2EBBE008" w14:textId="63CF915B" w:rsidR="1E76329F" w:rsidRPr="00BD1F82" w:rsidRDefault="1E76329F" w:rsidP="009C75D6">
      <w:pPr>
        <w:spacing w:line="360" w:lineRule="auto"/>
        <w:jc w:val="both"/>
        <w:rPr>
          <w:sz w:val="28"/>
          <w:szCs w:val="28"/>
        </w:rPr>
      </w:pPr>
      <w:r w:rsidRPr="00BD1F82">
        <w:rPr>
          <w:sz w:val="28"/>
          <w:szCs w:val="28"/>
        </w:rPr>
        <w:t>B2: Nhập thông tin location và chọn organization mà location này thuộc về.</w:t>
      </w:r>
    </w:p>
    <w:p w14:paraId="00F7768B" w14:textId="48AF355F" w:rsidR="1E76329F" w:rsidRPr="00BD1F82" w:rsidRDefault="1E76329F" w:rsidP="009C75D6">
      <w:pPr>
        <w:spacing w:line="360" w:lineRule="auto"/>
        <w:jc w:val="both"/>
        <w:rPr>
          <w:sz w:val="28"/>
          <w:szCs w:val="28"/>
        </w:rPr>
      </w:pPr>
      <w:r w:rsidRPr="00BD1F82">
        <w:rPr>
          <w:sz w:val="28"/>
          <w:szCs w:val="28"/>
        </w:rPr>
        <w:t>B3: Lưu location.</w:t>
      </w:r>
    </w:p>
    <w:p w14:paraId="2687326E" w14:textId="77777777" w:rsidR="0057112A" w:rsidRDefault="008D71A8" w:rsidP="009C75D6">
      <w:pPr>
        <w:keepNext/>
        <w:spacing w:line="360" w:lineRule="auto"/>
        <w:jc w:val="both"/>
      </w:pPr>
      <w:r w:rsidRPr="00864011">
        <w:rPr>
          <w:noProof/>
          <w:sz w:val="28"/>
          <w:szCs w:val="28"/>
        </w:rPr>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33AD258C" w:rsidR="1E76329F" w:rsidRPr="00B9447A" w:rsidRDefault="0057112A" w:rsidP="00B9447A">
      <w:pPr>
        <w:pStyle w:val="Caption"/>
        <w:rPr>
          <w:sz w:val="28"/>
          <w:szCs w:val="28"/>
        </w:rPr>
      </w:pPr>
      <w:bookmarkStart w:id="32" w:name="_Toc11110824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32"/>
    </w:p>
    <w:p w14:paraId="5A4BF658" w14:textId="1A7B2577" w:rsidR="1E76329F" w:rsidRPr="00BD1F82" w:rsidRDefault="1E76329F" w:rsidP="009C75D6">
      <w:pPr>
        <w:spacing w:line="360" w:lineRule="auto"/>
        <w:rPr>
          <w:b/>
          <w:sz w:val="28"/>
          <w:szCs w:val="28"/>
        </w:rPr>
      </w:pPr>
      <w:r w:rsidRPr="00BD1F82">
        <w:rPr>
          <w:b/>
          <w:sz w:val="28"/>
          <w:szCs w:val="28"/>
        </w:rPr>
        <w:t>Tạo System:</w:t>
      </w:r>
    </w:p>
    <w:p w14:paraId="0830B639" w14:textId="7C6D7F41" w:rsidR="1E76329F" w:rsidRPr="00BD1F82" w:rsidRDefault="1E76329F" w:rsidP="009C75D6">
      <w:pPr>
        <w:spacing w:line="360" w:lineRule="auto"/>
        <w:rPr>
          <w:b/>
          <w:sz w:val="28"/>
          <w:szCs w:val="28"/>
        </w:rPr>
      </w:pPr>
      <w:r w:rsidRPr="00BD1F82">
        <w:rPr>
          <w:b/>
          <w:sz w:val="28"/>
          <w:szCs w:val="28"/>
        </w:rPr>
        <w:t>Mô tả:</w:t>
      </w:r>
    </w:p>
    <w:p w14:paraId="746D8564" w14:textId="74ADB0A7" w:rsidR="1E76329F" w:rsidRPr="00BD1F82" w:rsidRDefault="1E76329F" w:rsidP="009C75D6">
      <w:pPr>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p w14:paraId="0C1AD226" w14:textId="3E76CCF4" w:rsidR="1E76329F" w:rsidRPr="00BD1F82" w:rsidRDefault="1E76329F" w:rsidP="009C75D6">
      <w:pPr>
        <w:spacing w:line="360" w:lineRule="auto"/>
        <w:rPr>
          <w:b/>
          <w:sz w:val="28"/>
          <w:szCs w:val="28"/>
        </w:rPr>
      </w:pPr>
      <w:r w:rsidRPr="00BD1F82">
        <w:rPr>
          <w:b/>
          <w:sz w:val="28"/>
          <w:szCs w:val="28"/>
        </w:rPr>
        <w:t>Các bước tiến hành:</w:t>
      </w:r>
    </w:p>
    <w:p w14:paraId="487954D3" w14:textId="47BBA055" w:rsidR="1E76329F" w:rsidRPr="00BD1F82" w:rsidRDefault="1E76329F" w:rsidP="009C75D6">
      <w:pPr>
        <w:spacing w:line="360" w:lineRule="auto"/>
        <w:jc w:val="both"/>
        <w:rPr>
          <w:sz w:val="28"/>
          <w:szCs w:val="28"/>
        </w:rPr>
      </w:pPr>
      <w:r w:rsidRPr="00BD1F82">
        <w:rPr>
          <w:b/>
          <w:sz w:val="28"/>
          <w:szCs w:val="28"/>
        </w:rPr>
        <w:t xml:space="preserve">B1: </w:t>
      </w:r>
      <w:r w:rsidRPr="00BD1F82">
        <w:rPr>
          <w:sz w:val="28"/>
          <w:szCs w:val="28"/>
        </w:rPr>
        <w:t>Chọn Equipment &gt; Systems</w:t>
      </w:r>
    </w:p>
    <w:p w14:paraId="1D9A22EF" w14:textId="7FDADC0B"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 xml:space="preserve"> Nhập thông tin system và chọn location mà system này thuộc về.</w:t>
      </w:r>
    </w:p>
    <w:p w14:paraId="072A94A5" w14:textId="6C995B64"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lưu System.</w:t>
      </w:r>
    </w:p>
    <w:p w14:paraId="2B6D271D" w14:textId="3DC2E2F4" w:rsidR="1E76329F" w:rsidRPr="00BD1F82" w:rsidRDefault="1E76329F" w:rsidP="009C75D6">
      <w:pPr>
        <w:spacing w:line="360" w:lineRule="auto"/>
        <w:jc w:val="both"/>
        <w:rPr>
          <w:sz w:val="28"/>
          <w:szCs w:val="28"/>
        </w:rPr>
      </w:pPr>
    </w:p>
    <w:p w14:paraId="45FC7175" w14:textId="4FD71204" w:rsidR="1E76329F" w:rsidRPr="00BD1F82" w:rsidRDefault="1E76329F" w:rsidP="009C75D6">
      <w:pPr>
        <w:pageBreakBefore/>
        <w:spacing w:line="360" w:lineRule="auto"/>
        <w:rPr>
          <w:b/>
          <w:sz w:val="28"/>
          <w:szCs w:val="28"/>
        </w:rPr>
      </w:pPr>
      <w:r w:rsidRPr="00BD1F82">
        <w:rPr>
          <w:b/>
          <w:sz w:val="28"/>
          <w:szCs w:val="28"/>
        </w:rPr>
        <w:lastRenderedPageBreak/>
        <w:t>Tạo Position</w:t>
      </w:r>
    </w:p>
    <w:p w14:paraId="6F2C3228" w14:textId="0D9D59A2" w:rsidR="1E76329F" w:rsidRPr="00BD1F82" w:rsidRDefault="1E76329F" w:rsidP="009C75D6">
      <w:pPr>
        <w:spacing w:line="360" w:lineRule="auto"/>
        <w:rPr>
          <w:b/>
          <w:sz w:val="28"/>
          <w:szCs w:val="28"/>
        </w:rPr>
      </w:pPr>
      <w:r w:rsidRPr="00BD1F82">
        <w:rPr>
          <w:b/>
          <w:sz w:val="28"/>
          <w:szCs w:val="28"/>
        </w:rPr>
        <w:t>Mô tả:</w:t>
      </w:r>
    </w:p>
    <w:p w14:paraId="2DDFD060" w14:textId="377FEF04" w:rsidR="1E76329F" w:rsidRPr="00BD1F82" w:rsidRDefault="1E76329F" w:rsidP="009C75D6">
      <w:pPr>
        <w:spacing w:line="360" w:lineRule="auto"/>
        <w:jc w:val="both"/>
        <w:rPr>
          <w:sz w:val="28"/>
          <w:szCs w:val="28"/>
        </w:rPr>
      </w:pPr>
      <w:r w:rsidRPr="00BD1F82">
        <w:rPr>
          <w:sz w:val="28"/>
          <w:szCs w:val="28"/>
        </w:rPr>
        <w:t>Là các chức năng được thực hiện bởi một loại tài sản chung.</w:t>
      </w:r>
    </w:p>
    <w:p w14:paraId="349ACDA4" w14:textId="2795BE90" w:rsidR="1E76329F" w:rsidRPr="00BD1F82" w:rsidRDefault="1E76329F" w:rsidP="009C75D6">
      <w:pPr>
        <w:spacing w:line="360" w:lineRule="auto"/>
        <w:rPr>
          <w:sz w:val="28"/>
          <w:szCs w:val="28"/>
        </w:rPr>
      </w:pPr>
      <w:r w:rsidRPr="00BD1F82">
        <w:rPr>
          <w:b/>
          <w:sz w:val="28"/>
          <w:szCs w:val="28"/>
        </w:rPr>
        <w:t>Các bước tiến hành:</w:t>
      </w:r>
    </w:p>
    <w:p w14:paraId="51A4E566" w14:textId="617F81B2"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Positions</w:t>
      </w:r>
    </w:p>
    <w:p w14:paraId="52CCF9D6" w14:textId="3E111040" w:rsidR="1E76329F" w:rsidRPr="00BD1F82" w:rsidRDefault="1E76329F" w:rsidP="009C75D6">
      <w:pPr>
        <w:spacing w:line="360" w:lineRule="auto"/>
        <w:jc w:val="both"/>
        <w:rPr>
          <w:sz w:val="28"/>
          <w:szCs w:val="28"/>
        </w:rPr>
      </w:pPr>
      <w:r w:rsidRPr="00BD1F82">
        <w:rPr>
          <w:sz w:val="28"/>
          <w:szCs w:val="28"/>
        </w:rPr>
        <w:t>B2: Nhập thông tin position và chọn system mà position này thuộc về.</w:t>
      </w:r>
    </w:p>
    <w:p w14:paraId="72EBF3CA" w14:textId="5BC1CCE7" w:rsidR="1E76329F" w:rsidRPr="00BD1F82" w:rsidRDefault="1E76329F" w:rsidP="009C75D6">
      <w:pPr>
        <w:spacing w:line="360" w:lineRule="auto"/>
        <w:jc w:val="both"/>
        <w:rPr>
          <w:sz w:val="28"/>
          <w:szCs w:val="28"/>
        </w:rPr>
      </w:pPr>
      <w:r w:rsidRPr="00BD1F82">
        <w:rPr>
          <w:sz w:val="28"/>
          <w:szCs w:val="28"/>
        </w:rPr>
        <w:t>B3: Lưu Position.</w:t>
      </w:r>
    </w:p>
    <w:p w14:paraId="75EF6137" w14:textId="77777777" w:rsidR="008F23BC" w:rsidRDefault="008D71A8" w:rsidP="008F23BC">
      <w:pPr>
        <w:keepNext/>
        <w:spacing w:line="360" w:lineRule="auto"/>
        <w:jc w:val="both"/>
      </w:pPr>
      <w:commentRangeStart w:id="33"/>
      <w:r w:rsidRPr="00864011">
        <w:rPr>
          <w:noProof/>
          <w:sz w:val="28"/>
          <w:szCs w:val="28"/>
        </w:rPr>
        <w:drawing>
          <wp:inline distT="0" distB="0" distL="0" distR="0" wp14:anchorId="777163B1" wp14:editId="3C8A6D46">
            <wp:extent cx="6222935" cy="3384550"/>
            <wp:effectExtent l="19050" t="19050" r="26035" b="2540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30374" cy="3388596"/>
                    </a:xfrm>
                    <a:prstGeom prst="rect">
                      <a:avLst/>
                    </a:prstGeom>
                    <a:ln w="6350">
                      <a:solidFill>
                        <a:schemeClr val="tx1"/>
                      </a:solidFill>
                    </a:ln>
                  </pic:spPr>
                </pic:pic>
              </a:graphicData>
            </a:graphic>
          </wp:inline>
        </w:drawing>
      </w:r>
      <w:commentRangeEnd w:id="33"/>
    </w:p>
    <w:p w14:paraId="7B71848C" w14:textId="1486409B" w:rsidR="008F23BC" w:rsidRPr="00B9447A" w:rsidRDefault="008F23BC" w:rsidP="00B9447A">
      <w:pPr>
        <w:pStyle w:val="Caption"/>
        <w:rPr>
          <w:sz w:val="28"/>
          <w:szCs w:val="28"/>
        </w:rPr>
      </w:pPr>
      <w:bookmarkStart w:id="34" w:name="_Toc11110824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34"/>
    </w:p>
    <w:p w14:paraId="593D5693" w14:textId="1D418747" w:rsidR="1E76329F" w:rsidRPr="00BD1F82" w:rsidRDefault="008D71A8" w:rsidP="009C75D6">
      <w:pPr>
        <w:spacing w:line="360" w:lineRule="auto"/>
        <w:jc w:val="both"/>
        <w:rPr>
          <w:sz w:val="28"/>
          <w:szCs w:val="28"/>
        </w:rPr>
      </w:pPr>
      <w:r w:rsidRPr="00864011">
        <w:rPr>
          <w:rStyle w:val="CommentReference"/>
          <w:sz w:val="28"/>
          <w:szCs w:val="28"/>
        </w:rPr>
        <w:commentReference w:id="33"/>
      </w:r>
    </w:p>
    <w:p w14:paraId="33D7FAAF" w14:textId="44C4BDD9" w:rsidR="1E76329F" w:rsidRPr="00BD1F82" w:rsidRDefault="1E76329F" w:rsidP="009C75D6">
      <w:pPr>
        <w:pageBreakBefore/>
        <w:spacing w:line="360" w:lineRule="auto"/>
        <w:rPr>
          <w:b/>
          <w:sz w:val="28"/>
          <w:szCs w:val="28"/>
        </w:rPr>
      </w:pPr>
      <w:r w:rsidRPr="00BD1F82">
        <w:rPr>
          <w:b/>
          <w:sz w:val="28"/>
          <w:szCs w:val="28"/>
        </w:rPr>
        <w:lastRenderedPageBreak/>
        <w:t>Tạo Assets:</w:t>
      </w:r>
    </w:p>
    <w:p w14:paraId="7AD9B890" w14:textId="2B1C5C42" w:rsidR="1E76329F" w:rsidRPr="00BD1F82" w:rsidRDefault="1E76329F" w:rsidP="009C75D6">
      <w:pPr>
        <w:spacing w:line="360" w:lineRule="auto"/>
        <w:rPr>
          <w:b/>
          <w:sz w:val="28"/>
          <w:szCs w:val="28"/>
        </w:rPr>
      </w:pPr>
      <w:r w:rsidRPr="00BD1F82">
        <w:rPr>
          <w:b/>
          <w:sz w:val="28"/>
          <w:szCs w:val="28"/>
        </w:rPr>
        <w:t>Mô tả:</w:t>
      </w:r>
    </w:p>
    <w:p w14:paraId="6B0774B1" w14:textId="4BE3D553" w:rsidR="1E76329F" w:rsidRPr="00BD1F82" w:rsidRDefault="1E76329F" w:rsidP="009C75D6">
      <w:pPr>
        <w:spacing w:line="360" w:lineRule="auto"/>
        <w:jc w:val="both"/>
        <w:rPr>
          <w:sz w:val="28"/>
          <w:szCs w:val="28"/>
        </w:rPr>
      </w:pPr>
      <w:r w:rsidRPr="00BD1F82">
        <w:rPr>
          <w:sz w:val="28"/>
          <w:szCs w:val="28"/>
        </w:rPr>
        <w:t>Là tài sản của một hoặc nhiều tổ chức/đơn vị</w:t>
      </w:r>
    </w:p>
    <w:p w14:paraId="5EE61D68" w14:textId="100D02F3" w:rsidR="1E76329F" w:rsidRPr="00BD1F82" w:rsidRDefault="1E76329F" w:rsidP="009C75D6">
      <w:pPr>
        <w:spacing w:line="360" w:lineRule="auto"/>
        <w:rPr>
          <w:b/>
          <w:sz w:val="28"/>
          <w:szCs w:val="28"/>
        </w:rPr>
      </w:pPr>
      <w:r w:rsidRPr="00BD1F82">
        <w:rPr>
          <w:b/>
          <w:sz w:val="28"/>
          <w:szCs w:val="28"/>
        </w:rPr>
        <w:t>Các bước tiến hành:</w:t>
      </w:r>
    </w:p>
    <w:p w14:paraId="3D300001" w14:textId="63272A50"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Assets</w:t>
      </w:r>
    </w:p>
    <w:p w14:paraId="1D631CBA" w14:textId="2F9B997C" w:rsidR="1E76329F" w:rsidRPr="00BD1F82" w:rsidRDefault="1E76329F" w:rsidP="009C75D6">
      <w:pPr>
        <w:spacing w:line="360" w:lineRule="auto"/>
        <w:jc w:val="both"/>
        <w:rPr>
          <w:sz w:val="28"/>
          <w:szCs w:val="28"/>
        </w:rPr>
      </w:pPr>
      <w:r w:rsidRPr="00BD1F82">
        <w:rPr>
          <w:sz w:val="28"/>
          <w:szCs w:val="28"/>
        </w:rPr>
        <w:t>B2: Nhập thông tin asset và chọn position mà asset này thuộc về.</w:t>
      </w:r>
    </w:p>
    <w:p w14:paraId="192C65E6" w14:textId="2B4D5963" w:rsidR="1E76329F" w:rsidRPr="00BD1F82" w:rsidRDefault="1E76329F" w:rsidP="009C75D6">
      <w:pPr>
        <w:spacing w:line="360" w:lineRule="auto"/>
        <w:jc w:val="both"/>
        <w:rPr>
          <w:sz w:val="28"/>
          <w:szCs w:val="28"/>
        </w:rPr>
      </w:pPr>
      <w:r w:rsidRPr="00BD1F82">
        <w:rPr>
          <w:sz w:val="28"/>
          <w:szCs w:val="28"/>
        </w:rPr>
        <w:t>B3: Lưu assets.</w:t>
      </w:r>
    </w:p>
    <w:p w14:paraId="18B83E03" w14:textId="77777777" w:rsidR="008F23BC" w:rsidRDefault="008D71A8" w:rsidP="008F23BC">
      <w:pPr>
        <w:keepNext/>
        <w:spacing w:line="360" w:lineRule="auto"/>
      </w:pPr>
      <w:r w:rsidRPr="00864011">
        <w:rPr>
          <w:noProof/>
          <w:sz w:val="28"/>
          <w:szCs w:val="28"/>
        </w:rPr>
        <w:drawing>
          <wp:inline distT="0" distB="0" distL="0" distR="0" wp14:anchorId="5136C64D" wp14:editId="5AFEF7C2">
            <wp:extent cx="6090001" cy="2935817"/>
            <wp:effectExtent l="19050" t="19050" r="25400" b="17145"/>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2235" cy="2936894"/>
                    </a:xfrm>
                    <a:prstGeom prst="rect">
                      <a:avLst/>
                    </a:prstGeom>
                    <a:noFill/>
                    <a:ln w="6350">
                      <a:solidFill>
                        <a:schemeClr val="tx1"/>
                      </a:solidFill>
                    </a:ln>
                  </pic:spPr>
                </pic:pic>
              </a:graphicData>
            </a:graphic>
          </wp:inline>
        </w:drawing>
      </w:r>
    </w:p>
    <w:p w14:paraId="7852F6B1" w14:textId="7D27E59C" w:rsidR="1E76329F" w:rsidRPr="00864011" w:rsidRDefault="008F23BC" w:rsidP="00B9447A">
      <w:pPr>
        <w:pStyle w:val="Caption"/>
        <w:rPr>
          <w:sz w:val="28"/>
          <w:szCs w:val="28"/>
        </w:rPr>
      </w:pPr>
      <w:bookmarkStart w:id="35" w:name="_Toc11110824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35"/>
    </w:p>
    <w:p w14:paraId="32BA1851" w14:textId="188DD609" w:rsidR="006C4A59" w:rsidRPr="00BD1F82" w:rsidRDefault="005623AE" w:rsidP="00D269C4">
      <w:pPr>
        <w:pStyle w:val="Heading3"/>
      </w:pPr>
      <w:bookmarkStart w:id="36" w:name="_Toc111102429"/>
      <w:r w:rsidRPr="00BD1F82">
        <w:t xml:space="preserve">2.1.2. </w:t>
      </w:r>
      <w:r w:rsidR="0082330E" w:rsidRPr="00BD1F82">
        <w:t>Material Management</w:t>
      </w:r>
      <w:r w:rsidR="00DB2102" w:rsidRPr="00BD1F82">
        <w:t xml:space="preserve"> - </w:t>
      </w:r>
      <w:r w:rsidR="50FE693C" w:rsidRPr="00BD1F82">
        <w:t>Quản</w:t>
      </w:r>
      <w:r w:rsidR="006C4A59" w:rsidRPr="00BD1F82">
        <w:t xml:space="preserve"> lý vật tư</w:t>
      </w:r>
      <w:bookmarkEnd w:id="36"/>
    </w:p>
    <w:p w14:paraId="7B13FE30" w14:textId="0343E7A8" w:rsidR="004608DA" w:rsidRPr="00BD1F82" w:rsidRDefault="00A42E40" w:rsidP="009C75D6">
      <w:pPr>
        <w:pStyle w:val="Heading4"/>
        <w:spacing w:line="360" w:lineRule="auto"/>
        <w:rPr>
          <w:rFonts w:ascii="Times New Roman" w:hAnsi="Times New Roman" w:cs="Times New Roman"/>
        </w:rPr>
      </w:pPr>
      <w:bookmarkStart w:id="37" w:name="_Toc55480780"/>
      <w:r w:rsidRPr="00BD1F82">
        <w:rPr>
          <w:rFonts w:ascii="Times New Roman" w:hAnsi="Times New Roman" w:cs="Times New Roman"/>
        </w:rPr>
        <w:t xml:space="preserve">2.1.2.1. </w:t>
      </w:r>
      <w:r w:rsidR="004608DA" w:rsidRPr="00BD1F82">
        <w:rPr>
          <w:rFonts w:ascii="Times New Roman" w:hAnsi="Times New Roman" w:cs="Times New Roman"/>
        </w:rPr>
        <w:t>Khởi tạo thông tin quản lý kho/ vật tư</w:t>
      </w:r>
      <w:bookmarkEnd w:id="37"/>
    </w:p>
    <w:p w14:paraId="10ACF360" w14:textId="0DC38DCF" w:rsidR="454973DE" w:rsidRPr="00BD1F82" w:rsidRDefault="15CA695A" w:rsidP="009C75D6">
      <w:pPr>
        <w:spacing w:line="360" w:lineRule="auto"/>
        <w:rPr>
          <w:b/>
          <w:bCs/>
          <w:sz w:val="28"/>
          <w:szCs w:val="28"/>
        </w:rPr>
      </w:pPr>
      <w:r w:rsidRPr="00BD1F82">
        <w:rPr>
          <w:rFonts w:eastAsia="Cambria"/>
          <w:b/>
          <w:bCs/>
          <w:sz w:val="28"/>
          <w:szCs w:val="28"/>
        </w:rPr>
        <w:t>Thực thể quản lý kho/ vật tư và phạm vi sử dụng</w:t>
      </w:r>
      <w:r w:rsidR="454973DE" w:rsidRPr="00BD1F82">
        <w:rPr>
          <w:b/>
          <w:bCs/>
          <w:sz w:val="28"/>
          <w:szCs w:val="28"/>
        </w:rPr>
        <w:t>:</w:t>
      </w:r>
    </w:p>
    <w:p w14:paraId="25902750" w14:textId="4DBA067D" w:rsidR="15CA695A" w:rsidRPr="00BD1F82" w:rsidRDefault="15CA695A" w:rsidP="009C75D6">
      <w:pPr>
        <w:spacing w:line="360" w:lineRule="auto"/>
        <w:rPr>
          <w:sz w:val="28"/>
          <w:szCs w:val="28"/>
        </w:rPr>
      </w:pPr>
      <w:r w:rsidRPr="00BD1F82">
        <w:rPr>
          <w:sz w:val="28"/>
          <w:szCs w:val="28"/>
        </w:rPr>
        <w:t>Infor EAM định nghĩa các entity sau để quản lý kho/ quản lý vật tư:</w:t>
      </w:r>
    </w:p>
    <w:p w14:paraId="197393D5" w14:textId="16672FFC" w:rsidR="15CA695A" w:rsidRPr="00BD1F82" w:rsidRDefault="15CA695A" w:rsidP="009C75D6">
      <w:pPr>
        <w:spacing w:line="360" w:lineRule="auto"/>
        <w:rPr>
          <w:sz w:val="28"/>
          <w:szCs w:val="28"/>
        </w:rPr>
      </w:pPr>
      <w:r w:rsidRPr="00BD1F82">
        <w:rPr>
          <w:sz w:val="28"/>
          <w:szCs w:val="28"/>
        </w:rPr>
        <w:t>PART: Vật tư</w:t>
      </w:r>
    </w:p>
    <w:p w14:paraId="0ABA7025" w14:textId="5434FFDF" w:rsidR="15CA695A" w:rsidRPr="00BD1F82" w:rsidRDefault="15CA695A" w:rsidP="009C75D6">
      <w:pPr>
        <w:spacing w:line="360" w:lineRule="auto"/>
        <w:rPr>
          <w:sz w:val="28"/>
          <w:szCs w:val="28"/>
        </w:rPr>
      </w:pPr>
      <w:r w:rsidRPr="00BD1F82">
        <w:rPr>
          <w:sz w:val="28"/>
          <w:szCs w:val="28"/>
        </w:rPr>
        <w:t>COMP: Nhà cung cấp</w:t>
      </w:r>
    </w:p>
    <w:p w14:paraId="7EEFC130" w14:textId="6AB1199E" w:rsidR="15CA695A" w:rsidRPr="00BD1F82" w:rsidRDefault="15CA695A" w:rsidP="009C75D6">
      <w:pPr>
        <w:spacing w:line="360" w:lineRule="auto"/>
        <w:rPr>
          <w:sz w:val="28"/>
          <w:szCs w:val="28"/>
        </w:rPr>
      </w:pPr>
      <w:r w:rsidRPr="00BD1F82">
        <w:rPr>
          <w:sz w:val="28"/>
          <w:szCs w:val="28"/>
        </w:rPr>
        <w:t>MANU: Nhà sản xuất</w:t>
      </w:r>
    </w:p>
    <w:p w14:paraId="0CA35DDD" w14:textId="30861816" w:rsidR="15CA695A" w:rsidRPr="00BD1F82" w:rsidRDefault="15CA695A" w:rsidP="009C75D6">
      <w:pPr>
        <w:spacing w:line="360" w:lineRule="auto"/>
        <w:rPr>
          <w:sz w:val="28"/>
          <w:szCs w:val="28"/>
        </w:rPr>
      </w:pPr>
      <w:r w:rsidRPr="00BD1F82">
        <w:rPr>
          <w:sz w:val="28"/>
          <w:szCs w:val="28"/>
        </w:rPr>
        <w:t>LOT: Lô sản xuất</w:t>
      </w:r>
    </w:p>
    <w:p w14:paraId="20F9E52D" w14:textId="0283FE07" w:rsidR="15CA695A" w:rsidRPr="00BD1F82" w:rsidRDefault="15CA695A" w:rsidP="009C75D6">
      <w:pPr>
        <w:spacing w:line="360" w:lineRule="auto"/>
        <w:rPr>
          <w:sz w:val="28"/>
          <w:szCs w:val="28"/>
        </w:rPr>
      </w:pPr>
      <w:r w:rsidRPr="00BD1F82">
        <w:rPr>
          <w:sz w:val="28"/>
          <w:szCs w:val="28"/>
        </w:rPr>
        <w:t>STOR: Kho</w:t>
      </w:r>
    </w:p>
    <w:p w14:paraId="39BA2977" w14:textId="3EEAEC5B" w:rsidR="15CA695A" w:rsidRPr="00BD1F82" w:rsidRDefault="15CA695A" w:rsidP="009C75D6">
      <w:pPr>
        <w:spacing w:line="360" w:lineRule="auto"/>
        <w:rPr>
          <w:sz w:val="28"/>
          <w:szCs w:val="28"/>
        </w:rPr>
      </w:pPr>
      <w:r w:rsidRPr="00BD1F82">
        <w:rPr>
          <w:sz w:val="28"/>
          <w:szCs w:val="28"/>
        </w:rPr>
        <w:lastRenderedPageBreak/>
        <w:t>Để có thể quản lý vật tư/ kho của nhiều tổ chức/ cơ quan/ đơn vị khác nhau thì cần kích hoạt chức năng MOS (Multi-organization security) của các entity này.</w:t>
      </w:r>
    </w:p>
    <w:p w14:paraId="33245574" w14:textId="639D0C69" w:rsidR="15CA695A" w:rsidRPr="00BD1F82" w:rsidRDefault="15CA695A" w:rsidP="009C75D6">
      <w:pPr>
        <w:spacing w:line="360" w:lineRule="auto"/>
        <w:rPr>
          <w:sz w:val="28"/>
          <w:szCs w:val="28"/>
        </w:rPr>
      </w:pPr>
      <w:r w:rsidRPr="00BD1F82">
        <w:rPr>
          <w:sz w:val="28"/>
          <w:szCs w:val="28"/>
        </w:rPr>
        <w:t xml:space="preserve">Chọn </w:t>
      </w:r>
      <w:r w:rsidRPr="00BD1F82">
        <w:rPr>
          <w:b/>
          <w:sz w:val="28"/>
          <w:szCs w:val="28"/>
        </w:rPr>
        <w:t>Administration &gt; Security &gt; Multi-org Security</w:t>
      </w:r>
    </w:p>
    <w:p w14:paraId="182E73D4" w14:textId="2B5BA347" w:rsidR="72FC1A12" w:rsidRPr="00BD1F82" w:rsidRDefault="15CA695A" w:rsidP="009C75D6">
      <w:pPr>
        <w:spacing w:line="360" w:lineRule="auto"/>
        <w:rPr>
          <w:sz w:val="28"/>
          <w:szCs w:val="28"/>
        </w:rPr>
      </w:pPr>
      <w:r w:rsidRPr="00BD1F82">
        <w:rPr>
          <w:sz w:val="28"/>
          <w:szCs w:val="28"/>
        </w:rPr>
        <w:t>Tìm các entity PART, COMP, MANU, STOR, LOT và chọn chức năng Multi-org. Đăng nhập lại hệ thống.</w:t>
      </w:r>
    </w:p>
    <w:p w14:paraId="766D0046" w14:textId="77777777" w:rsidR="008F23BC" w:rsidRDefault="008D71A8" w:rsidP="008F23BC">
      <w:pPr>
        <w:keepNext/>
        <w:spacing w:line="360" w:lineRule="auto"/>
      </w:pPr>
      <w:r w:rsidRPr="00864011">
        <w:rPr>
          <w:noProof/>
          <w:sz w:val="28"/>
          <w:szCs w:val="28"/>
        </w:rPr>
        <w:drawing>
          <wp:inline distT="0" distB="0" distL="0" distR="0" wp14:anchorId="61BB55AF" wp14:editId="13C63EFB">
            <wp:extent cx="5760066" cy="1488017"/>
            <wp:effectExtent l="19050" t="19050" r="12700" b="171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8866" cy="1490290"/>
                    </a:xfrm>
                    <a:prstGeom prst="rect">
                      <a:avLst/>
                    </a:prstGeom>
                    <a:noFill/>
                    <a:ln w="6350">
                      <a:solidFill>
                        <a:schemeClr val="tx1"/>
                      </a:solidFill>
                    </a:ln>
                  </pic:spPr>
                </pic:pic>
              </a:graphicData>
            </a:graphic>
          </wp:inline>
        </w:drawing>
      </w:r>
    </w:p>
    <w:p w14:paraId="5DEE3164" w14:textId="2C0256C3" w:rsidR="1D2B7498" w:rsidRPr="00864011" w:rsidRDefault="008F23BC" w:rsidP="00B9447A">
      <w:pPr>
        <w:pStyle w:val="Caption"/>
        <w:rPr>
          <w:sz w:val="28"/>
          <w:szCs w:val="28"/>
        </w:rPr>
      </w:pPr>
      <w:bookmarkStart w:id="38" w:name="_Toc11110824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15</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đa tổ chức cho vật tư</w:t>
      </w:r>
      <w:bookmarkEnd w:id="38"/>
    </w:p>
    <w:p w14:paraId="46D680FC" w14:textId="2129C532" w:rsidR="21846D47" w:rsidRPr="00BD1F82" w:rsidRDefault="21846D47" w:rsidP="009C75D6">
      <w:pPr>
        <w:pageBreakBefore/>
        <w:spacing w:line="360" w:lineRule="auto"/>
        <w:rPr>
          <w:b/>
          <w:bCs/>
          <w:sz w:val="28"/>
          <w:szCs w:val="28"/>
        </w:rPr>
      </w:pPr>
      <w:r w:rsidRPr="00BD1F82">
        <w:rPr>
          <w:rFonts w:eastAsia="Cambria"/>
          <w:b/>
          <w:bCs/>
          <w:sz w:val="28"/>
          <w:szCs w:val="28"/>
        </w:rPr>
        <w:lastRenderedPageBreak/>
        <w:t>Tiền tệ &amp; Tỷ giá tiền tệ - Exchange Rates for Currency</w:t>
      </w:r>
    </w:p>
    <w:p w14:paraId="44749EA6" w14:textId="3E151BE8" w:rsidR="21846D47" w:rsidRPr="00BD1F82" w:rsidRDefault="21846D47" w:rsidP="009C75D6">
      <w:pPr>
        <w:spacing w:line="360" w:lineRule="auto"/>
        <w:rPr>
          <w:sz w:val="28"/>
          <w:szCs w:val="28"/>
        </w:rPr>
      </w:pPr>
      <w:r w:rsidRPr="00BD1F82">
        <w:rPr>
          <w:sz w:val="28"/>
          <w:szCs w:val="28"/>
        </w:rPr>
        <w:t>Việc quản lý vật tư/ kho sẽ có sử dụng tiền tệ (giá trị vật tư, chi phí sử dụng</w:t>
      </w:r>
      <w:r w:rsidRPr="00864011">
        <w:rPr>
          <w:sz w:val="28"/>
          <w:szCs w:val="28"/>
        </w:rPr>
        <w:t>,…).</w:t>
      </w:r>
      <w:r w:rsidRPr="00BD1F82">
        <w:rPr>
          <w:sz w:val="28"/>
          <w:szCs w:val="28"/>
        </w:rPr>
        <w:t xml:space="preserve"> Trong Infor EAM, đơn vị tiền tệ của một đơn vị (orginiator) là base currency của đơn vị đó.</w:t>
      </w:r>
    </w:p>
    <w:p w14:paraId="68679171" w14:textId="40182625" w:rsidR="21846D47" w:rsidRPr="00BD1F82" w:rsidRDefault="21846D47" w:rsidP="009C75D6">
      <w:pPr>
        <w:spacing w:line="360" w:lineRule="auto"/>
        <w:rPr>
          <w:sz w:val="28"/>
          <w:szCs w:val="28"/>
        </w:rPr>
      </w:pPr>
      <w:r w:rsidRPr="00BD1F82">
        <w:rPr>
          <w:sz w:val="28"/>
          <w:szCs w:val="28"/>
        </w:rPr>
        <w:t>Một số trường hợp sử dụng đơn vị tiền tệ khác thì hệ thống sẽ chuyển đổi số tiền đó về base currency bằng cách sử dụng tỷ giá tiền tệ (exchange rate).</w:t>
      </w:r>
    </w:p>
    <w:p w14:paraId="2AAB0F7F" w14:textId="30280B01" w:rsidR="21846D47" w:rsidRPr="00BD1F82" w:rsidRDefault="21846D47" w:rsidP="009C75D6">
      <w:pPr>
        <w:spacing w:line="360" w:lineRule="auto"/>
        <w:rPr>
          <w:sz w:val="28"/>
          <w:szCs w:val="28"/>
        </w:rPr>
      </w:pPr>
      <w:r w:rsidRPr="00BD1F82">
        <w:rPr>
          <w:sz w:val="28"/>
          <w:szCs w:val="28"/>
        </w:rPr>
        <w:t xml:space="preserve">Để cập nhật tỷ giá tiền tệ, chọn </w:t>
      </w:r>
      <w:r w:rsidRPr="00BD1F82">
        <w:rPr>
          <w:b/>
          <w:bCs/>
          <w:sz w:val="28"/>
          <w:szCs w:val="28"/>
        </w:rPr>
        <w:t>Materials &gt; Setup &gt; Currencies</w:t>
      </w:r>
    </w:p>
    <w:p w14:paraId="15D32043" w14:textId="65A0923A" w:rsidR="21846D47" w:rsidRPr="00BD1F82" w:rsidRDefault="21846D47" w:rsidP="009C75D6">
      <w:pPr>
        <w:spacing w:line="360" w:lineRule="auto"/>
        <w:rPr>
          <w:sz w:val="28"/>
          <w:szCs w:val="28"/>
        </w:rPr>
      </w:pPr>
      <w:r w:rsidRPr="00BD1F82">
        <w:rPr>
          <w:sz w:val="28"/>
          <w:szCs w:val="28"/>
        </w:rPr>
        <w:t>Tìm đơn vị tiền tệ cần chuyển đổi.</w:t>
      </w:r>
    </w:p>
    <w:p w14:paraId="334C2FD9" w14:textId="294B6414" w:rsidR="21846D47" w:rsidRPr="00BD1F82" w:rsidRDefault="21846D47" w:rsidP="009C75D6">
      <w:pPr>
        <w:spacing w:line="360" w:lineRule="auto"/>
        <w:rPr>
          <w:sz w:val="28"/>
          <w:szCs w:val="28"/>
        </w:rPr>
      </w:pPr>
      <w:r w:rsidRPr="00BD1F82">
        <w:rPr>
          <w:sz w:val="28"/>
          <w:szCs w:val="28"/>
        </w:rPr>
        <w:t xml:space="preserve">Mở tab </w:t>
      </w:r>
      <w:r w:rsidRPr="00BD1F82">
        <w:rPr>
          <w:b/>
          <w:bCs/>
          <w:sz w:val="28"/>
          <w:szCs w:val="28"/>
        </w:rPr>
        <w:t xml:space="preserve">Exchange Rates </w:t>
      </w:r>
      <w:r w:rsidRPr="00BD1F82">
        <w:rPr>
          <w:sz w:val="28"/>
          <w:szCs w:val="28"/>
        </w:rPr>
        <w:t>và nhập thông tin tỷ giá tiền tệ:</w:t>
      </w:r>
    </w:p>
    <w:p w14:paraId="073CFB4B" w14:textId="4BF00171" w:rsidR="21846D47" w:rsidRPr="00BD1F82" w:rsidRDefault="21846D47" w:rsidP="009C75D6">
      <w:pPr>
        <w:spacing w:line="360" w:lineRule="auto"/>
        <w:rPr>
          <w:sz w:val="28"/>
          <w:szCs w:val="28"/>
        </w:rPr>
      </w:pPr>
      <w:r w:rsidRPr="00BD1F82">
        <w:rPr>
          <w:b/>
          <w:bCs/>
          <w:sz w:val="28"/>
          <w:szCs w:val="28"/>
        </w:rPr>
        <w:t xml:space="preserve">Base Currency: </w:t>
      </w:r>
      <w:r w:rsidRPr="00BD1F82">
        <w:rPr>
          <w:sz w:val="28"/>
          <w:szCs w:val="28"/>
        </w:rPr>
        <w:t>Đơn vị tiền tệ cần chuyển về</w:t>
      </w:r>
    </w:p>
    <w:p w14:paraId="2AF1E53E" w14:textId="0EEFC5BA" w:rsidR="21846D47" w:rsidRPr="00BD1F82" w:rsidRDefault="21846D47" w:rsidP="009C75D6">
      <w:pPr>
        <w:spacing w:line="360" w:lineRule="auto"/>
        <w:rPr>
          <w:sz w:val="28"/>
          <w:szCs w:val="28"/>
        </w:rPr>
      </w:pPr>
      <w:r w:rsidRPr="00BD1F82">
        <w:rPr>
          <w:b/>
          <w:bCs/>
          <w:sz w:val="28"/>
          <w:szCs w:val="28"/>
        </w:rPr>
        <w:t xml:space="preserve">Exchange Rate: </w:t>
      </w:r>
      <w:r w:rsidRPr="00BD1F82">
        <w:rPr>
          <w:sz w:val="28"/>
          <w:szCs w:val="28"/>
        </w:rPr>
        <w:t>Tỷ giá tiền tệ (Ví dụ: Base Currency = USD, Currency = VNĐ, 1 USD = 23 000 VNĐ Exhange Rate USD-VNĐ = 23 000)</w:t>
      </w:r>
    </w:p>
    <w:p w14:paraId="45032717" w14:textId="66B0EE03" w:rsidR="21846D47" w:rsidRPr="00864011" w:rsidRDefault="21846D47" w:rsidP="009C75D6">
      <w:pPr>
        <w:spacing w:line="360" w:lineRule="auto"/>
        <w:rPr>
          <w:sz w:val="28"/>
          <w:szCs w:val="28"/>
        </w:rPr>
      </w:pPr>
      <w:r w:rsidRPr="00BD1F82">
        <w:rPr>
          <w:b/>
          <w:bCs/>
          <w:sz w:val="28"/>
          <w:szCs w:val="28"/>
        </w:rPr>
        <w:t xml:space="preserve">Start Date/ End Date: </w:t>
      </w:r>
      <w:r w:rsidRPr="00BD1F82">
        <w:rPr>
          <w:sz w:val="28"/>
          <w:szCs w:val="28"/>
        </w:rPr>
        <w:t>Khoảng thời gian sử dụng tỷ giá tiền tệ này</w:t>
      </w:r>
    </w:p>
    <w:p w14:paraId="5649C99B" w14:textId="77777777" w:rsidR="004B5A00" w:rsidRDefault="008D71A8" w:rsidP="004B5A00">
      <w:pPr>
        <w:keepNext/>
        <w:spacing w:line="360" w:lineRule="auto"/>
      </w:pPr>
      <w:r w:rsidRPr="00864011">
        <w:rPr>
          <w:noProof/>
          <w:sz w:val="28"/>
          <w:szCs w:val="28"/>
        </w:rPr>
        <w:drawing>
          <wp:inline distT="0" distB="0" distL="0" distR="0" wp14:anchorId="66874066" wp14:editId="0019F444">
            <wp:extent cx="5756339" cy="2512483"/>
            <wp:effectExtent l="19050" t="19050" r="15875" b="21590"/>
            <wp:docPr id="1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65789" cy="2516608"/>
                    </a:xfrm>
                    <a:prstGeom prst="rect">
                      <a:avLst/>
                    </a:prstGeom>
                    <a:noFill/>
                    <a:ln w="6350">
                      <a:solidFill>
                        <a:schemeClr val="tx1"/>
                      </a:solidFill>
                    </a:ln>
                  </pic:spPr>
                </pic:pic>
              </a:graphicData>
            </a:graphic>
          </wp:inline>
        </w:drawing>
      </w:r>
    </w:p>
    <w:p w14:paraId="3FB543FB" w14:textId="6CC66438" w:rsidR="41F94237" w:rsidRPr="00864011" w:rsidRDefault="004B5A00" w:rsidP="00B9447A">
      <w:pPr>
        <w:pStyle w:val="Caption"/>
        <w:rPr>
          <w:sz w:val="28"/>
          <w:szCs w:val="28"/>
        </w:rPr>
      </w:pPr>
      <w:bookmarkStart w:id="39" w:name="_Toc11110824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16</w:t>
      </w:r>
      <w:r w:rsidRPr="00B9447A">
        <w:rPr>
          <w:sz w:val="28"/>
          <w:szCs w:val="28"/>
        </w:rPr>
        <w:fldChar w:fldCharType="end"/>
      </w:r>
      <w:r w:rsidR="0041349C">
        <w:rPr>
          <w:sz w:val="28"/>
          <w:szCs w:val="28"/>
        </w:rPr>
        <w:t>:</w:t>
      </w:r>
      <w:r w:rsidRPr="00B9447A">
        <w:rPr>
          <w:sz w:val="28"/>
          <w:szCs w:val="28"/>
        </w:rPr>
        <w:t xml:space="preserve"> Thiết lập tỷ giá tiền tệ</w:t>
      </w:r>
      <w:bookmarkEnd w:id="39"/>
    </w:p>
    <w:p w14:paraId="07681E79" w14:textId="415D47E4" w:rsidR="00050A16" w:rsidRPr="00BD1F82" w:rsidRDefault="008D2ABC"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2.1.2.2</w:t>
      </w:r>
      <w:r w:rsidR="00C05689" w:rsidRPr="00BD1F82">
        <w:rPr>
          <w:rFonts w:ascii="Times New Roman" w:hAnsi="Times New Roman" w:cs="Times New Roman"/>
        </w:rPr>
        <w:t xml:space="preserve"> </w:t>
      </w:r>
      <w:r w:rsidR="00A40F00" w:rsidRPr="00BD1F82">
        <w:rPr>
          <w:rFonts w:ascii="Times New Roman" w:hAnsi="Times New Roman" w:cs="Times New Roman"/>
        </w:rPr>
        <w:t xml:space="preserve">Tổng quan về vật tư </w:t>
      </w:r>
      <w:r w:rsidR="00583FA8" w:rsidRPr="00BD1F82">
        <w:rPr>
          <w:rFonts w:ascii="Times New Roman" w:hAnsi="Times New Roman" w:cs="Times New Roman"/>
        </w:rPr>
        <w:t>(</w:t>
      </w:r>
      <w:r w:rsidR="00A40F00" w:rsidRPr="00BD1F82">
        <w:rPr>
          <w:rFonts w:ascii="Times New Roman" w:hAnsi="Times New Roman" w:cs="Times New Roman"/>
        </w:rPr>
        <w:t>Part</w:t>
      </w:r>
      <w:r w:rsidR="00583FA8" w:rsidRPr="00BD1F82">
        <w:rPr>
          <w:rFonts w:ascii="Times New Roman" w:hAnsi="Times New Roman" w:cs="Times New Roman"/>
        </w:rPr>
        <w:t>)</w:t>
      </w:r>
    </w:p>
    <w:p w14:paraId="4E28D385" w14:textId="7FE06AF5" w:rsidR="001C6952" w:rsidRPr="00BD1F82" w:rsidRDefault="001C6952" w:rsidP="009C75D6">
      <w:pPr>
        <w:spacing w:line="360" w:lineRule="auto"/>
        <w:rPr>
          <w:sz w:val="28"/>
          <w:szCs w:val="28"/>
        </w:rPr>
      </w:pPr>
      <w:r w:rsidRPr="00BD1F82">
        <w:rPr>
          <w:sz w:val="28"/>
          <w:szCs w:val="28"/>
        </w:rPr>
        <w:t>Thông thường, đối với tài sản của cơ quan/ đơn vị có giá trị dưới 30 triệu thì người ta sẽ xem đó là vật tư.</w:t>
      </w:r>
    </w:p>
    <w:p w14:paraId="0F477C1F" w14:textId="77777777" w:rsidR="001C6952" w:rsidRPr="00BD1F82" w:rsidRDefault="001C6952" w:rsidP="009C75D6">
      <w:pPr>
        <w:spacing w:line="360" w:lineRule="auto"/>
        <w:rPr>
          <w:sz w:val="28"/>
          <w:szCs w:val="28"/>
        </w:rPr>
      </w:pPr>
      <w:r w:rsidRPr="00BD1F82">
        <w:rPr>
          <w:sz w:val="28"/>
          <w:szCs w:val="28"/>
        </w:rPr>
        <w:t>Có 2 loại vật tư là Consumable và Spare part:</w:t>
      </w:r>
    </w:p>
    <w:p w14:paraId="44716CD4" w14:textId="1905AA95" w:rsidR="001C6952" w:rsidRPr="00BD1F82" w:rsidRDefault="001C6952" w:rsidP="009C75D6">
      <w:pPr>
        <w:spacing w:line="360" w:lineRule="auto"/>
        <w:rPr>
          <w:sz w:val="28"/>
          <w:szCs w:val="28"/>
        </w:rPr>
      </w:pPr>
      <w:r w:rsidRPr="00BD1F82">
        <w:rPr>
          <w:sz w:val="28"/>
          <w:szCs w:val="28"/>
        </w:rPr>
        <w:t>-</w:t>
      </w:r>
      <w:r w:rsidRPr="00BD1F82">
        <w:rPr>
          <w:sz w:val="28"/>
          <w:szCs w:val="28"/>
        </w:rPr>
        <w:tab/>
        <w:t>Consumable (Vật tư phụ, vật tư tiêu hao) như giẻ lau, găng tay, dầu mỡ,…</w:t>
      </w:r>
    </w:p>
    <w:p w14:paraId="5BAC0469" w14:textId="0E4F7344" w:rsidR="001C6952" w:rsidRPr="00BD1F82" w:rsidRDefault="001C6952" w:rsidP="009C75D6">
      <w:pPr>
        <w:spacing w:line="360" w:lineRule="auto"/>
        <w:rPr>
          <w:sz w:val="28"/>
          <w:szCs w:val="28"/>
        </w:rPr>
      </w:pPr>
      <w:r w:rsidRPr="00BD1F82">
        <w:rPr>
          <w:sz w:val="28"/>
          <w:szCs w:val="28"/>
        </w:rPr>
        <w:t>-</w:t>
      </w:r>
      <w:r w:rsidRPr="00BD1F82">
        <w:rPr>
          <w:sz w:val="28"/>
          <w:szCs w:val="28"/>
        </w:rPr>
        <w:tab/>
        <w:t>Spare part (Vật tư thay thế) như khớp nối,…</w:t>
      </w:r>
    </w:p>
    <w:p w14:paraId="65318AC0" w14:textId="77777777" w:rsidR="009E09EF" w:rsidRPr="00BD1F82" w:rsidRDefault="009E09EF" w:rsidP="009C75D6">
      <w:pPr>
        <w:spacing w:line="360" w:lineRule="auto"/>
        <w:rPr>
          <w:sz w:val="28"/>
          <w:szCs w:val="28"/>
        </w:rPr>
      </w:pPr>
    </w:p>
    <w:p w14:paraId="3954FC3A" w14:textId="042DF47C" w:rsidR="001C6952" w:rsidRPr="00BD1F82" w:rsidRDefault="00583FA8" w:rsidP="009C75D6">
      <w:pPr>
        <w:spacing w:line="360" w:lineRule="auto"/>
        <w:rPr>
          <w:b/>
          <w:bCs/>
          <w:sz w:val="28"/>
          <w:szCs w:val="28"/>
        </w:rPr>
      </w:pPr>
      <w:r w:rsidRPr="00BD1F82">
        <w:rPr>
          <w:b/>
          <w:bCs/>
          <w:sz w:val="28"/>
          <w:szCs w:val="28"/>
        </w:rPr>
        <w:t>Thiết lập n</w:t>
      </w:r>
      <w:r w:rsidR="009E09EF" w:rsidRPr="00BD1F82">
        <w:rPr>
          <w:b/>
          <w:bCs/>
          <w:sz w:val="28"/>
          <w:szCs w:val="28"/>
        </w:rPr>
        <w:t xml:space="preserve">hóm vật tư </w:t>
      </w:r>
      <w:r w:rsidRPr="00BD1F82">
        <w:rPr>
          <w:b/>
          <w:bCs/>
          <w:sz w:val="28"/>
          <w:szCs w:val="28"/>
        </w:rPr>
        <w:t xml:space="preserve"> (</w:t>
      </w:r>
      <w:r w:rsidR="009E09EF" w:rsidRPr="00BD1F82">
        <w:rPr>
          <w:b/>
          <w:bCs/>
          <w:sz w:val="28"/>
          <w:szCs w:val="28"/>
        </w:rPr>
        <w:t>Part Class</w:t>
      </w:r>
      <w:r w:rsidRPr="00BD1F82">
        <w:rPr>
          <w:b/>
          <w:bCs/>
          <w:sz w:val="28"/>
          <w:szCs w:val="28"/>
        </w:rPr>
        <w:t>)</w:t>
      </w:r>
    </w:p>
    <w:p w14:paraId="4AAC5312" w14:textId="6A338DE4" w:rsidR="009E09EF" w:rsidRPr="00BD1F82" w:rsidRDefault="00124EE9" w:rsidP="009C75D6">
      <w:pPr>
        <w:spacing w:line="360" w:lineRule="auto"/>
        <w:rPr>
          <w:b/>
          <w:bCs/>
          <w:sz w:val="28"/>
          <w:szCs w:val="28"/>
        </w:rPr>
      </w:pPr>
      <w:r w:rsidRPr="00BD1F82">
        <w:rPr>
          <w:sz w:val="28"/>
          <w:szCs w:val="28"/>
        </w:rPr>
        <w:t xml:space="preserve">Giống với </w:t>
      </w:r>
      <w:r w:rsidR="00951399" w:rsidRPr="00BD1F82">
        <w:rPr>
          <w:sz w:val="28"/>
          <w:szCs w:val="28"/>
        </w:rPr>
        <w:t xml:space="preserve">với </w:t>
      </w:r>
      <w:r w:rsidR="00583FA8" w:rsidRPr="00BD1F82">
        <w:rPr>
          <w:sz w:val="28"/>
          <w:szCs w:val="28"/>
        </w:rPr>
        <w:t xml:space="preserve">thiết lập </w:t>
      </w:r>
      <w:r w:rsidR="00951399" w:rsidRPr="00BD1F82">
        <w:rPr>
          <w:sz w:val="28"/>
          <w:szCs w:val="28"/>
        </w:rPr>
        <w:t>nhóm thiết bị</w:t>
      </w:r>
      <w:r w:rsidR="00583FA8" w:rsidRPr="00BD1F82">
        <w:rPr>
          <w:sz w:val="28"/>
          <w:szCs w:val="28"/>
        </w:rPr>
        <w:t>, thay e</w:t>
      </w:r>
      <w:r w:rsidR="005D4911" w:rsidRPr="00BD1F82">
        <w:rPr>
          <w:sz w:val="28"/>
          <w:szCs w:val="28"/>
        </w:rPr>
        <w:t>nt</w:t>
      </w:r>
      <w:r w:rsidR="00315EC2" w:rsidRPr="00BD1F82">
        <w:rPr>
          <w:sz w:val="28"/>
          <w:szCs w:val="28"/>
        </w:rPr>
        <w:t xml:space="preserve">ity </w:t>
      </w:r>
      <w:r w:rsidR="00315EC2" w:rsidRPr="00BD1F82">
        <w:rPr>
          <w:b/>
          <w:bCs/>
          <w:sz w:val="28"/>
          <w:szCs w:val="28"/>
        </w:rPr>
        <w:t>OBJ</w:t>
      </w:r>
      <w:r w:rsidR="00315EC2" w:rsidRPr="00BD1F82">
        <w:rPr>
          <w:sz w:val="28"/>
          <w:szCs w:val="28"/>
        </w:rPr>
        <w:t xml:space="preserve"> bằng </w:t>
      </w:r>
      <w:r w:rsidR="0008527E" w:rsidRPr="00BD1F82">
        <w:rPr>
          <w:b/>
          <w:bCs/>
          <w:sz w:val="28"/>
          <w:szCs w:val="28"/>
        </w:rPr>
        <w:t>PART</w:t>
      </w:r>
    </w:p>
    <w:p w14:paraId="534138D6" w14:textId="77777777" w:rsidR="008E0702" w:rsidRPr="00BD1F82" w:rsidRDefault="008E0702" w:rsidP="009C75D6">
      <w:pPr>
        <w:spacing w:line="360" w:lineRule="auto"/>
        <w:rPr>
          <w:b/>
          <w:bCs/>
          <w:sz w:val="28"/>
          <w:szCs w:val="28"/>
        </w:rPr>
      </w:pPr>
    </w:p>
    <w:p w14:paraId="1733F1E6" w14:textId="6CA6E7E6" w:rsidR="008E0702" w:rsidRPr="00BD1F82" w:rsidRDefault="00F76464" w:rsidP="009C75D6">
      <w:pPr>
        <w:spacing w:line="360" w:lineRule="auto"/>
        <w:rPr>
          <w:b/>
          <w:bCs/>
          <w:sz w:val="28"/>
          <w:szCs w:val="28"/>
        </w:rPr>
      </w:pPr>
      <w:r w:rsidRPr="00BD1F82">
        <w:rPr>
          <w:b/>
          <w:bCs/>
          <w:sz w:val="28"/>
          <w:szCs w:val="28"/>
        </w:rPr>
        <w:t>Thiết lâp d</w:t>
      </w:r>
      <w:r w:rsidR="00C85659" w:rsidRPr="00BD1F82">
        <w:rPr>
          <w:b/>
          <w:bCs/>
          <w:sz w:val="28"/>
          <w:szCs w:val="28"/>
        </w:rPr>
        <w:t>anh</w:t>
      </w:r>
      <w:r w:rsidR="008E0702" w:rsidRPr="00BD1F82">
        <w:rPr>
          <w:b/>
          <w:bCs/>
          <w:sz w:val="28"/>
          <w:szCs w:val="28"/>
        </w:rPr>
        <w:t xml:space="preserve"> mục vật tư (Part Category)</w:t>
      </w:r>
    </w:p>
    <w:p w14:paraId="1B628F6A" w14:textId="0816EE54" w:rsidR="0008527E" w:rsidRPr="00BD1F82" w:rsidRDefault="008E0702" w:rsidP="009C75D6">
      <w:pPr>
        <w:spacing w:line="360" w:lineRule="auto"/>
        <w:rPr>
          <w:sz w:val="28"/>
          <w:szCs w:val="28"/>
        </w:rPr>
      </w:pPr>
      <w:r w:rsidRPr="00BD1F82">
        <w:rPr>
          <w:sz w:val="28"/>
          <w:szCs w:val="28"/>
        </w:rPr>
        <w:t xml:space="preserve">Infor EAM dùng chung </w:t>
      </w:r>
      <w:r w:rsidR="00C85659" w:rsidRPr="00BD1F82">
        <w:rPr>
          <w:sz w:val="28"/>
          <w:szCs w:val="28"/>
        </w:rPr>
        <w:t>danh</w:t>
      </w:r>
      <w:r w:rsidRPr="00BD1F82">
        <w:rPr>
          <w:sz w:val="28"/>
          <w:szCs w:val="28"/>
        </w:rPr>
        <w:t xml:space="preserve"> mục vật tư (part category) và </w:t>
      </w:r>
      <w:r w:rsidR="00C85659" w:rsidRPr="00BD1F82">
        <w:rPr>
          <w:sz w:val="28"/>
          <w:szCs w:val="28"/>
        </w:rPr>
        <w:t>danh</w:t>
      </w:r>
      <w:r w:rsidRPr="00BD1F82">
        <w:rPr>
          <w:sz w:val="28"/>
          <w:szCs w:val="28"/>
        </w:rPr>
        <w:t xml:space="preserve"> mục thiết bị (equipment category).</w:t>
      </w:r>
    </w:p>
    <w:p w14:paraId="2EABDAC7" w14:textId="77777777" w:rsidR="00C85659" w:rsidRPr="00BD1F82" w:rsidRDefault="00C85659" w:rsidP="009C75D6">
      <w:pPr>
        <w:spacing w:line="360" w:lineRule="auto"/>
        <w:rPr>
          <w:sz w:val="28"/>
          <w:szCs w:val="28"/>
        </w:rPr>
      </w:pPr>
    </w:p>
    <w:p w14:paraId="716DB91A" w14:textId="2D7947A1" w:rsidR="008E0702" w:rsidRPr="00BD1F82" w:rsidRDefault="00C85659" w:rsidP="009C75D6">
      <w:pPr>
        <w:spacing w:line="360" w:lineRule="auto"/>
        <w:rPr>
          <w:b/>
          <w:bCs/>
          <w:sz w:val="28"/>
          <w:szCs w:val="28"/>
        </w:rPr>
      </w:pPr>
      <w:r w:rsidRPr="00BD1F82">
        <w:rPr>
          <w:b/>
          <w:bCs/>
          <w:sz w:val="28"/>
          <w:szCs w:val="28"/>
        </w:rPr>
        <w:t xml:space="preserve">Thiết </w:t>
      </w:r>
      <w:r w:rsidR="00F76464" w:rsidRPr="00BD1F82">
        <w:rPr>
          <w:b/>
          <w:bCs/>
          <w:sz w:val="28"/>
          <w:szCs w:val="28"/>
        </w:rPr>
        <w:t xml:space="preserve">lập </w:t>
      </w:r>
      <w:r w:rsidR="00DC7FA4" w:rsidRPr="00BD1F82">
        <w:rPr>
          <w:b/>
          <w:bCs/>
          <w:sz w:val="28"/>
          <w:szCs w:val="28"/>
        </w:rPr>
        <w:t>vật tư (Part</w:t>
      </w:r>
      <w:r w:rsidR="002A0993" w:rsidRPr="00BD1F82">
        <w:rPr>
          <w:b/>
          <w:bCs/>
          <w:sz w:val="28"/>
          <w:szCs w:val="28"/>
        </w:rPr>
        <w:t>s)</w:t>
      </w:r>
    </w:p>
    <w:p w14:paraId="283FDC1B" w14:textId="30B77105" w:rsidR="002A0993" w:rsidRPr="00BD1F82" w:rsidRDefault="00605A97" w:rsidP="009C75D6">
      <w:pPr>
        <w:spacing w:line="360" w:lineRule="auto"/>
        <w:rPr>
          <w:b/>
          <w:bCs/>
          <w:sz w:val="28"/>
          <w:szCs w:val="28"/>
        </w:rPr>
      </w:pPr>
      <w:r w:rsidRPr="00BD1F82">
        <w:rPr>
          <w:sz w:val="28"/>
          <w:szCs w:val="28"/>
        </w:rPr>
        <w:t xml:space="preserve">B1: </w:t>
      </w:r>
      <w:r w:rsidR="00600CAD" w:rsidRPr="00BD1F82">
        <w:rPr>
          <w:sz w:val="28"/>
          <w:szCs w:val="28"/>
        </w:rPr>
        <w:t xml:space="preserve">Chọn </w:t>
      </w:r>
      <w:r w:rsidR="00600CAD" w:rsidRPr="00BD1F82">
        <w:rPr>
          <w:b/>
          <w:bCs/>
          <w:sz w:val="28"/>
          <w:szCs w:val="28"/>
        </w:rPr>
        <w:t>Materials &gt; Parts</w:t>
      </w:r>
    </w:p>
    <w:p w14:paraId="3010FBCB" w14:textId="63551DA3" w:rsidR="00600CAD" w:rsidRPr="00BD1F82" w:rsidRDefault="00CD520D" w:rsidP="009C75D6">
      <w:pPr>
        <w:spacing w:line="360" w:lineRule="auto"/>
        <w:rPr>
          <w:sz w:val="28"/>
          <w:szCs w:val="28"/>
        </w:rPr>
      </w:pPr>
      <w:r w:rsidRPr="00BD1F82">
        <w:rPr>
          <w:sz w:val="28"/>
          <w:szCs w:val="28"/>
        </w:rPr>
        <w:t xml:space="preserve">B2: </w:t>
      </w:r>
      <w:r w:rsidR="00D46781" w:rsidRPr="00BD1F82">
        <w:rPr>
          <w:sz w:val="28"/>
          <w:szCs w:val="28"/>
        </w:rPr>
        <w:t>Tạo mới vật tư hoặc tìm kiếm để xem/ cập nhật thông tin vật tư.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4075"/>
        <w:gridCol w:w="3894"/>
      </w:tblGrid>
      <w:tr w:rsidR="00122E82" w:rsidRPr="00BD1F82" w14:paraId="305525B4" w14:textId="77777777" w:rsidTr="00274B8A">
        <w:trPr>
          <w:trHeight w:val="440"/>
          <w:tblHeader/>
        </w:trPr>
        <w:tc>
          <w:tcPr>
            <w:tcW w:w="670" w:type="dxa"/>
            <w:tcBorders>
              <w:bottom w:val="single" w:sz="4" w:space="0" w:color="auto"/>
            </w:tcBorders>
            <w:shd w:val="clear" w:color="auto" w:fill="44546A"/>
            <w:vAlign w:val="center"/>
          </w:tcPr>
          <w:p w14:paraId="3331CD22"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lastRenderedPageBreak/>
              <w:t>STT</w:t>
            </w:r>
          </w:p>
        </w:tc>
        <w:tc>
          <w:tcPr>
            <w:tcW w:w="4238" w:type="dxa"/>
            <w:tcBorders>
              <w:bottom w:val="single" w:sz="4" w:space="0" w:color="auto"/>
            </w:tcBorders>
            <w:shd w:val="clear" w:color="auto" w:fill="44546A"/>
            <w:vAlign w:val="center"/>
          </w:tcPr>
          <w:p w14:paraId="189762BA"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Thuộc tính</w:t>
            </w:r>
          </w:p>
        </w:tc>
        <w:tc>
          <w:tcPr>
            <w:tcW w:w="4040" w:type="dxa"/>
            <w:tcBorders>
              <w:bottom w:val="single" w:sz="4" w:space="0" w:color="auto"/>
            </w:tcBorders>
            <w:shd w:val="clear" w:color="auto" w:fill="44546A"/>
            <w:vAlign w:val="center"/>
          </w:tcPr>
          <w:p w14:paraId="02B33717" w14:textId="77777777" w:rsidR="00122E82" w:rsidRPr="00864011" w:rsidRDefault="00122E82" w:rsidP="009C75D6">
            <w:pPr>
              <w:keepNext/>
              <w:keepLines/>
              <w:spacing w:line="360" w:lineRule="auto"/>
              <w:jc w:val="center"/>
              <w:rPr>
                <w:b/>
                <w:color w:val="FFFFFF"/>
                <w:sz w:val="28"/>
                <w:szCs w:val="28"/>
              </w:rPr>
            </w:pPr>
            <w:r w:rsidRPr="00864011">
              <w:rPr>
                <w:b/>
                <w:color w:val="FFFFFF"/>
                <w:sz w:val="28"/>
                <w:szCs w:val="28"/>
              </w:rPr>
              <w:t>Ghi chú</w:t>
            </w:r>
          </w:p>
        </w:tc>
      </w:tr>
      <w:tr w:rsidR="00122E82" w:rsidRPr="00BD1F82" w14:paraId="40717B03" w14:textId="77777777" w:rsidTr="00274B8A">
        <w:trPr>
          <w:trHeight w:val="440"/>
        </w:trPr>
        <w:tc>
          <w:tcPr>
            <w:tcW w:w="670" w:type="dxa"/>
            <w:shd w:val="clear" w:color="auto" w:fill="D5DCE4"/>
            <w:vAlign w:val="center"/>
          </w:tcPr>
          <w:p w14:paraId="4D9434A5" w14:textId="77777777" w:rsidR="00122E82" w:rsidRPr="00864011" w:rsidRDefault="00122E82" w:rsidP="009C75D6">
            <w:pPr>
              <w:keepNext/>
              <w:keepLines/>
              <w:spacing w:line="360" w:lineRule="auto"/>
              <w:jc w:val="center"/>
              <w:rPr>
                <w:b/>
                <w:sz w:val="28"/>
                <w:szCs w:val="28"/>
              </w:rPr>
            </w:pPr>
            <w:r w:rsidRPr="00864011">
              <w:rPr>
                <w:b/>
                <w:sz w:val="28"/>
                <w:szCs w:val="28"/>
              </w:rPr>
              <w:t>I</w:t>
            </w:r>
          </w:p>
        </w:tc>
        <w:tc>
          <w:tcPr>
            <w:tcW w:w="4238" w:type="dxa"/>
            <w:shd w:val="clear" w:color="auto" w:fill="D5DCE4"/>
            <w:vAlign w:val="center"/>
          </w:tcPr>
          <w:p w14:paraId="49B48F02" w14:textId="77777777" w:rsidR="00122E82" w:rsidRPr="00864011" w:rsidRDefault="00122E82" w:rsidP="009C75D6">
            <w:pPr>
              <w:keepNext/>
              <w:keepLines/>
              <w:spacing w:line="360" w:lineRule="auto"/>
              <w:jc w:val="both"/>
              <w:rPr>
                <w:b/>
                <w:sz w:val="28"/>
                <w:szCs w:val="28"/>
              </w:rPr>
            </w:pPr>
            <w:r w:rsidRPr="00864011">
              <w:rPr>
                <w:b/>
                <w:sz w:val="28"/>
                <w:szCs w:val="28"/>
              </w:rPr>
              <w:t>Thông tin chung</w:t>
            </w:r>
          </w:p>
        </w:tc>
        <w:tc>
          <w:tcPr>
            <w:tcW w:w="4040" w:type="dxa"/>
            <w:shd w:val="clear" w:color="auto" w:fill="D5DCE4"/>
            <w:vAlign w:val="center"/>
          </w:tcPr>
          <w:p w14:paraId="2EDF1D3D" w14:textId="77777777" w:rsidR="00122E82" w:rsidRPr="00864011" w:rsidRDefault="00122E82" w:rsidP="009C75D6">
            <w:pPr>
              <w:keepNext/>
              <w:keepLines/>
              <w:spacing w:line="360" w:lineRule="auto"/>
              <w:jc w:val="both"/>
              <w:rPr>
                <w:b/>
                <w:sz w:val="28"/>
                <w:szCs w:val="28"/>
              </w:rPr>
            </w:pPr>
          </w:p>
        </w:tc>
      </w:tr>
      <w:tr w:rsidR="00122E82" w:rsidRPr="00BD1F82" w14:paraId="25CDEAA9" w14:textId="77777777" w:rsidTr="00274B8A">
        <w:tc>
          <w:tcPr>
            <w:tcW w:w="670" w:type="dxa"/>
            <w:shd w:val="clear" w:color="auto" w:fill="auto"/>
            <w:vAlign w:val="center"/>
          </w:tcPr>
          <w:p w14:paraId="5C88F15D"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0CA05D5F" w14:textId="77777777" w:rsidR="00122E82" w:rsidRPr="00864011" w:rsidRDefault="00122E82" w:rsidP="009C75D6">
            <w:pPr>
              <w:keepNext/>
              <w:keepLines/>
              <w:spacing w:line="360" w:lineRule="auto"/>
              <w:jc w:val="both"/>
              <w:rPr>
                <w:sz w:val="28"/>
                <w:szCs w:val="28"/>
              </w:rPr>
            </w:pPr>
            <w:r w:rsidRPr="00864011">
              <w:rPr>
                <w:sz w:val="28"/>
                <w:szCs w:val="28"/>
              </w:rPr>
              <w:t>Mã vật tư - Code</w:t>
            </w:r>
          </w:p>
        </w:tc>
        <w:tc>
          <w:tcPr>
            <w:tcW w:w="4040" w:type="dxa"/>
            <w:shd w:val="clear" w:color="auto" w:fill="auto"/>
            <w:vAlign w:val="center"/>
          </w:tcPr>
          <w:p w14:paraId="7F2ABE27" w14:textId="77777777" w:rsidR="00122E82" w:rsidRPr="00864011" w:rsidRDefault="00122E82" w:rsidP="009C75D6">
            <w:pPr>
              <w:keepNext/>
              <w:keepLines/>
              <w:spacing w:line="360" w:lineRule="auto"/>
              <w:jc w:val="both"/>
              <w:rPr>
                <w:sz w:val="28"/>
                <w:szCs w:val="28"/>
              </w:rPr>
            </w:pPr>
          </w:p>
        </w:tc>
      </w:tr>
      <w:tr w:rsidR="00122E82" w:rsidRPr="00BD1F82" w14:paraId="77955BF9" w14:textId="77777777" w:rsidTr="00274B8A">
        <w:tc>
          <w:tcPr>
            <w:tcW w:w="670" w:type="dxa"/>
            <w:shd w:val="clear" w:color="auto" w:fill="auto"/>
            <w:vAlign w:val="center"/>
          </w:tcPr>
          <w:p w14:paraId="67B01F0C" w14:textId="77777777" w:rsidR="00122E82" w:rsidRPr="00864011" w:rsidRDefault="00122E82" w:rsidP="009C75D6">
            <w:pPr>
              <w:keepNext/>
              <w:keepLines/>
              <w:spacing w:line="360" w:lineRule="auto"/>
              <w:jc w:val="center"/>
              <w:rPr>
                <w:sz w:val="28"/>
                <w:szCs w:val="28"/>
              </w:rPr>
            </w:pPr>
            <w:r w:rsidRPr="00864011">
              <w:rPr>
                <w:sz w:val="28"/>
                <w:szCs w:val="28"/>
              </w:rPr>
              <w:t>2</w:t>
            </w:r>
          </w:p>
        </w:tc>
        <w:tc>
          <w:tcPr>
            <w:tcW w:w="4238" w:type="dxa"/>
            <w:shd w:val="clear" w:color="auto" w:fill="auto"/>
            <w:vAlign w:val="center"/>
          </w:tcPr>
          <w:p w14:paraId="6AA3FE67" w14:textId="77777777" w:rsidR="00122E82" w:rsidRPr="00864011" w:rsidRDefault="00122E82" w:rsidP="009C75D6">
            <w:pPr>
              <w:keepNext/>
              <w:keepLines/>
              <w:spacing w:line="360" w:lineRule="auto"/>
              <w:jc w:val="both"/>
              <w:rPr>
                <w:sz w:val="28"/>
                <w:szCs w:val="28"/>
              </w:rPr>
            </w:pPr>
            <w:r w:rsidRPr="00864011">
              <w:rPr>
                <w:sz w:val="28"/>
                <w:szCs w:val="28"/>
              </w:rPr>
              <w:t>Tên/ Mô tả vật tư - Description</w:t>
            </w:r>
          </w:p>
        </w:tc>
        <w:tc>
          <w:tcPr>
            <w:tcW w:w="4040" w:type="dxa"/>
            <w:shd w:val="clear" w:color="auto" w:fill="auto"/>
            <w:vAlign w:val="center"/>
          </w:tcPr>
          <w:p w14:paraId="3063969A" w14:textId="77777777" w:rsidR="00122E82" w:rsidRPr="00864011" w:rsidRDefault="00122E82" w:rsidP="009C75D6">
            <w:pPr>
              <w:keepNext/>
              <w:keepLines/>
              <w:spacing w:line="360" w:lineRule="auto"/>
              <w:jc w:val="both"/>
              <w:rPr>
                <w:sz w:val="28"/>
                <w:szCs w:val="28"/>
              </w:rPr>
            </w:pPr>
          </w:p>
        </w:tc>
      </w:tr>
      <w:tr w:rsidR="00122E82" w:rsidRPr="00BD1F82" w14:paraId="0D0413FB" w14:textId="77777777" w:rsidTr="00274B8A">
        <w:tc>
          <w:tcPr>
            <w:tcW w:w="670" w:type="dxa"/>
            <w:shd w:val="clear" w:color="auto" w:fill="auto"/>
            <w:vAlign w:val="center"/>
          </w:tcPr>
          <w:p w14:paraId="37F64AFB"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7EA74BD5" w14:textId="77777777" w:rsidR="00122E82" w:rsidRPr="00864011" w:rsidRDefault="00122E82" w:rsidP="009C75D6">
            <w:pPr>
              <w:keepNext/>
              <w:keepLines/>
              <w:spacing w:line="360" w:lineRule="auto"/>
              <w:jc w:val="both"/>
              <w:rPr>
                <w:sz w:val="28"/>
                <w:szCs w:val="28"/>
              </w:rPr>
            </w:pPr>
            <w:r w:rsidRPr="00864011">
              <w:rPr>
                <w:sz w:val="28"/>
                <w:szCs w:val="28"/>
              </w:rPr>
              <w:t>Nhóm vật tư - Class</w:t>
            </w:r>
          </w:p>
        </w:tc>
        <w:tc>
          <w:tcPr>
            <w:tcW w:w="4040" w:type="dxa"/>
            <w:shd w:val="clear" w:color="auto" w:fill="auto"/>
            <w:vAlign w:val="center"/>
          </w:tcPr>
          <w:p w14:paraId="7315239C" w14:textId="77777777" w:rsidR="00122E82" w:rsidRPr="00864011" w:rsidRDefault="00122E82" w:rsidP="009C75D6">
            <w:pPr>
              <w:keepNext/>
              <w:keepLines/>
              <w:spacing w:line="360" w:lineRule="auto"/>
              <w:jc w:val="both"/>
              <w:rPr>
                <w:sz w:val="28"/>
                <w:szCs w:val="28"/>
              </w:rPr>
            </w:pPr>
            <w:r w:rsidRPr="00864011">
              <w:rPr>
                <w:sz w:val="28"/>
                <w:szCs w:val="28"/>
              </w:rPr>
              <w:t xml:space="preserve">Class có </w:t>
            </w:r>
            <w:r w:rsidRPr="00864011">
              <w:rPr>
                <w:b/>
                <w:sz w:val="28"/>
                <w:szCs w:val="28"/>
              </w:rPr>
              <w:t>Entity = PART</w:t>
            </w:r>
          </w:p>
        </w:tc>
      </w:tr>
      <w:tr w:rsidR="00122E82" w:rsidRPr="00BD1F82" w14:paraId="7CED3D53" w14:textId="77777777" w:rsidTr="00274B8A">
        <w:tc>
          <w:tcPr>
            <w:tcW w:w="670" w:type="dxa"/>
            <w:shd w:val="clear" w:color="auto" w:fill="auto"/>
            <w:vAlign w:val="center"/>
          </w:tcPr>
          <w:p w14:paraId="707F44D8"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D81094E" w14:textId="77777777" w:rsidR="00122E82" w:rsidRPr="00864011" w:rsidRDefault="00122E82" w:rsidP="009C75D6">
            <w:pPr>
              <w:keepNext/>
              <w:keepLines/>
              <w:spacing w:line="360" w:lineRule="auto"/>
              <w:jc w:val="both"/>
              <w:rPr>
                <w:sz w:val="28"/>
                <w:szCs w:val="28"/>
                <w:highlight w:val="yellow"/>
              </w:rPr>
            </w:pPr>
            <w:r w:rsidRPr="00864011">
              <w:rPr>
                <w:sz w:val="28"/>
                <w:szCs w:val="28"/>
              </w:rPr>
              <w:t>Hạng mục vật tư - Category</w:t>
            </w:r>
          </w:p>
        </w:tc>
        <w:tc>
          <w:tcPr>
            <w:tcW w:w="4040" w:type="dxa"/>
            <w:shd w:val="clear" w:color="auto" w:fill="auto"/>
            <w:vAlign w:val="center"/>
          </w:tcPr>
          <w:p w14:paraId="3A4ED279" w14:textId="77777777" w:rsidR="00122E82" w:rsidRPr="00864011" w:rsidRDefault="00122E82" w:rsidP="009C75D6">
            <w:pPr>
              <w:keepNext/>
              <w:keepLines/>
              <w:spacing w:line="360" w:lineRule="auto"/>
              <w:jc w:val="both"/>
              <w:rPr>
                <w:sz w:val="28"/>
                <w:szCs w:val="28"/>
              </w:rPr>
            </w:pPr>
            <w:r w:rsidRPr="00864011">
              <w:rPr>
                <w:sz w:val="28"/>
                <w:szCs w:val="28"/>
              </w:rPr>
              <w:t xml:space="preserve">Dùng chung với </w:t>
            </w:r>
            <w:r w:rsidRPr="00864011">
              <w:rPr>
                <w:b/>
                <w:sz w:val="28"/>
                <w:szCs w:val="28"/>
              </w:rPr>
              <w:t>Equipment Category</w:t>
            </w:r>
          </w:p>
        </w:tc>
      </w:tr>
      <w:tr w:rsidR="00122E82" w:rsidRPr="00BD1F82" w14:paraId="55E6B770" w14:textId="77777777" w:rsidTr="00274B8A">
        <w:tc>
          <w:tcPr>
            <w:tcW w:w="670" w:type="dxa"/>
            <w:shd w:val="clear" w:color="auto" w:fill="auto"/>
            <w:vAlign w:val="center"/>
          </w:tcPr>
          <w:p w14:paraId="3456A365" w14:textId="77777777" w:rsidR="00122E82" w:rsidRPr="00864011" w:rsidRDefault="00122E82" w:rsidP="009C75D6">
            <w:pPr>
              <w:keepNext/>
              <w:keepLines/>
              <w:spacing w:line="360" w:lineRule="auto"/>
              <w:jc w:val="center"/>
              <w:rPr>
                <w:sz w:val="28"/>
                <w:szCs w:val="28"/>
              </w:rPr>
            </w:pPr>
            <w:r w:rsidRPr="00864011">
              <w:rPr>
                <w:sz w:val="28"/>
                <w:szCs w:val="28"/>
              </w:rPr>
              <w:t>4</w:t>
            </w:r>
          </w:p>
        </w:tc>
        <w:tc>
          <w:tcPr>
            <w:tcW w:w="4238" w:type="dxa"/>
            <w:shd w:val="clear" w:color="auto" w:fill="auto"/>
            <w:vAlign w:val="center"/>
          </w:tcPr>
          <w:p w14:paraId="7AC73879" w14:textId="77777777" w:rsidR="00122E82" w:rsidRPr="00864011" w:rsidRDefault="00122E82" w:rsidP="009C75D6">
            <w:pPr>
              <w:keepNext/>
              <w:keepLines/>
              <w:spacing w:line="360" w:lineRule="auto"/>
              <w:jc w:val="both"/>
              <w:rPr>
                <w:sz w:val="28"/>
                <w:szCs w:val="28"/>
              </w:rPr>
            </w:pPr>
            <w:r w:rsidRPr="00864011">
              <w:rPr>
                <w:sz w:val="28"/>
                <w:szCs w:val="28"/>
              </w:rPr>
              <w:t>Đơn vị tính - UOM</w:t>
            </w:r>
          </w:p>
        </w:tc>
        <w:tc>
          <w:tcPr>
            <w:tcW w:w="4040" w:type="dxa"/>
            <w:shd w:val="clear" w:color="auto" w:fill="auto"/>
            <w:vAlign w:val="center"/>
          </w:tcPr>
          <w:p w14:paraId="47CE718B" w14:textId="77777777" w:rsidR="00122E82" w:rsidRPr="00864011" w:rsidRDefault="00122E82" w:rsidP="009C75D6">
            <w:pPr>
              <w:keepNext/>
              <w:keepLines/>
              <w:spacing w:line="360" w:lineRule="auto"/>
              <w:jc w:val="both"/>
              <w:rPr>
                <w:sz w:val="28"/>
                <w:szCs w:val="28"/>
              </w:rPr>
            </w:pPr>
          </w:p>
        </w:tc>
      </w:tr>
      <w:tr w:rsidR="00122E82" w:rsidRPr="00BD1F82" w14:paraId="64271AB8" w14:textId="77777777" w:rsidTr="00274B8A">
        <w:tc>
          <w:tcPr>
            <w:tcW w:w="670" w:type="dxa"/>
            <w:shd w:val="clear" w:color="auto" w:fill="auto"/>
            <w:vAlign w:val="center"/>
          </w:tcPr>
          <w:p w14:paraId="0F182AA4" w14:textId="77777777" w:rsidR="00122E82" w:rsidRPr="00864011" w:rsidRDefault="00122E82" w:rsidP="009C75D6">
            <w:pPr>
              <w:keepNext/>
              <w:keepLines/>
              <w:spacing w:line="360" w:lineRule="auto"/>
              <w:jc w:val="center"/>
              <w:rPr>
                <w:sz w:val="28"/>
                <w:szCs w:val="28"/>
              </w:rPr>
            </w:pPr>
            <w:r w:rsidRPr="00864011">
              <w:rPr>
                <w:sz w:val="28"/>
                <w:szCs w:val="28"/>
              </w:rPr>
              <w:t>5</w:t>
            </w:r>
          </w:p>
        </w:tc>
        <w:tc>
          <w:tcPr>
            <w:tcW w:w="4238" w:type="dxa"/>
            <w:shd w:val="clear" w:color="auto" w:fill="auto"/>
            <w:vAlign w:val="center"/>
          </w:tcPr>
          <w:p w14:paraId="2D289F16" w14:textId="77777777" w:rsidR="00122E82" w:rsidRPr="00864011" w:rsidRDefault="00122E82" w:rsidP="009C75D6">
            <w:pPr>
              <w:keepNext/>
              <w:keepLines/>
              <w:spacing w:line="360" w:lineRule="auto"/>
              <w:jc w:val="both"/>
              <w:rPr>
                <w:sz w:val="28"/>
                <w:szCs w:val="28"/>
              </w:rPr>
            </w:pPr>
            <w:r w:rsidRPr="00864011">
              <w:rPr>
                <w:sz w:val="28"/>
                <w:szCs w:val="28"/>
              </w:rPr>
              <w:t>Vật tư được theo dõi dưới dạng thiết bị - Track by Asset</w:t>
            </w:r>
          </w:p>
        </w:tc>
        <w:tc>
          <w:tcPr>
            <w:tcW w:w="4040" w:type="dxa"/>
            <w:shd w:val="clear" w:color="auto" w:fill="auto"/>
            <w:vAlign w:val="center"/>
          </w:tcPr>
          <w:p w14:paraId="0A6BC9BD"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đánh dấu </w:t>
            </w:r>
            <w:r w:rsidRPr="00864011">
              <w:rPr>
                <w:b/>
                <w:sz w:val="28"/>
                <w:szCs w:val="28"/>
              </w:rPr>
              <w:t>Track by Asset</w:t>
            </w:r>
            <w:r w:rsidRPr="00864011">
              <w:rPr>
                <w:sz w:val="28"/>
                <w:szCs w:val="28"/>
              </w:rPr>
              <w:t xml:space="preserve"> sau khi nhập kho sẽ hình thành tài sản (hệ thống sẽ tự động tạo Asset tương ứng trong module Equipment).</w:t>
            </w:r>
          </w:p>
        </w:tc>
      </w:tr>
      <w:tr w:rsidR="00122E82" w:rsidRPr="00BD1F82" w14:paraId="3A3E7806" w14:textId="77777777" w:rsidTr="00274B8A">
        <w:tc>
          <w:tcPr>
            <w:tcW w:w="670" w:type="dxa"/>
            <w:shd w:val="clear" w:color="auto" w:fill="auto"/>
            <w:vAlign w:val="center"/>
          </w:tcPr>
          <w:p w14:paraId="4B38F47D" w14:textId="77777777" w:rsidR="00122E82" w:rsidRPr="00864011" w:rsidRDefault="00122E82" w:rsidP="009C75D6">
            <w:pPr>
              <w:keepNext/>
              <w:keepLines/>
              <w:spacing w:line="360" w:lineRule="auto"/>
              <w:jc w:val="center"/>
              <w:rPr>
                <w:sz w:val="28"/>
                <w:szCs w:val="28"/>
              </w:rPr>
            </w:pPr>
            <w:r w:rsidRPr="00864011">
              <w:rPr>
                <w:sz w:val="28"/>
                <w:szCs w:val="28"/>
              </w:rPr>
              <w:t>6</w:t>
            </w:r>
          </w:p>
        </w:tc>
        <w:tc>
          <w:tcPr>
            <w:tcW w:w="4238" w:type="dxa"/>
            <w:shd w:val="clear" w:color="auto" w:fill="auto"/>
            <w:vAlign w:val="center"/>
          </w:tcPr>
          <w:p w14:paraId="63082B9C" w14:textId="77777777" w:rsidR="00122E82" w:rsidRPr="00864011" w:rsidRDefault="00122E82" w:rsidP="009C75D6">
            <w:pPr>
              <w:keepNext/>
              <w:keepLines/>
              <w:spacing w:line="360" w:lineRule="auto"/>
              <w:jc w:val="both"/>
              <w:rPr>
                <w:sz w:val="28"/>
                <w:szCs w:val="28"/>
              </w:rPr>
            </w:pPr>
            <w:r w:rsidRPr="00864011">
              <w:rPr>
                <w:sz w:val="28"/>
                <w:szCs w:val="28"/>
              </w:rPr>
              <w:t>Vật tư có thể gia công phục hồi, tái nhập vào kho để sử dụng tiếp - Track Cores</w:t>
            </w:r>
          </w:p>
        </w:tc>
        <w:tc>
          <w:tcPr>
            <w:tcW w:w="4040" w:type="dxa"/>
            <w:shd w:val="clear" w:color="auto" w:fill="auto"/>
            <w:vAlign w:val="center"/>
          </w:tcPr>
          <w:p w14:paraId="4B7DF575" w14:textId="77777777" w:rsidR="00122E82" w:rsidRPr="00864011" w:rsidRDefault="00122E82" w:rsidP="009C75D6">
            <w:pPr>
              <w:keepNext/>
              <w:keepLines/>
              <w:spacing w:line="360" w:lineRule="auto"/>
              <w:jc w:val="both"/>
              <w:rPr>
                <w:sz w:val="28"/>
                <w:szCs w:val="28"/>
              </w:rPr>
            </w:pPr>
          </w:p>
        </w:tc>
      </w:tr>
      <w:tr w:rsidR="00122E82" w:rsidRPr="00BD1F82" w14:paraId="43A40362" w14:textId="77777777" w:rsidTr="00274B8A">
        <w:tc>
          <w:tcPr>
            <w:tcW w:w="670" w:type="dxa"/>
            <w:shd w:val="clear" w:color="auto" w:fill="auto"/>
            <w:vAlign w:val="center"/>
          </w:tcPr>
          <w:p w14:paraId="098F54F3" w14:textId="77777777" w:rsidR="00122E82" w:rsidRPr="00864011" w:rsidRDefault="00122E82" w:rsidP="009C75D6">
            <w:pPr>
              <w:keepNext/>
              <w:keepLines/>
              <w:spacing w:line="360" w:lineRule="auto"/>
              <w:jc w:val="center"/>
              <w:rPr>
                <w:sz w:val="28"/>
                <w:szCs w:val="28"/>
              </w:rPr>
            </w:pPr>
            <w:r w:rsidRPr="00864011">
              <w:rPr>
                <w:sz w:val="28"/>
                <w:szCs w:val="28"/>
              </w:rPr>
              <w:t>7</w:t>
            </w:r>
          </w:p>
        </w:tc>
        <w:tc>
          <w:tcPr>
            <w:tcW w:w="4238" w:type="dxa"/>
            <w:shd w:val="clear" w:color="auto" w:fill="auto"/>
            <w:vAlign w:val="center"/>
          </w:tcPr>
          <w:p w14:paraId="5ABAAECA" w14:textId="77777777" w:rsidR="00122E82" w:rsidRPr="00864011" w:rsidRDefault="00122E82" w:rsidP="009C75D6">
            <w:pPr>
              <w:keepNext/>
              <w:keepLines/>
              <w:spacing w:line="360" w:lineRule="auto"/>
              <w:jc w:val="both"/>
              <w:rPr>
                <w:sz w:val="28"/>
                <w:szCs w:val="28"/>
              </w:rPr>
            </w:pPr>
            <w:r w:rsidRPr="00864011">
              <w:rPr>
                <w:sz w:val="28"/>
                <w:szCs w:val="28"/>
              </w:rPr>
              <w:t>Vật tư còn dùng hay không? - Out of service</w:t>
            </w:r>
          </w:p>
        </w:tc>
        <w:tc>
          <w:tcPr>
            <w:tcW w:w="4040" w:type="dxa"/>
            <w:shd w:val="clear" w:color="auto" w:fill="auto"/>
            <w:vAlign w:val="center"/>
          </w:tcPr>
          <w:p w14:paraId="46D06448" w14:textId="77777777" w:rsidR="00122E82" w:rsidRPr="00864011" w:rsidRDefault="00122E82" w:rsidP="009C75D6">
            <w:pPr>
              <w:keepNext/>
              <w:keepLines/>
              <w:spacing w:line="360" w:lineRule="auto"/>
              <w:jc w:val="both"/>
              <w:rPr>
                <w:sz w:val="28"/>
                <w:szCs w:val="28"/>
              </w:rPr>
            </w:pPr>
            <w:r w:rsidRPr="00864011">
              <w:rPr>
                <w:sz w:val="28"/>
                <w:szCs w:val="28"/>
              </w:rPr>
              <w:t xml:space="preserve">Vật tư được chọn là </w:t>
            </w:r>
            <w:r w:rsidRPr="00864011">
              <w:rPr>
                <w:b/>
                <w:sz w:val="28"/>
                <w:szCs w:val="28"/>
              </w:rPr>
              <w:t>Out of service</w:t>
            </w:r>
            <w:r w:rsidRPr="00864011">
              <w:rPr>
                <w:sz w:val="28"/>
                <w:szCs w:val="28"/>
              </w:rPr>
              <w:t xml:space="preserve"> sẽ không hiển thị trên các màn hình liên quan khác (trừ màn hình </w:t>
            </w:r>
            <w:r w:rsidRPr="00864011">
              <w:rPr>
                <w:b/>
                <w:sz w:val="28"/>
                <w:szCs w:val="28"/>
              </w:rPr>
              <w:t>Materials &gt; Parts</w:t>
            </w:r>
            <w:r w:rsidRPr="00864011">
              <w:rPr>
                <w:sz w:val="28"/>
                <w:szCs w:val="28"/>
              </w:rPr>
              <w:t>).</w:t>
            </w:r>
          </w:p>
        </w:tc>
      </w:tr>
      <w:tr w:rsidR="00122E82" w:rsidRPr="00BD1F82" w14:paraId="28D93EF8" w14:textId="77777777" w:rsidTr="00274B8A">
        <w:trPr>
          <w:trHeight w:val="440"/>
        </w:trPr>
        <w:tc>
          <w:tcPr>
            <w:tcW w:w="670" w:type="dxa"/>
            <w:shd w:val="clear" w:color="auto" w:fill="D5DCE4"/>
            <w:vAlign w:val="center"/>
          </w:tcPr>
          <w:p w14:paraId="0622AFA8" w14:textId="77777777" w:rsidR="00122E82" w:rsidRPr="00864011" w:rsidRDefault="00122E82" w:rsidP="009C75D6">
            <w:pPr>
              <w:keepNext/>
              <w:keepLines/>
              <w:spacing w:line="360" w:lineRule="auto"/>
              <w:jc w:val="center"/>
              <w:rPr>
                <w:b/>
                <w:sz w:val="28"/>
                <w:szCs w:val="28"/>
              </w:rPr>
            </w:pPr>
            <w:r w:rsidRPr="00864011">
              <w:rPr>
                <w:b/>
                <w:sz w:val="28"/>
                <w:szCs w:val="28"/>
              </w:rPr>
              <w:t>II</w:t>
            </w:r>
          </w:p>
        </w:tc>
        <w:tc>
          <w:tcPr>
            <w:tcW w:w="4238" w:type="dxa"/>
            <w:shd w:val="clear" w:color="auto" w:fill="D5DCE4"/>
            <w:vAlign w:val="center"/>
          </w:tcPr>
          <w:p w14:paraId="7BB96677" w14:textId="77777777" w:rsidR="00122E82" w:rsidRPr="00864011" w:rsidRDefault="00122E82" w:rsidP="009C75D6">
            <w:pPr>
              <w:keepNext/>
              <w:keepLines/>
              <w:spacing w:line="360" w:lineRule="auto"/>
              <w:jc w:val="both"/>
              <w:rPr>
                <w:b/>
                <w:sz w:val="28"/>
                <w:szCs w:val="28"/>
              </w:rPr>
            </w:pPr>
            <w:r w:rsidRPr="00864011">
              <w:rPr>
                <w:b/>
                <w:sz w:val="28"/>
                <w:szCs w:val="28"/>
              </w:rPr>
              <w:t>Thông tin theo dõi vật tư - Tracking</w:t>
            </w:r>
          </w:p>
        </w:tc>
        <w:tc>
          <w:tcPr>
            <w:tcW w:w="4040" w:type="dxa"/>
            <w:shd w:val="clear" w:color="auto" w:fill="D5DCE4"/>
            <w:vAlign w:val="center"/>
          </w:tcPr>
          <w:p w14:paraId="129CEA67" w14:textId="77777777" w:rsidR="00122E82" w:rsidRPr="00864011" w:rsidRDefault="00122E82" w:rsidP="009C75D6">
            <w:pPr>
              <w:keepNext/>
              <w:keepLines/>
              <w:spacing w:line="360" w:lineRule="auto"/>
              <w:jc w:val="both"/>
              <w:rPr>
                <w:b/>
                <w:sz w:val="28"/>
                <w:szCs w:val="28"/>
              </w:rPr>
            </w:pPr>
          </w:p>
        </w:tc>
      </w:tr>
      <w:tr w:rsidR="00122E82" w:rsidRPr="00BD1F82" w14:paraId="61385510" w14:textId="77777777" w:rsidTr="00274B8A">
        <w:tc>
          <w:tcPr>
            <w:tcW w:w="670" w:type="dxa"/>
            <w:shd w:val="clear" w:color="auto" w:fill="auto"/>
            <w:vAlign w:val="center"/>
          </w:tcPr>
          <w:p w14:paraId="315189DC"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202287A1" w14:textId="77777777" w:rsidR="00122E82" w:rsidRPr="00864011" w:rsidRDefault="00122E82" w:rsidP="009C75D6">
            <w:pPr>
              <w:keepNext/>
              <w:keepLines/>
              <w:spacing w:line="360" w:lineRule="auto"/>
              <w:jc w:val="both"/>
              <w:rPr>
                <w:sz w:val="28"/>
                <w:szCs w:val="28"/>
              </w:rPr>
            </w:pPr>
            <w:r w:rsidRPr="00864011">
              <w:rPr>
                <w:sz w:val="28"/>
                <w:szCs w:val="28"/>
              </w:rPr>
              <w:t>Mã thuế - Tax Code</w:t>
            </w:r>
          </w:p>
        </w:tc>
        <w:tc>
          <w:tcPr>
            <w:tcW w:w="4040" w:type="dxa"/>
            <w:shd w:val="clear" w:color="auto" w:fill="auto"/>
            <w:vAlign w:val="center"/>
          </w:tcPr>
          <w:p w14:paraId="67B9E2A2" w14:textId="77777777" w:rsidR="00122E82" w:rsidRPr="00864011" w:rsidRDefault="00122E82" w:rsidP="009C75D6">
            <w:pPr>
              <w:keepNext/>
              <w:keepLines/>
              <w:spacing w:line="360" w:lineRule="auto"/>
              <w:jc w:val="both"/>
              <w:rPr>
                <w:sz w:val="28"/>
                <w:szCs w:val="28"/>
              </w:rPr>
            </w:pPr>
            <w:r w:rsidRPr="00864011">
              <w:rPr>
                <w:sz w:val="28"/>
                <w:szCs w:val="28"/>
              </w:rPr>
              <w:t>Mã thuế liên quan đến vật tư khi cần mua sắm</w:t>
            </w:r>
          </w:p>
        </w:tc>
      </w:tr>
      <w:tr w:rsidR="00122E82" w:rsidRPr="00BD1F82" w14:paraId="3C20C00F" w14:textId="77777777" w:rsidTr="00274B8A">
        <w:tc>
          <w:tcPr>
            <w:tcW w:w="670" w:type="dxa"/>
            <w:shd w:val="clear" w:color="auto" w:fill="auto"/>
            <w:vAlign w:val="center"/>
          </w:tcPr>
          <w:p w14:paraId="49243C73"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E2FE85D" w14:textId="77777777" w:rsidR="00122E82" w:rsidRPr="00864011" w:rsidRDefault="00122E82" w:rsidP="009C75D6">
            <w:pPr>
              <w:keepNext/>
              <w:keepLines/>
              <w:spacing w:line="360" w:lineRule="auto"/>
              <w:jc w:val="both"/>
              <w:rPr>
                <w:sz w:val="28"/>
                <w:szCs w:val="28"/>
              </w:rPr>
            </w:pPr>
            <w:r w:rsidRPr="00864011">
              <w:rPr>
                <w:sz w:val="28"/>
                <w:szCs w:val="28"/>
              </w:rPr>
              <w:t>Kiểu theo dõi - Tracking Method:</w:t>
            </w:r>
          </w:p>
          <w:p w14:paraId="5EF1F06E" w14:textId="77777777" w:rsidR="00122E82" w:rsidRPr="00864011" w:rsidRDefault="00122E82" w:rsidP="009C75D6">
            <w:pPr>
              <w:keepNext/>
              <w:keepLines/>
              <w:spacing w:line="360" w:lineRule="auto"/>
              <w:jc w:val="both"/>
              <w:rPr>
                <w:sz w:val="28"/>
                <w:szCs w:val="28"/>
              </w:rPr>
            </w:pPr>
            <w:r w:rsidRPr="00864011">
              <w:rPr>
                <w:sz w:val="28"/>
                <w:szCs w:val="28"/>
              </w:rPr>
              <w:t>+ Stock: Theo dõi cả tài chính và số lượng hàng ra vào kho (Mặc định các vật tư ở VN đều theo dõi theo kiểu Stock).</w:t>
            </w:r>
          </w:p>
          <w:p w14:paraId="02A19218" w14:textId="77777777" w:rsidR="00122E82" w:rsidRPr="00864011" w:rsidRDefault="00122E82" w:rsidP="009C75D6">
            <w:pPr>
              <w:keepNext/>
              <w:keepLines/>
              <w:spacing w:line="360" w:lineRule="auto"/>
              <w:jc w:val="both"/>
              <w:rPr>
                <w:sz w:val="28"/>
                <w:szCs w:val="28"/>
              </w:rPr>
            </w:pPr>
            <w:r w:rsidRPr="00864011">
              <w:rPr>
                <w:sz w:val="28"/>
                <w:szCs w:val="28"/>
              </w:rPr>
              <w:t>+  Non-stock: Không theo dõi chi phí và số lượng trong kho.</w:t>
            </w:r>
          </w:p>
          <w:p w14:paraId="0B6E45F0" w14:textId="77777777" w:rsidR="00122E82" w:rsidRPr="00864011" w:rsidRDefault="00122E82" w:rsidP="009C75D6">
            <w:pPr>
              <w:keepNext/>
              <w:keepLines/>
              <w:spacing w:line="360" w:lineRule="auto"/>
              <w:jc w:val="both"/>
              <w:rPr>
                <w:sz w:val="28"/>
                <w:szCs w:val="28"/>
              </w:rPr>
            </w:pPr>
            <w:r w:rsidRPr="00864011">
              <w:rPr>
                <w:sz w:val="28"/>
                <w:szCs w:val="28"/>
              </w:rPr>
              <w:t>+ Expense: Theo dõi số lượng nhưng không theo dõi chi phí.</w:t>
            </w:r>
          </w:p>
        </w:tc>
        <w:tc>
          <w:tcPr>
            <w:tcW w:w="4040" w:type="dxa"/>
            <w:shd w:val="clear" w:color="auto" w:fill="auto"/>
            <w:vAlign w:val="center"/>
          </w:tcPr>
          <w:p w14:paraId="207DC9E7" w14:textId="77777777" w:rsidR="00122E82" w:rsidRPr="00864011" w:rsidRDefault="00122E82" w:rsidP="009C75D6">
            <w:pPr>
              <w:keepNext/>
              <w:keepLines/>
              <w:spacing w:line="360" w:lineRule="auto"/>
              <w:jc w:val="both"/>
              <w:rPr>
                <w:sz w:val="28"/>
                <w:szCs w:val="28"/>
              </w:rPr>
            </w:pPr>
            <w:r w:rsidRPr="00864011">
              <w:rPr>
                <w:sz w:val="28"/>
                <w:szCs w:val="28"/>
              </w:rPr>
              <w:t>Ví dụ có các dạng vật tư:</w:t>
            </w:r>
          </w:p>
          <w:p w14:paraId="14B778DB" w14:textId="77777777" w:rsidR="00122E82" w:rsidRPr="00864011" w:rsidRDefault="00122E82" w:rsidP="009C75D6">
            <w:pPr>
              <w:keepNext/>
              <w:keepLines/>
              <w:spacing w:line="360" w:lineRule="auto"/>
              <w:jc w:val="both"/>
              <w:rPr>
                <w:sz w:val="28"/>
                <w:szCs w:val="28"/>
              </w:rPr>
            </w:pPr>
            <w:r w:rsidRPr="00864011">
              <w:rPr>
                <w:sz w:val="28"/>
                <w:szCs w:val="28"/>
              </w:rPr>
              <w:t>1. Vật tư do nhà thầu để lại (EPC)</w:t>
            </w:r>
          </w:p>
          <w:p w14:paraId="5DA41AE6" w14:textId="77777777" w:rsidR="00122E82" w:rsidRPr="00864011" w:rsidRDefault="00122E82" w:rsidP="009C75D6">
            <w:pPr>
              <w:keepNext/>
              <w:keepLines/>
              <w:spacing w:line="360" w:lineRule="auto"/>
              <w:jc w:val="both"/>
              <w:rPr>
                <w:sz w:val="28"/>
                <w:szCs w:val="28"/>
              </w:rPr>
            </w:pPr>
            <w:r w:rsidRPr="00864011">
              <w:rPr>
                <w:sz w:val="28"/>
                <w:szCs w:val="28"/>
              </w:rPr>
              <w:t>- Ghi nhận chi phí còn lại của vật tư sau khi xây lắp xong.</w:t>
            </w:r>
          </w:p>
          <w:p w14:paraId="7BA8C7A0" w14:textId="77777777" w:rsidR="00122E82" w:rsidRPr="00864011" w:rsidRDefault="00122E82" w:rsidP="009C75D6">
            <w:pPr>
              <w:keepNext/>
              <w:keepLines/>
              <w:spacing w:line="360" w:lineRule="auto"/>
              <w:jc w:val="both"/>
              <w:rPr>
                <w:sz w:val="28"/>
                <w:szCs w:val="28"/>
              </w:rPr>
            </w:pPr>
            <w:r w:rsidRPr="00864011">
              <w:rPr>
                <w:sz w:val="28"/>
                <w:szCs w:val="28"/>
              </w:rPr>
              <w:t>- Giá trị xuất kho ra sử dụng là 0 (Capex).</w:t>
            </w:r>
          </w:p>
          <w:p w14:paraId="1D7B7710" w14:textId="3EBD5A0F" w:rsidR="00122E82" w:rsidRPr="00864011" w:rsidRDefault="00122E82" w:rsidP="009C75D6">
            <w:pPr>
              <w:keepNext/>
              <w:keepLines/>
              <w:spacing w:line="360" w:lineRule="auto"/>
              <w:jc w:val="both"/>
              <w:rPr>
                <w:sz w:val="28"/>
                <w:szCs w:val="28"/>
              </w:rPr>
            </w:pPr>
            <w:r w:rsidRPr="00864011">
              <w:rPr>
                <w:rFonts w:ascii="Wingdings" w:eastAsia="Wingdings" w:hAnsi="Wingdings" w:cs="Wingdings"/>
                <w:sz w:val="28"/>
                <w:szCs w:val="28"/>
              </w:rPr>
              <w:sym w:font="Wingdings" w:char="F0E8"/>
            </w:r>
            <w:r w:rsidRPr="00864011">
              <w:rPr>
                <w:sz w:val="28"/>
                <w:szCs w:val="28"/>
              </w:rPr>
              <w:t xml:space="preserve"> Tracking Method: Expense (Ghi nhận số lượng, chi phí mua vào nhưng không theo dõi chi phí xuất ra).</w:t>
            </w:r>
          </w:p>
          <w:p w14:paraId="24937316" w14:textId="77777777" w:rsidR="00122E82" w:rsidRPr="00864011" w:rsidRDefault="00122E82" w:rsidP="009C75D6">
            <w:pPr>
              <w:keepNext/>
              <w:keepLines/>
              <w:spacing w:line="360" w:lineRule="auto"/>
              <w:jc w:val="both"/>
              <w:rPr>
                <w:sz w:val="28"/>
                <w:szCs w:val="28"/>
              </w:rPr>
            </w:pPr>
            <w:r w:rsidRPr="00864011">
              <w:rPr>
                <w:sz w:val="28"/>
                <w:szCs w:val="28"/>
              </w:rPr>
              <w:t>2. Vật tư mua sắm trong quá trình vận hành</w:t>
            </w:r>
          </w:p>
          <w:p w14:paraId="47B2D767" w14:textId="77777777" w:rsidR="00122E82" w:rsidRPr="00864011" w:rsidRDefault="00122E82" w:rsidP="009C75D6">
            <w:pPr>
              <w:keepNext/>
              <w:keepLines/>
              <w:spacing w:line="360" w:lineRule="auto"/>
              <w:jc w:val="both"/>
              <w:rPr>
                <w:sz w:val="28"/>
                <w:szCs w:val="28"/>
              </w:rPr>
            </w:pPr>
            <w:r w:rsidRPr="00864011">
              <w:rPr>
                <w:sz w:val="28"/>
                <w:szCs w:val="28"/>
              </w:rPr>
              <w:t>- Phát sinh chi phí mua sắm trong O&amp;M</w:t>
            </w:r>
          </w:p>
          <w:p w14:paraId="32FE5E0A" w14:textId="77777777" w:rsidR="00122E82" w:rsidRPr="00864011" w:rsidRDefault="00122E82" w:rsidP="009C75D6">
            <w:pPr>
              <w:keepNext/>
              <w:keepLines/>
              <w:spacing w:line="360" w:lineRule="auto"/>
              <w:jc w:val="both"/>
              <w:rPr>
                <w:sz w:val="28"/>
                <w:szCs w:val="28"/>
              </w:rPr>
            </w:pPr>
            <w:r w:rsidRPr="00864011">
              <w:rPr>
                <w:sz w:val="28"/>
                <w:szCs w:val="28"/>
              </w:rPr>
              <w:t>- Xuất kho ra sử dụng được tính chi phí theo giá mua vào (OPEX)</w:t>
            </w:r>
          </w:p>
          <w:p w14:paraId="636A7461" w14:textId="77777777" w:rsidR="00122E82" w:rsidRPr="00864011" w:rsidRDefault="00122E82" w:rsidP="009C75D6">
            <w:pPr>
              <w:keepNext/>
              <w:keepLines/>
              <w:spacing w:line="360" w:lineRule="auto"/>
              <w:jc w:val="both"/>
              <w:rPr>
                <w:sz w:val="28"/>
                <w:szCs w:val="28"/>
              </w:rPr>
            </w:pPr>
            <w:r w:rsidRPr="00864011">
              <w:rPr>
                <w:rFonts w:eastAsia="Wingdings"/>
                <w:sz w:val="28"/>
                <w:szCs w:val="28"/>
              </w:rPr>
              <w:sym w:font="Wingdings" w:char="F0E8"/>
            </w:r>
            <w:r w:rsidRPr="00864011">
              <w:rPr>
                <w:sz w:val="28"/>
                <w:szCs w:val="28"/>
              </w:rPr>
              <w:t xml:space="preserve"> Tracking Method: Stock (Ghi nhận số lượng, chi phí mua vào và theo dõi chi phí xuất ra).</w:t>
            </w:r>
          </w:p>
          <w:p w14:paraId="05FFA9C6" w14:textId="77777777" w:rsidR="00122E82" w:rsidRPr="00864011" w:rsidRDefault="00122E82" w:rsidP="009C75D6">
            <w:pPr>
              <w:keepNext/>
              <w:keepLines/>
              <w:spacing w:line="360" w:lineRule="auto"/>
              <w:jc w:val="both"/>
              <w:rPr>
                <w:sz w:val="28"/>
                <w:szCs w:val="28"/>
              </w:rPr>
            </w:pPr>
          </w:p>
        </w:tc>
      </w:tr>
      <w:tr w:rsidR="00122E82" w:rsidRPr="00BD1F82" w14:paraId="66A9B433" w14:textId="77777777" w:rsidTr="00274B8A">
        <w:tc>
          <w:tcPr>
            <w:tcW w:w="670" w:type="dxa"/>
            <w:shd w:val="clear" w:color="auto" w:fill="auto"/>
            <w:vAlign w:val="center"/>
          </w:tcPr>
          <w:p w14:paraId="4F74E2F4"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52338CDF" w14:textId="77777777" w:rsidR="00122E82" w:rsidRPr="00864011" w:rsidRDefault="00122E82" w:rsidP="009C75D6">
            <w:pPr>
              <w:keepNext/>
              <w:keepLines/>
              <w:spacing w:line="360" w:lineRule="auto"/>
              <w:jc w:val="both"/>
              <w:rPr>
                <w:sz w:val="28"/>
                <w:szCs w:val="28"/>
              </w:rPr>
            </w:pPr>
            <w:r w:rsidRPr="00864011">
              <w:rPr>
                <w:sz w:val="28"/>
                <w:szCs w:val="28"/>
              </w:rPr>
              <w:t xml:space="preserve"> - Fugitive Gas</w:t>
            </w:r>
          </w:p>
        </w:tc>
        <w:tc>
          <w:tcPr>
            <w:tcW w:w="4040" w:type="dxa"/>
            <w:shd w:val="clear" w:color="auto" w:fill="auto"/>
            <w:vAlign w:val="center"/>
          </w:tcPr>
          <w:p w14:paraId="1EB025E0" w14:textId="77777777" w:rsidR="00122E82" w:rsidRPr="00864011" w:rsidRDefault="00122E82" w:rsidP="009C75D6">
            <w:pPr>
              <w:keepNext/>
              <w:keepLines/>
              <w:spacing w:line="360" w:lineRule="auto"/>
              <w:jc w:val="both"/>
              <w:rPr>
                <w:sz w:val="28"/>
                <w:szCs w:val="28"/>
              </w:rPr>
            </w:pPr>
            <w:r w:rsidRPr="00864011">
              <w:rPr>
                <w:sz w:val="28"/>
                <w:szCs w:val="28"/>
              </w:rPr>
              <w:t>Vật tư được đánh dấu để theo dõi phần nguy hiểm khí</w:t>
            </w:r>
          </w:p>
        </w:tc>
      </w:tr>
      <w:tr w:rsidR="00122E82" w:rsidRPr="00BD1F82" w14:paraId="3F79F98F" w14:textId="77777777" w:rsidTr="00274B8A">
        <w:trPr>
          <w:trHeight w:val="440"/>
        </w:trPr>
        <w:tc>
          <w:tcPr>
            <w:tcW w:w="670" w:type="dxa"/>
            <w:shd w:val="clear" w:color="auto" w:fill="D5DCE4"/>
            <w:vAlign w:val="center"/>
          </w:tcPr>
          <w:p w14:paraId="177300B7" w14:textId="77777777" w:rsidR="00122E82" w:rsidRPr="00864011" w:rsidRDefault="00122E82" w:rsidP="009C75D6">
            <w:pPr>
              <w:keepNext/>
              <w:keepLines/>
              <w:spacing w:line="360" w:lineRule="auto"/>
              <w:jc w:val="center"/>
              <w:rPr>
                <w:b/>
                <w:sz w:val="28"/>
                <w:szCs w:val="28"/>
              </w:rPr>
            </w:pPr>
            <w:r w:rsidRPr="00864011">
              <w:rPr>
                <w:b/>
                <w:sz w:val="28"/>
                <w:szCs w:val="28"/>
              </w:rPr>
              <w:t>III</w:t>
            </w:r>
          </w:p>
        </w:tc>
        <w:tc>
          <w:tcPr>
            <w:tcW w:w="4238" w:type="dxa"/>
            <w:shd w:val="clear" w:color="auto" w:fill="D5DCE4"/>
            <w:vAlign w:val="center"/>
          </w:tcPr>
          <w:p w14:paraId="31EF2D72" w14:textId="77777777" w:rsidR="00122E82" w:rsidRPr="00864011" w:rsidRDefault="00122E82" w:rsidP="009C75D6">
            <w:pPr>
              <w:keepNext/>
              <w:keepLines/>
              <w:spacing w:line="360" w:lineRule="auto"/>
              <w:jc w:val="both"/>
              <w:rPr>
                <w:b/>
                <w:sz w:val="28"/>
                <w:szCs w:val="28"/>
              </w:rPr>
            </w:pPr>
            <w:r w:rsidRPr="00864011">
              <w:rPr>
                <w:b/>
                <w:sz w:val="28"/>
                <w:szCs w:val="28"/>
              </w:rPr>
              <w:t>Thông tin giá vật tư- Part Summary</w:t>
            </w:r>
          </w:p>
        </w:tc>
        <w:tc>
          <w:tcPr>
            <w:tcW w:w="4040" w:type="dxa"/>
            <w:shd w:val="clear" w:color="auto" w:fill="D5DCE4"/>
            <w:vAlign w:val="center"/>
          </w:tcPr>
          <w:p w14:paraId="3FAF3466" w14:textId="77777777" w:rsidR="00122E82" w:rsidRPr="00864011" w:rsidRDefault="00122E82" w:rsidP="009C75D6">
            <w:pPr>
              <w:keepNext/>
              <w:keepLines/>
              <w:spacing w:line="360" w:lineRule="auto"/>
              <w:jc w:val="both"/>
              <w:rPr>
                <w:b/>
                <w:sz w:val="28"/>
                <w:szCs w:val="28"/>
              </w:rPr>
            </w:pPr>
          </w:p>
        </w:tc>
      </w:tr>
      <w:tr w:rsidR="00122E82" w:rsidRPr="00BD1F82" w14:paraId="370452F9" w14:textId="77777777" w:rsidTr="00274B8A">
        <w:tc>
          <w:tcPr>
            <w:tcW w:w="670" w:type="dxa"/>
            <w:shd w:val="clear" w:color="auto" w:fill="auto"/>
            <w:vAlign w:val="center"/>
          </w:tcPr>
          <w:p w14:paraId="4567A7E2" w14:textId="77777777" w:rsidR="00122E82" w:rsidRPr="00864011" w:rsidRDefault="00122E82" w:rsidP="009C75D6">
            <w:pPr>
              <w:keepNext/>
              <w:keepLines/>
              <w:spacing w:line="360" w:lineRule="auto"/>
              <w:jc w:val="center"/>
              <w:rPr>
                <w:sz w:val="28"/>
                <w:szCs w:val="28"/>
              </w:rPr>
            </w:pPr>
            <w:r w:rsidRPr="00864011">
              <w:rPr>
                <w:sz w:val="28"/>
                <w:szCs w:val="28"/>
              </w:rPr>
              <w:t>1</w:t>
            </w:r>
          </w:p>
        </w:tc>
        <w:tc>
          <w:tcPr>
            <w:tcW w:w="4238" w:type="dxa"/>
            <w:shd w:val="clear" w:color="auto" w:fill="auto"/>
            <w:vAlign w:val="center"/>
          </w:tcPr>
          <w:p w14:paraId="34A06723" w14:textId="77777777" w:rsidR="00122E82" w:rsidRPr="00864011" w:rsidRDefault="00122E82" w:rsidP="009C75D6">
            <w:pPr>
              <w:keepNext/>
              <w:keepLines/>
              <w:spacing w:line="360" w:lineRule="auto"/>
              <w:jc w:val="both"/>
              <w:rPr>
                <w:sz w:val="28"/>
                <w:szCs w:val="28"/>
              </w:rPr>
            </w:pPr>
            <w:r w:rsidRPr="00864011">
              <w:rPr>
                <w:sz w:val="28"/>
                <w:szCs w:val="28"/>
              </w:rPr>
              <w:t>Đơn giá cơ sở - Base Price</w:t>
            </w:r>
          </w:p>
        </w:tc>
        <w:tc>
          <w:tcPr>
            <w:tcW w:w="4040" w:type="dxa"/>
            <w:shd w:val="clear" w:color="auto" w:fill="auto"/>
            <w:vAlign w:val="center"/>
          </w:tcPr>
          <w:p w14:paraId="08A181FC" w14:textId="77777777" w:rsidR="00122E82" w:rsidRPr="00864011" w:rsidRDefault="00122E82" w:rsidP="009C75D6">
            <w:pPr>
              <w:keepNext/>
              <w:keepLines/>
              <w:spacing w:line="360" w:lineRule="auto"/>
              <w:jc w:val="both"/>
              <w:rPr>
                <w:sz w:val="28"/>
                <w:szCs w:val="28"/>
              </w:rPr>
            </w:pPr>
            <w:r w:rsidRPr="00864011">
              <w:rPr>
                <w:sz w:val="28"/>
                <w:szCs w:val="28"/>
              </w:rPr>
              <w:t>Phục vụ cho thương mại &amp; kế toán (thường không dùng đến)</w:t>
            </w:r>
          </w:p>
        </w:tc>
      </w:tr>
      <w:tr w:rsidR="00122E82" w:rsidRPr="00BD1F82" w14:paraId="7F9F8A6E" w14:textId="77777777" w:rsidTr="00274B8A">
        <w:tc>
          <w:tcPr>
            <w:tcW w:w="670" w:type="dxa"/>
            <w:shd w:val="clear" w:color="auto" w:fill="auto"/>
            <w:vAlign w:val="center"/>
          </w:tcPr>
          <w:p w14:paraId="3BEFFDAA" w14:textId="77777777" w:rsidR="00122E82" w:rsidRPr="00864011" w:rsidRDefault="00122E82" w:rsidP="009C75D6">
            <w:pPr>
              <w:keepNext/>
              <w:keepLines/>
              <w:spacing w:line="360" w:lineRule="auto"/>
              <w:jc w:val="center"/>
              <w:rPr>
                <w:sz w:val="28"/>
                <w:szCs w:val="28"/>
              </w:rPr>
            </w:pPr>
            <w:r w:rsidRPr="00864011">
              <w:rPr>
                <w:sz w:val="28"/>
                <w:szCs w:val="28"/>
              </w:rPr>
              <w:lastRenderedPageBreak/>
              <w:t>2</w:t>
            </w:r>
          </w:p>
        </w:tc>
        <w:tc>
          <w:tcPr>
            <w:tcW w:w="4238" w:type="dxa"/>
            <w:shd w:val="clear" w:color="auto" w:fill="auto"/>
            <w:vAlign w:val="center"/>
          </w:tcPr>
          <w:p w14:paraId="00E3291F" w14:textId="77777777" w:rsidR="00122E82" w:rsidRPr="00864011" w:rsidRDefault="00122E82" w:rsidP="009C75D6">
            <w:pPr>
              <w:keepNext/>
              <w:keepLines/>
              <w:spacing w:line="360" w:lineRule="auto"/>
              <w:jc w:val="both"/>
              <w:rPr>
                <w:sz w:val="28"/>
                <w:szCs w:val="28"/>
              </w:rPr>
            </w:pPr>
            <w:r w:rsidRPr="00864011">
              <w:rPr>
                <w:sz w:val="28"/>
                <w:szCs w:val="28"/>
              </w:rPr>
              <w:t>Đơn giá trung bình - Average Price</w:t>
            </w:r>
          </w:p>
        </w:tc>
        <w:tc>
          <w:tcPr>
            <w:tcW w:w="4040" w:type="dxa"/>
            <w:shd w:val="clear" w:color="auto" w:fill="auto"/>
            <w:vAlign w:val="center"/>
          </w:tcPr>
          <w:p w14:paraId="25AD2CE1" w14:textId="77777777" w:rsidR="00122E82" w:rsidRPr="00864011" w:rsidRDefault="00122E82" w:rsidP="009C75D6">
            <w:pPr>
              <w:keepNext/>
              <w:keepLines/>
              <w:spacing w:line="360" w:lineRule="auto"/>
              <w:jc w:val="both"/>
              <w:rPr>
                <w:sz w:val="28"/>
                <w:szCs w:val="28"/>
              </w:rPr>
            </w:pPr>
            <w:r w:rsidRPr="00864011">
              <w:rPr>
                <w:sz w:val="28"/>
                <w:szCs w:val="28"/>
              </w:rPr>
              <w:t>Tổng tiền mua hàng chia đều cho số lượng</w:t>
            </w:r>
          </w:p>
        </w:tc>
      </w:tr>
      <w:tr w:rsidR="00122E82" w:rsidRPr="00BD1F82" w14:paraId="3B0F6719" w14:textId="77777777" w:rsidTr="00274B8A">
        <w:tc>
          <w:tcPr>
            <w:tcW w:w="670" w:type="dxa"/>
            <w:shd w:val="clear" w:color="auto" w:fill="auto"/>
            <w:vAlign w:val="center"/>
          </w:tcPr>
          <w:p w14:paraId="268E895F" w14:textId="77777777" w:rsidR="00122E82" w:rsidRPr="00864011" w:rsidRDefault="00122E82" w:rsidP="009C75D6">
            <w:pPr>
              <w:keepNext/>
              <w:keepLines/>
              <w:spacing w:line="360" w:lineRule="auto"/>
              <w:jc w:val="center"/>
              <w:rPr>
                <w:sz w:val="28"/>
                <w:szCs w:val="28"/>
              </w:rPr>
            </w:pPr>
            <w:r w:rsidRPr="00864011">
              <w:rPr>
                <w:sz w:val="28"/>
                <w:szCs w:val="28"/>
              </w:rPr>
              <w:t>3</w:t>
            </w:r>
          </w:p>
        </w:tc>
        <w:tc>
          <w:tcPr>
            <w:tcW w:w="4238" w:type="dxa"/>
            <w:shd w:val="clear" w:color="auto" w:fill="auto"/>
            <w:vAlign w:val="center"/>
          </w:tcPr>
          <w:p w14:paraId="4538D6DB" w14:textId="77777777" w:rsidR="00122E82" w:rsidRPr="00864011" w:rsidRDefault="00122E82" w:rsidP="009C75D6">
            <w:pPr>
              <w:keepNext/>
              <w:keepLines/>
              <w:spacing w:line="360" w:lineRule="auto"/>
              <w:jc w:val="both"/>
              <w:rPr>
                <w:sz w:val="28"/>
                <w:szCs w:val="28"/>
              </w:rPr>
            </w:pPr>
            <w:r w:rsidRPr="00864011">
              <w:rPr>
                <w:sz w:val="28"/>
                <w:szCs w:val="28"/>
              </w:rPr>
              <w:t>Đơn giá lần mua gần nhất - Last Price</w:t>
            </w:r>
          </w:p>
        </w:tc>
        <w:tc>
          <w:tcPr>
            <w:tcW w:w="4040" w:type="dxa"/>
            <w:shd w:val="clear" w:color="auto" w:fill="auto"/>
            <w:vAlign w:val="center"/>
          </w:tcPr>
          <w:p w14:paraId="30976521" w14:textId="77777777" w:rsidR="00122E82" w:rsidRPr="00864011" w:rsidRDefault="00122E82" w:rsidP="009C75D6">
            <w:pPr>
              <w:keepNext/>
              <w:keepLines/>
              <w:spacing w:line="360" w:lineRule="auto"/>
              <w:jc w:val="both"/>
              <w:rPr>
                <w:sz w:val="28"/>
                <w:szCs w:val="28"/>
              </w:rPr>
            </w:pPr>
          </w:p>
        </w:tc>
      </w:tr>
    </w:tbl>
    <w:p w14:paraId="0F6EFFC7" w14:textId="77777777" w:rsidR="003405EB" w:rsidRPr="00864011" w:rsidRDefault="003405EB" w:rsidP="009C75D6">
      <w:pPr>
        <w:spacing w:line="360" w:lineRule="auto"/>
        <w:rPr>
          <w:sz w:val="28"/>
          <w:szCs w:val="28"/>
        </w:rPr>
      </w:pPr>
    </w:p>
    <w:p w14:paraId="15BB4B34" w14:textId="77777777" w:rsidR="002E61C6" w:rsidRDefault="008D71A8" w:rsidP="002E61C6">
      <w:pPr>
        <w:keepNext/>
        <w:spacing w:line="360" w:lineRule="auto"/>
      </w:pPr>
      <w:r w:rsidRPr="00864011">
        <w:rPr>
          <w:noProof/>
          <w:sz w:val="28"/>
          <w:szCs w:val="28"/>
        </w:rPr>
        <w:drawing>
          <wp:inline distT="0" distB="0" distL="0" distR="0" wp14:anchorId="08309A1D" wp14:editId="5B84C818">
            <wp:extent cx="5876276" cy="2825750"/>
            <wp:effectExtent l="19050" t="19050" r="10795" b="12700"/>
            <wp:docPr id="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78930" cy="2827026"/>
                    </a:xfrm>
                    <a:prstGeom prst="rect">
                      <a:avLst/>
                    </a:prstGeom>
                    <a:noFill/>
                    <a:ln w="6350">
                      <a:solidFill>
                        <a:schemeClr val="tx1"/>
                      </a:solidFill>
                    </a:ln>
                  </pic:spPr>
                </pic:pic>
              </a:graphicData>
            </a:graphic>
          </wp:inline>
        </w:drawing>
      </w:r>
    </w:p>
    <w:p w14:paraId="658DC927" w14:textId="09F89E63" w:rsidR="00D46781" w:rsidRPr="00864011" w:rsidRDefault="002E61C6" w:rsidP="00B9447A">
      <w:pPr>
        <w:pStyle w:val="Caption"/>
        <w:rPr>
          <w:sz w:val="28"/>
          <w:szCs w:val="28"/>
        </w:rPr>
      </w:pPr>
      <w:bookmarkStart w:id="40" w:name="_Toc11110825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17</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w:t>
      </w:r>
      <w:bookmarkEnd w:id="40"/>
    </w:p>
    <w:p w14:paraId="242B6760" w14:textId="392A3AC1" w:rsidR="0069281A" w:rsidRPr="00BD1F82" w:rsidRDefault="008D2ABC" w:rsidP="002E61C6">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2.1.2.3</w:t>
      </w:r>
      <w:r w:rsidR="006354E2" w:rsidRPr="00BD1F82">
        <w:rPr>
          <w:rFonts w:ascii="Times New Roman" w:hAnsi="Times New Roman" w:cs="Times New Roman"/>
          <w:noProof/>
        </w:rPr>
        <w:t xml:space="preserve"> </w:t>
      </w:r>
      <w:r w:rsidR="0060731C" w:rsidRPr="00BD1F82">
        <w:rPr>
          <w:rFonts w:ascii="Times New Roman" w:hAnsi="Times New Roman" w:cs="Times New Roman"/>
          <w:noProof/>
        </w:rPr>
        <w:t>Nhà cung cấp (Su</w:t>
      </w:r>
      <w:r w:rsidR="00DA5CA2" w:rsidRPr="00BD1F82">
        <w:rPr>
          <w:rFonts w:ascii="Times New Roman" w:hAnsi="Times New Roman" w:cs="Times New Roman"/>
          <w:noProof/>
        </w:rPr>
        <w:t>p</w:t>
      </w:r>
      <w:r w:rsidR="00EB2569" w:rsidRPr="00BD1F82">
        <w:rPr>
          <w:rFonts w:ascii="Times New Roman" w:hAnsi="Times New Roman" w:cs="Times New Roman"/>
          <w:noProof/>
        </w:rPr>
        <w:t>p</w:t>
      </w:r>
      <w:r w:rsidR="00DA5CA2" w:rsidRPr="00BD1F82">
        <w:rPr>
          <w:rFonts w:ascii="Times New Roman" w:hAnsi="Times New Roman" w:cs="Times New Roman"/>
          <w:noProof/>
        </w:rPr>
        <w:t>lier)</w:t>
      </w:r>
    </w:p>
    <w:p w14:paraId="62E8FF28" w14:textId="1D504CA9" w:rsidR="00EB2569" w:rsidRPr="00BD1F82" w:rsidRDefault="004966D6" w:rsidP="009C75D6">
      <w:pPr>
        <w:spacing w:line="360" w:lineRule="auto"/>
        <w:rPr>
          <w:sz w:val="28"/>
          <w:szCs w:val="28"/>
        </w:rPr>
      </w:pPr>
      <w:r w:rsidRPr="00BD1F82">
        <w:rPr>
          <w:sz w:val="28"/>
          <w:szCs w:val="28"/>
        </w:rPr>
        <w:t>Hệ thống Infor EAM quản lý danh sách các nhà cung cấp vật tư, cùng với các thông tin liên quan đến vật tư mà đơn vị đó có thể cung cấp như giá cả, số lượng tối thiếu/ tối đa của đơn hàng, phương thức vận chuyển hàng hóa, …</w:t>
      </w:r>
    </w:p>
    <w:p w14:paraId="7C9B0A58" w14:textId="6799F248" w:rsidR="004966D6" w:rsidRPr="00BD1F82" w:rsidRDefault="00EB4699" w:rsidP="009C75D6">
      <w:pPr>
        <w:spacing w:line="360" w:lineRule="auto"/>
        <w:rPr>
          <w:b/>
          <w:bCs/>
          <w:sz w:val="28"/>
          <w:szCs w:val="28"/>
        </w:rPr>
      </w:pPr>
      <w:r w:rsidRPr="00BD1F82">
        <w:rPr>
          <w:b/>
          <w:bCs/>
          <w:sz w:val="28"/>
          <w:szCs w:val="28"/>
        </w:rPr>
        <w:t>Thông tin chung:</w:t>
      </w:r>
    </w:p>
    <w:p w14:paraId="05DCDAC6" w14:textId="790C7499" w:rsidR="00EB4699" w:rsidRPr="00BD1F82" w:rsidRDefault="00466AA8" w:rsidP="009C75D6">
      <w:pPr>
        <w:spacing w:line="360" w:lineRule="auto"/>
        <w:rPr>
          <w:sz w:val="28"/>
          <w:szCs w:val="28"/>
        </w:rPr>
      </w:pPr>
      <w:r w:rsidRPr="00BD1F82">
        <w:rPr>
          <w:b/>
          <w:bCs/>
          <w:sz w:val="28"/>
          <w:szCs w:val="28"/>
        </w:rPr>
        <w:t xml:space="preserve">B1: </w:t>
      </w:r>
      <w:r w:rsidR="002D3408" w:rsidRPr="00BD1F82">
        <w:rPr>
          <w:sz w:val="28"/>
          <w:szCs w:val="28"/>
        </w:rPr>
        <w:t xml:space="preserve">Chọn </w:t>
      </w:r>
      <w:r w:rsidR="002D3408" w:rsidRPr="00BD1F82">
        <w:rPr>
          <w:b/>
          <w:bCs/>
          <w:sz w:val="28"/>
          <w:szCs w:val="28"/>
        </w:rPr>
        <w:t>Materials &gt; Setup &gt; Suppliers</w:t>
      </w:r>
      <w:r w:rsidR="002D3408" w:rsidRPr="00BD1F82">
        <w:rPr>
          <w:sz w:val="28"/>
          <w:szCs w:val="28"/>
        </w:rPr>
        <w:t xml:space="preserve"> để mở màn hình nhà cung cấp vật tư.</w:t>
      </w:r>
    </w:p>
    <w:p w14:paraId="0D0BDB2B" w14:textId="375849A2" w:rsidR="00626637" w:rsidRPr="00BD1F82" w:rsidRDefault="00626637" w:rsidP="009C75D6">
      <w:pPr>
        <w:spacing w:line="360" w:lineRule="auto"/>
        <w:rPr>
          <w:sz w:val="28"/>
          <w:szCs w:val="28"/>
        </w:rPr>
      </w:pPr>
      <w:r w:rsidRPr="00BD1F82">
        <w:rPr>
          <w:b/>
          <w:bCs/>
          <w:sz w:val="28"/>
          <w:szCs w:val="28"/>
        </w:rPr>
        <w:t>B2:</w:t>
      </w:r>
      <w:r w:rsidRPr="00BD1F82">
        <w:rPr>
          <w:sz w:val="28"/>
          <w:szCs w:val="28"/>
        </w:rPr>
        <w:t xml:space="preserve"> Tạo mới nhà cung cấp hoặc tìm kiếm để xem/ cập nhật thông tin nhà cung cấp. Lưu ý một số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911"/>
        <w:gridCol w:w="4058"/>
      </w:tblGrid>
      <w:tr w:rsidR="00CD3EEB" w:rsidRPr="00BD1F82" w14:paraId="292DBC22" w14:textId="77777777" w:rsidTr="00274B8A">
        <w:trPr>
          <w:trHeight w:val="440"/>
          <w:tblHeader/>
        </w:trPr>
        <w:tc>
          <w:tcPr>
            <w:tcW w:w="670" w:type="dxa"/>
            <w:tcBorders>
              <w:bottom w:val="single" w:sz="4" w:space="0" w:color="auto"/>
            </w:tcBorders>
            <w:shd w:val="clear" w:color="auto" w:fill="44546A"/>
            <w:vAlign w:val="center"/>
          </w:tcPr>
          <w:p w14:paraId="5DC0D9AF" w14:textId="77777777" w:rsidR="00CD3EEB" w:rsidRPr="00864011" w:rsidRDefault="00CD3EEB" w:rsidP="009C75D6">
            <w:pPr>
              <w:spacing w:line="360" w:lineRule="auto"/>
              <w:jc w:val="center"/>
              <w:rPr>
                <w:b/>
                <w:color w:val="FFFFFF"/>
                <w:sz w:val="28"/>
                <w:szCs w:val="28"/>
              </w:rPr>
            </w:pPr>
            <w:r w:rsidRPr="00864011">
              <w:rPr>
                <w:b/>
                <w:color w:val="FFFFFF"/>
                <w:sz w:val="28"/>
                <w:szCs w:val="28"/>
              </w:rPr>
              <w:t>STT</w:t>
            </w:r>
          </w:p>
        </w:tc>
        <w:tc>
          <w:tcPr>
            <w:tcW w:w="4061" w:type="dxa"/>
            <w:tcBorders>
              <w:bottom w:val="single" w:sz="4" w:space="0" w:color="auto"/>
            </w:tcBorders>
            <w:shd w:val="clear" w:color="auto" w:fill="44546A"/>
            <w:vAlign w:val="center"/>
          </w:tcPr>
          <w:p w14:paraId="4A6BE9C3" w14:textId="77777777" w:rsidR="00CD3EEB" w:rsidRPr="00864011" w:rsidRDefault="00CD3EEB" w:rsidP="009C75D6">
            <w:pPr>
              <w:spacing w:line="360" w:lineRule="auto"/>
              <w:jc w:val="center"/>
              <w:rPr>
                <w:b/>
                <w:color w:val="FFFFFF"/>
                <w:sz w:val="28"/>
                <w:szCs w:val="28"/>
              </w:rPr>
            </w:pPr>
            <w:r w:rsidRPr="00864011">
              <w:rPr>
                <w:b/>
                <w:color w:val="FFFFFF"/>
                <w:sz w:val="28"/>
                <w:szCs w:val="28"/>
              </w:rPr>
              <w:t>Thuộc tính</w:t>
            </w:r>
          </w:p>
        </w:tc>
        <w:tc>
          <w:tcPr>
            <w:tcW w:w="4217" w:type="dxa"/>
            <w:tcBorders>
              <w:bottom w:val="single" w:sz="4" w:space="0" w:color="auto"/>
            </w:tcBorders>
            <w:shd w:val="clear" w:color="auto" w:fill="44546A"/>
            <w:vAlign w:val="center"/>
          </w:tcPr>
          <w:p w14:paraId="28F3B9DB" w14:textId="77777777" w:rsidR="00CD3EEB" w:rsidRPr="00864011" w:rsidRDefault="00CD3EEB" w:rsidP="009C75D6">
            <w:pPr>
              <w:spacing w:line="360" w:lineRule="auto"/>
              <w:jc w:val="center"/>
              <w:rPr>
                <w:b/>
                <w:color w:val="FFFFFF"/>
                <w:sz w:val="28"/>
                <w:szCs w:val="28"/>
              </w:rPr>
            </w:pPr>
            <w:r w:rsidRPr="00864011">
              <w:rPr>
                <w:b/>
                <w:color w:val="FFFFFF"/>
                <w:sz w:val="28"/>
                <w:szCs w:val="28"/>
              </w:rPr>
              <w:t>Ghi chú</w:t>
            </w:r>
          </w:p>
        </w:tc>
      </w:tr>
      <w:tr w:rsidR="00CD3EEB" w:rsidRPr="00BD1F82" w14:paraId="7BBA5D60" w14:textId="77777777" w:rsidTr="00274B8A">
        <w:trPr>
          <w:trHeight w:val="440"/>
        </w:trPr>
        <w:tc>
          <w:tcPr>
            <w:tcW w:w="670" w:type="dxa"/>
            <w:shd w:val="clear" w:color="auto" w:fill="D5DCE4"/>
            <w:vAlign w:val="center"/>
          </w:tcPr>
          <w:p w14:paraId="5A973952" w14:textId="77777777" w:rsidR="00CD3EEB" w:rsidRPr="00864011" w:rsidRDefault="00CD3EEB" w:rsidP="009C75D6">
            <w:pPr>
              <w:spacing w:line="360" w:lineRule="auto"/>
              <w:jc w:val="center"/>
              <w:rPr>
                <w:b/>
                <w:sz w:val="28"/>
                <w:szCs w:val="28"/>
              </w:rPr>
            </w:pPr>
            <w:r w:rsidRPr="00864011">
              <w:rPr>
                <w:b/>
                <w:sz w:val="28"/>
                <w:szCs w:val="28"/>
              </w:rPr>
              <w:t>I</w:t>
            </w:r>
          </w:p>
        </w:tc>
        <w:tc>
          <w:tcPr>
            <w:tcW w:w="4061" w:type="dxa"/>
            <w:shd w:val="clear" w:color="auto" w:fill="D5DCE4"/>
            <w:vAlign w:val="center"/>
          </w:tcPr>
          <w:p w14:paraId="767ED7E0" w14:textId="77777777" w:rsidR="00CD3EEB" w:rsidRPr="00864011" w:rsidRDefault="00CD3EEB" w:rsidP="009C75D6">
            <w:pPr>
              <w:spacing w:line="360" w:lineRule="auto"/>
              <w:jc w:val="both"/>
              <w:rPr>
                <w:b/>
                <w:sz w:val="28"/>
                <w:szCs w:val="28"/>
              </w:rPr>
            </w:pPr>
            <w:r w:rsidRPr="00864011">
              <w:rPr>
                <w:b/>
                <w:sz w:val="28"/>
                <w:szCs w:val="28"/>
              </w:rPr>
              <w:t>Thông tin chung</w:t>
            </w:r>
          </w:p>
        </w:tc>
        <w:tc>
          <w:tcPr>
            <w:tcW w:w="4217" w:type="dxa"/>
            <w:shd w:val="clear" w:color="auto" w:fill="D5DCE4"/>
            <w:vAlign w:val="center"/>
          </w:tcPr>
          <w:p w14:paraId="7B2CAB73" w14:textId="77777777" w:rsidR="00CD3EEB" w:rsidRPr="00864011" w:rsidRDefault="00CD3EEB" w:rsidP="009C75D6">
            <w:pPr>
              <w:spacing w:line="360" w:lineRule="auto"/>
              <w:jc w:val="both"/>
              <w:rPr>
                <w:b/>
                <w:sz w:val="28"/>
                <w:szCs w:val="28"/>
              </w:rPr>
            </w:pPr>
          </w:p>
        </w:tc>
      </w:tr>
      <w:tr w:rsidR="00CD3EEB" w:rsidRPr="00BD1F82" w14:paraId="48A13884" w14:textId="77777777" w:rsidTr="00274B8A">
        <w:tc>
          <w:tcPr>
            <w:tcW w:w="670" w:type="dxa"/>
            <w:shd w:val="clear" w:color="auto" w:fill="auto"/>
            <w:vAlign w:val="center"/>
          </w:tcPr>
          <w:p w14:paraId="379D1CCB"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21666766" w14:textId="77777777" w:rsidR="00CD3EEB" w:rsidRPr="00864011" w:rsidRDefault="00CD3EEB" w:rsidP="009C75D6">
            <w:pPr>
              <w:spacing w:line="360" w:lineRule="auto"/>
              <w:jc w:val="both"/>
              <w:rPr>
                <w:sz w:val="28"/>
                <w:szCs w:val="28"/>
              </w:rPr>
            </w:pPr>
            <w:r w:rsidRPr="00864011">
              <w:rPr>
                <w:sz w:val="28"/>
                <w:szCs w:val="28"/>
              </w:rPr>
              <w:t>Mã nhà cung cấp - Code</w:t>
            </w:r>
          </w:p>
        </w:tc>
        <w:tc>
          <w:tcPr>
            <w:tcW w:w="4217" w:type="dxa"/>
            <w:shd w:val="clear" w:color="auto" w:fill="auto"/>
            <w:vAlign w:val="center"/>
          </w:tcPr>
          <w:p w14:paraId="70996AC0" w14:textId="77777777" w:rsidR="00CD3EEB" w:rsidRPr="00864011" w:rsidRDefault="00CD3EEB" w:rsidP="009C75D6">
            <w:pPr>
              <w:spacing w:line="360" w:lineRule="auto"/>
              <w:jc w:val="both"/>
              <w:rPr>
                <w:sz w:val="28"/>
                <w:szCs w:val="28"/>
              </w:rPr>
            </w:pPr>
          </w:p>
        </w:tc>
      </w:tr>
      <w:tr w:rsidR="00CD3EEB" w:rsidRPr="00BD1F82" w14:paraId="56523B17" w14:textId="77777777" w:rsidTr="00274B8A">
        <w:tc>
          <w:tcPr>
            <w:tcW w:w="670" w:type="dxa"/>
            <w:shd w:val="clear" w:color="auto" w:fill="auto"/>
            <w:vAlign w:val="center"/>
          </w:tcPr>
          <w:p w14:paraId="6C02080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24FAD9D9" w14:textId="77777777" w:rsidR="00CD3EEB" w:rsidRPr="00864011" w:rsidRDefault="00CD3EEB" w:rsidP="009C75D6">
            <w:pPr>
              <w:spacing w:line="360" w:lineRule="auto"/>
              <w:jc w:val="both"/>
              <w:rPr>
                <w:sz w:val="28"/>
                <w:szCs w:val="28"/>
              </w:rPr>
            </w:pPr>
            <w:r w:rsidRPr="00864011">
              <w:rPr>
                <w:sz w:val="28"/>
                <w:szCs w:val="28"/>
              </w:rPr>
              <w:t>Tên nhà cung cấp - Description</w:t>
            </w:r>
          </w:p>
        </w:tc>
        <w:tc>
          <w:tcPr>
            <w:tcW w:w="4217" w:type="dxa"/>
            <w:shd w:val="clear" w:color="auto" w:fill="auto"/>
            <w:vAlign w:val="center"/>
          </w:tcPr>
          <w:p w14:paraId="4684237D" w14:textId="77777777" w:rsidR="00CD3EEB" w:rsidRPr="00864011" w:rsidRDefault="00CD3EEB" w:rsidP="009C75D6">
            <w:pPr>
              <w:spacing w:line="360" w:lineRule="auto"/>
              <w:jc w:val="both"/>
              <w:rPr>
                <w:sz w:val="28"/>
                <w:szCs w:val="28"/>
              </w:rPr>
            </w:pPr>
          </w:p>
        </w:tc>
      </w:tr>
      <w:tr w:rsidR="00CD3EEB" w:rsidRPr="00BD1F82" w14:paraId="7051A772" w14:textId="77777777" w:rsidTr="00274B8A">
        <w:tc>
          <w:tcPr>
            <w:tcW w:w="670" w:type="dxa"/>
            <w:shd w:val="clear" w:color="auto" w:fill="auto"/>
            <w:vAlign w:val="center"/>
          </w:tcPr>
          <w:p w14:paraId="2BB1C28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5D80F229" w14:textId="77777777" w:rsidR="00CD3EEB" w:rsidRPr="00864011" w:rsidRDefault="00CD3EEB" w:rsidP="009C75D6">
            <w:pPr>
              <w:spacing w:line="360" w:lineRule="auto"/>
              <w:jc w:val="both"/>
              <w:rPr>
                <w:sz w:val="28"/>
                <w:szCs w:val="28"/>
              </w:rPr>
            </w:pPr>
            <w:r w:rsidRPr="00864011">
              <w:rPr>
                <w:sz w:val="28"/>
                <w:szCs w:val="28"/>
              </w:rPr>
              <w:t>Ngôn ngữ - Language</w:t>
            </w:r>
          </w:p>
        </w:tc>
        <w:tc>
          <w:tcPr>
            <w:tcW w:w="4217" w:type="dxa"/>
            <w:shd w:val="clear" w:color="auto" w:fill="auto"/>
            <w:vAlign w:val="center"/>
          </w:tcPr>
          <w:p w14:paraId="36D6FA6B" w14:textId="77777777" w:rsidR="00CD3EEB" w:rsidRPr="00864011" w:rsidRDefault="00CD3EEB" w:rsidP="009C75D6">
            <w:pPr>
              <w:spacing w:line="360" w:lineRule="auto"/>
              <w:jc w:val="both"/>
              <w:rPr>
                <w:sz w:val="28"/>
                <w:szCs w:val="28"/>
              </w:rPr>
            </w:pPr>
          </w:p>
        </w:tc>
      </w:tr>
      <w:tr w:rsidR="00CD3EEB" w:rsidRPr="00BD1F82" w14:paraId="0D8F92DE" w14:textId="77777777" w:rsidTr="00274B8A">
        <w:tc>
          <w:tcPr>
            <w:tcW w:w="670" w:type="dxa"/>
            <w:shd w:val="clear" w:color="auto" w:fill="auto"/>
            <w:vAlign w:val="center"/>
          </w:tcPr>
          <w:p w14:paraId="0791B2AF"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7B809732" w14:textId="77777777" w:rsidR="00CD3EEB" w:rsidRPr="00864011" w:rsidRDefault="00CD3EEB" w:rsidP="009C75D6">
            <w:pPr>
              <w:spacing w:line="360" w:lineRule="auto"/>
              <w:jc w:val="both"/>
              <w:rPr>
                <w:sz w:val="28"/>
                <w:szCs w:val="28"/>
              </w:rPr>
            </w:pPr>
            <w:r w:rsidRPr="00864011">
              <w:rPr>
                <w:sz w:val="28"/>
                <w:szCs w:val="28"/>
              </w:rPr>
              <w:t>Đơn vị tiền tệ - Currency</w:t>
            </w:r>
          </w:p>
        </w:tc>
        <w:tc>
          <w:tcPr>
            <w:tcW w:w="4217" w:type="dxa"/>
            <w:shd w:val="clear" w:color="auto" w:fill="auto"/>
            <w:vAlign w:val="center"/>
          </w:tcPr>
          <w:p w14:paraId="0F355F24" w14:textId="77777777" w:rsidR="00CD3EEB" w:rsidRPr="00864011" w:rsidRDefault="00CD3EEB" w:rsidP="009C75D6">
            <w:pPr>
              <w:spacing w:line="360" w:lineRule="auto"/>
              <w:jc w:val="both"/>
              <w:rPr>
                <w:sz w:val="28"/>
                <w:szCs w:val="28"/>
              </w:rPr>
            </w:pPr>
            <w:r w:rsidRPr="00864011">
              <w:rPr>
                <w:sz w:val="28"/>
                <w:szCs w:val="28"/>
              </w:rPr>
              <w:t>Đơn vị tiền tệ mà nhà cung cấp đang sử dụng trong quá trình báo giá thương mại</w:t>
            </w:r>
          </w:p>
        </w:tc>
      </w:tr>
      <w:tr w:rsidR="00CD3EEB" w:rsidRPr="00BD1F82" w14:paraId="0206D8D4" w14:textId="77777777" w:rsidTr="00274B8A">
        <w:tc>
          <w:tcPr>
            <w:tcW w:w="670" w:type="dxa"/>
            <w:shd w:val="clear" w:color="auto" w:fill="auto"/>
            <w:vAlign w:val="center"/>
          </w:tcPr>
          <w:p w14:paraId="5801F742"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778A0C" w14:textId="77777777" w:rsidR="00CD3EEB" w:rsidRPr="00864011" w:rsidRDefault="00CD3EEB" w:rsidP="009C75D6">
            <w:pPr>
              <w:spacing w:line="360" w:lineRule="auto"/>
              <w:jc w:val="both"/>
              <w:rPr>
                <w:sz w:val="28"/>
                <w:szCs w:val="28"/>
              </w:rPr>
            </w:pPr>
            <w:r w:rsidRPr="00864011">
              <w:rPr>
                <w:sz w:val="28"/>
                <w:szCs w:val="28"/>
              </w:rPr>
              <w:t>Phân nhóm nhà cung cấp - Class</w:t>
            </w:r>
          </w:p>
        </w:tc>
        <w:tc>
          <w:tcPr>
            <w:tcW w:w="4217" w:type="dxa"/>
            <w:shd w:val="clear" w:color="auto" w:fill="auto"/>
            <w:vAlign w:val="center"/>
          </w:tcPr>
          <w:p w14:paraId="2AF7DDDB" w14:textId="77777777" w:rsidR="00CD3EEB" w:rsidRPr="00864011" w:rsidRDefault="00CD3EEB" w:rsidP="009C75D6">
            <w:pPr>
              <w:spacing w:line="360" w:lineRule="auto"/>
              <w:jc w:val="both"/>
              <w:rPr>
                <w:sz w:val="28"/>
                <w:szCs w:val="28"/>
              </w:rPr>
            </w:pPr>
            <w:r w:rsidRPr="00864011">
              <w:rPr>
                <w:sz w:val="28"/>
                <w:szCs w:val="28"/>
              </w:rPr>
              <w:t>Class có entity = COMP</w:t>
            </w:r>
          </w:p>
        </w:tc>
      </w:tr>
      <w:tr w:rsidR="00CD3EEB" w:rsidRPr="00BD1F82" w14:paraId="6053C07A" w14:textId="77777777" w:rsidTr="00274B8A">
        <w:tc>
          <w:tcPr>
            <w:tcW w:w="670" w:type="dxa"/>
            <w:shd w:val="clear" w:color="auto" w:fill="auto"/>
            <w:vAlign w:val="center"/>
          </w:tcPr>
          <w:p w14:paraId="5BB8EE51" w14:textId="77777777" w:rsidR="00CD3EEB" w:rsidRPr="00864011" w:rsidRDefault="00CD3EEB" w:rsidP="009C75D6">
            <w:pPr>
              <w:spacing w:line="360" w:lineRule="auto"/>
              <w:jc w:val="center"/>
              <w:rPr>
                <w:sz w:val="28"/>
                <w:szCs w:val="28"/>
              </w:rPr>
            </w:pPr>
            <w:r w:rsidRPr="00864011">
              <w:rPr>
                <w:sz w:val="28"/>
                <w:szCs w:val="28"/>
              </w:rPr>
              <w:t>6</w:t>
            </w:r>
          </w:p>
        </w:tc>
        <w:tc>
          <w:tcPr>
            <w:tcW w:w="4061" w:type="dxa"/>
            <w:shd w:val="clear" w:color="auto" w:fill="auto"/>
            <w:vAlign w:val="center"/>
          </w:tcPr>
          <w:p w14:paraId="609B8732" w14:textId="77777777" w:rsidR="00CD3EEB" w:rsidRPr="00864011" w:rsidRDefault="00CD3EEB" w:rsidP="009C75D6">
            <w:pPr>
              <w:spacing w:line="360" w:lineRule="auto"/>
              <w:jc w:val="both"/>
              <w:rPr>
                <w:sz w:val="28"/>
                <w:szCs w:val="28"/>
              </w:rPr>
            </w:pPr>
            <w:r w:rsidRPr="00864011">
              <w:rPr>
                <w:sz w:val="28"/>
                <w:szCs w:val="28"/>
              </w:rPr>
              <w:t>Giao hàng tận nơi - Purchase Site</w:t>
            </w:r>
          </w:p>
        </w:tc>
        <w:tc>
          <w:tcPr>
            <w:tcW w:w="4217" w:type="dxa"/>
            <w:shd w:val="clear" w:color="auto" w:fill="auto"/>
            <w:vAlign w:val="center"/>
          </w:tcPr>
          <w:p w14:paraId="499E7DFA" w14:textId="77777777" w:rsidR="00CD3EEB" w:rsidRPr="00864011" w:rsidRDefault="00CD3EEB" w:rsidP="009C75D6">
            <w:pPr>
              <w:spacing w:line="360" w:lineRule="auto"/>
              <w:jc w:val="both"/>
              <w:rPr>
                <w:sz w:val="28"/>
                <w:szCs w:val="28"/>
              </w:rPr>
            </w:pPr>
          </w:p>
        </w:tc>
      </w:tr>
      <w:tr w:rsidR="00CD3EEB" w:rsidRPr="00BD1F82" w14:paraId="312E6F40" w14:textId="77777777" w:rsidTr="00274B8A">
        <w:tc>
          <w:tcPr>
            <w:tcW w:w="670" w:type="dxa"/>
            <w:shd w:val="clear" w:color="auto" w:fill="auto"/>
            <w:vAlign w:val="center"/>
          </w:tcPr>
          <w:p w14:paraId="080BEE4D" w14:textId="77777777" w:rsidR="00CD3EEB" w:rsidRPr="00864011" w:rsidRDefault="00CD3EEB" w:rsidP="009C75D6">
            <w:pPr>
              <w:spacing w:line="360" w:lineRule="auto"/>
              <w:jc w:val="center"/>
              <w:rPr>
                <w:sz w:val="28"/>
                <w:szCs w:val="28"/>
              </w:rPr>
            </w:pPr>
            <w:r w:rsidRPr="00864011">
              <w:rPr>
                <w:sz w:val="28"/>
                <w:szCs w:val="28"/>
              </w:rPr>
              <w:t>7</w:t>
            </w:r>
          </w:p>
        </w:tc>
        <w:tc>
          <w:tcPr>
            <w:tcW w:w="4061" w:type="dxa"/>
            <w:shd w:val="clear" w:color="auto" w:fill="auto"/>
            <w:vAlign w:val="center"/>
          </w:tcPr>
          <w:p w14:paraId="4CC1BB9D" w14:textId="77777777" w:rsidR="00CD3EEB" w:rsidRPr="00864011" w:rsidRDefault="00CD3EEB" w:rsidP="009C75D6">
            <w:pPr>
              <w:spacing w:line="360" w:lineRule="auto"/>
              <w:jc w:val="both"/>
              <w:rPr>
                <w:sz w:val="28"/>
                <w:szCs w:val="28"/>
              </w:rPr>
            </w:pPr>
            <w:r w:rsidRPr="00864011">
              <w:rPr>
                <w:sz w:val="28"/>
                <w:szCs w:val="28"/>
              </w:rPr>
              <w:t>Cung cấp dịch vụ - Service Provider</w:t>
            </w:r>
          </w:p>
        </w:tc>
        <w:tc>
          <w:tcPr>
            <w:tcW w:w="4217" w:type="dxa"/>
            <w:shd w:val="clear" w:color="auto" w:fill="auto"/>
            <w:vAlign w:val="center"/>
          </w:tcPr>
          <w:p w14:paraId="3F47665A" w14:textId="77777777" w:rsidR="00CD3EEB" w:rsidRPr="00864011" w:rsidRDefault="00CD3EEB" w:rsidP="009C75D6">
            <w:pPr>
              <w:spacing w:line="360" w:lineRule="auto"/>
              <w:jc w:val="both"/>
              <w:rPr>
                <w:sz w:val="28"/>
                <w:szCs w:val="28"/>
              </w:rPr>
            </w:pPr>
          </w:p>
        </w:tc>
      </w:tr>
      <w:tr w:rsidR="00CD3EEB" w:rsidRPr="00BD1F82" w14:paraId="531FCF63" w14:textId="77777777" w:rsidTr="00274B8A">
        <w:tc>
          <w:tcPr>
            <w:tcW w:w="670" w:type="dxa"/>
            <w:shd w:val="clear" w:color="auto" w:fill="auto"/>
            <w:vAlign w:val="center"/>
          </w:tcPr>
          <w:p w14:paraId="5D6EBAF2" w14:textId="77777777" w:rsidR="00CD3EEB" w:rsidRPr="00864011" w:rsidRDefault="00CD3EEB" w:rsidP="009C75D6">
            <w:pPr>
              <w:spacing w:line="360" w:lineRule="auto"/>
              <w:jc w:val="center"/>
              <w:rPr>
                <w:sz w:val="28"/>
                <w:szCs w:val="28"/>
              </w:rPr>
            </w:pPr>
            <w:r w:rsidRPr="00864011">
              <w:rPr>
                <w:sz w:val="28"/>
                <w:szCs w:val="28"/>
              </w:rPr>
              <w:t>8</w:t>
            </w:r>
          </w:p>
        </w:tc>
        <w:tc>
          <w:tcPr>
            <w:tcW w:w="4061" w:type="dxa"/>
            <w:shd w:val="clear" w:color="auto" w:fill="auto"/>
            <w:vAlign w:val="center"/>
          </w:tcPr>
          <w:p w14:paraId="7C06C7CD" w14:textId="77777777" w:rsidR="00CD3EEB" w:rsidRPr="00864011" w:rsidRDefault="00CD3EEB" w:rsidP="009C75D6">
            <w:pPr>
              <w:spacing w:line="360" w:lineRule="auto"/>
              <w:jc w:val="both"/>
              <w:rPr>
                <w:sz w:val="28"/>
                <w:szCs w:val="28"/>
              </w:rPr>
            </w:pPr>
            <w:r w:rsidRPr="00864011">
              <w:rPr>
                <w:sz w:val="28"/>
                <w:szCs w:val="28"/>
              </w:rPr>
              <w:t>Thời gian giao hàng - Lead Time (Days)</w:t>
            </w:r>
          </w:p>
        </w:tc>
        <w:tc>
          <w:tcPr>
            <w:tcW w:w="4217" w:type="dxa"/>
            <w:shd w:val="clear" w:color="auto" w:fill="auto"/>
            <w:vAlign w:val="center"/>
          </w:tcPr>
          <w:p w14:paraId="2B2C0746" w14:textId="77777777" w:rsidR="00CD3EEB" w:rsidRPr="00864011" w:rsidRDefault="00CD3EEB" w:rsidP="009C75D6">
            <w:pPr>
              <w:spacing w:line="360" w:lineRule="auto"/>
              <w:jc w:val="both"/>
              <w:rPr>
                <w:sz w:val="28"/>
                <w:szCs w:val="28"/>
              </w:rPr>
            </w:pPr>
            <w:r w:rsidRPr="00864011">
              <w:rPr>
                <w:sz w:val="28"/>
                <w:szCs w:val="28"/>
              </w:rPr>
              <w:t>Ví dụ thời gian giao hàng là 30 ngày sau khi ký hợp đồng (Lead Time = 30)</w:t>
            </w:r>
          </w:p>
        </w:tc>
      </w:tr>
      <w:tr w:rsidR="00CD3EEB" w:rsidRPr="00BD1F82" w14:paraId="2E31CB0B" w14:textId="77777777" w:rsidTr="00274B8A">
        <w:tc>
          <w:tcPr>
            <w:tcW w:w="670" w:type="dxa"/>
            <w:shd w:val="clear" w:color="auto" w:fill="auto"/>
            <w:vAlign w:val="center"/>
          </w:tcPr>
          <w:p w14:paraId="0663E355" w14:textId="77777777" w:rsidR="00CD3EEB" w:rsidRPr="00864011" w:rsidRDefault="00CD3EEB" w:rsidP="009C75D6">
            <w:pPr>
              <w:spacing w:line="360" w:lineRule="auto"/>
              <w:jc w:val="center"/>
              <w:rPr>
                <w:sz w:val="28"/>
                <w:szCs w:val="28"/>
              </w:rPr>
            </w:pPr>
            <w:r w:rsidRPr="00864011">
              <w:rPr>
                <w:sz w:val="28"/>
                <w:szCs w:val="28"/>
              </w:rPr>
              <w:t>9</w:t>
            </w:r>
          </w:p>
        </w:tc>
        <w:tc>
          <w:tcPr>
            <w:tcW w:w="4061" w:type="dxa"/>
            <w:shd w:val="clear" w:color="auto" w:fill="auto"/>
            <w:vAlign w:val="center"/>
          </w:tcPr>
          <w:p w14:paraId="4114E99A" w14:textId="77777777" w:rsidR="00CD3EEB" w:rsidRPr="00864011" w:rsidRDefault="00CD3EEB" w:rsidP="009C75D6">
            <w:pPr>
              <w:spacing w:line="360" w:lineRule="auto"/>
              <w:jc w:val="both"/>
              <w:rPr>
                <w:sz w:val="28"/>
                <w:szCs w:val="28"/>
              </w:rPr>
            </w:pPr>
            <w:r w:rsidRPr="00864011">
              <w:rPr>
                <w:sz w:val="28"/>
                <w:szCs w:val="28"/>
              </w:rPr>
              <w:t>Công ty cha - Parent</w:t>
            </w:r>
          </w:p>
        </w:tc>
        <w:tc>
          <w:tcPr>
            <w:tcW w:w="4217" w:type="dxa"/>
            <w:shd w:val="clear" w:color="auto" w:fill="auto"/>
            <w:vAlign w:val="center"/>
          </w:tcPr>
          <w:p w14:paraId="5A529BD9" w14:textId="77777777" w:rsidR="00CD3EEB" w:rsidRPr="00864011" w:rsidRDefault="00CD3EEB" w:rsidP="009C75D6">
            <w:pPr>
              <w:spacing w:line="360" w:lineRule="auto"/>
              <w:jc w:val="both"/>
              <w:rPr>
                <w:sz w:val="28"/>
                <w:szCs w:val="28"/>
              </w:rPr>
            </w:pPr>
          </w:p>
        </w:tc>
      </w:tr>
      <w:tr w:rsidR="00CD3EEB" w:rsidRPr="00BD1F82" w14:paraId="258D14C5" w14:textId="77777777" w:rsidTr="00274B8A">
        <w:tc>
          <w:tcPr>
            <w:tcW w:w="670" w:type="dxa"/>
            <w:shd w:val="clear" w:color="auto" w:fill="auto"/>
            <w:vAlign w:val="center"/>
          </w:tcPr>
          <w:p w14:paraId="47473E76" w14:textId="77777777" w:rsidR="00CD3EEB" w:rsidRPr="00864011" w:rsidRDefault="00CD3EEB" w:rsidP="009C75D6">
            <w:pPr>
              <w:spacing w:line="360" w:lineRule="auto"/>
              <w:jc w:val="center"/>
              <w:rPr>
                <w:sz w:val="28"/>
                <w:szCs w:val="28"/>
              </w:rPr>
            </w:pPr>
            <w:r w:rsidRPr="00864011">
              <w:rPr>
                <w:sz w:val="28"/>
                <w:szCs w:val="28"/>
              </w:rPr>
              <w:t>10</w:t>
            </w:r>
          </w:p>
        </w:tc>
        <w:tc>
          <w:tcPr>
            <w:tcW w:w="4061" w:type="dxa"/>
            <w:shd w:val="clear" w:color="auto" w:fill="auto"/>
            <w:vAlign w:val="center"/>
          </w:tcPr>
          <w:p w14:paraId="13340A10" w14:textId="77777777" w:rsidR="00CD3EEB" w:rsidRPr="00864011" w:rsidRDefault="00CD3EEB" w:rsidP="009C75D6">
            <w:pPr>
              <w:spacing w:line="360" w:lineRule="auto"/>
              <w:jc w:val="both"/>
              <w:rPr>
                <w:sz w:val="28"/>
                <w:szCs w:val="28"/>
              </w:rPr>
            </w:pPr>
            <w:r w:rsidRPr="00864011">
              <w:rPr>
                <w:sz w:val="28"/>
                <w:szCs w:val="28"/>
              </w:rPr>
              <w:t>Nhà cung cấp còn hiệu lực hay không? - Out of service</w:t>
            </w:r>
          </w:p>
        </w:tc>
        <w:tc>
          <w:tcPr>
            <w:tcW w:w="4217" w:type="dxa"/>
            <w:shd w:val="clear" w:color="auto" w:fill="auto"/>
            <w:vAlign w:val="center"/>
          </w:tcPr>
          <w:p w14:paraId="4E72CF72" w14:textId="77777777" w:rsidR="00CD3EEB" w:rsidRPr="00864011" w:rsidRDefault="00CD3EEB" w:rsidP="009C75D6">
            <w:pPr>
              <w:spacing w:line="360" w:lineRule="auto"/>
              <w:jc w:val="both"/>
              <w:rPr>
                <w:sz w:val="28"/>
                <w:szCs w:val="28"/>
              </w:rPr>
            </w:pPr>
            <w:r w:rsidRPr="00864011">
              <w:rPr>
                <w:sz w:val="28"/>
                <w:szCs w:val="28"/>
              </w:rPr>
              <w:t xml:space="preserve">Nhà cung cấp được chọn là </w:t>
            </w:r>
            <w:r w:rsidRPr="00864011">
              <w:rPr>
                <w:b/>
                <w:sz w:val="28"/>
                <w:szCs w:val="28"/>
              </w:rPr>
              <w:t>Out of service</w:t>
            </w:r>
            <w:r w:rsidRPr="00864011">
              <w:rPr>
                <w:sz w:val="28"/>
                <w:szCs w:val="28"/>
              </w:rPr>
              <w:t xml:space="preserve"> sẽ không hiển thị trên các màn hình liên quan khác (trừ màn </w:t>
            </w:r>
            <w:r w:rsidRPr="00864011">
              <w:rPr>
                <w:sz w:val="28"/>
                <w:szCs w:val="28"/>
              </w:rPr>
              <w:lastRenderedPageBreak/>
              <w:t xml:space="preserve">hình </w:t>
            </w:r>
            <w:r w:rsidRPr="00864011">
              <w:rPr>
                <w:b/>
                <w:sz w:val="28"/>
                <w:szCs w:val="28"/>
              </w:rPr>
              <w:t>Materials &gt; Setup &gt; Suppliers</w:t>
            </w:r>
            <w:r w:rsidRPr="00864011">
              <w:rPr>
                <w:sz w:val="28"/>
                <w:szCs w:val="28"/>
              </w:rPr>
              <w:t>).</w:t>
            </w:r>
          </w:p>
        </w:tc>
      </w:tr>
      <w:tr w:rsidR="00CD3EEB" w:rsidRPr="00BD1F82" w14:paraId="68DDFE58" w14:textId="77777777" w:rsidTr="00274B8A">
        <w:trPr>
          <w:trHeight w:val="440"/>
        </w:trPr>
        <w:tc>
          <w:tcPr>
            <w:tcW w:w="670" w:type="dxa"/>
            <w:shd w:val="clear" w:color="auto" w:fill="D5DCE4"/>
            <w:vAlign w:val="center"/>
          </w:tcPr>
          <w:p w14:paraId="30628091" w14:textId="77777777" w:rsidR="00CD3EEB" w:rsidRPr="00864011" w:rsidRDefault="00CD3EEB" w:rsidP="009C75D6">
            <w:pPr>
              <w:spacing w:line="360" w:lineRule="auto"/>
              <w:jc w:val="center"/>
              <w:rPr>
                <w:b/>
                <w:sz w:val="28"/>
                <w:szCs w:val="28"/>
              </w:rPr>
            </w:pPr>
            <w:r w:rsidRPr="00864011">
              <w:rPr>
                <w:b/>
                <w:sz w:val="28"/>
                <w:szCs w:val="28"/>
              </w:rPr>
              <w:lastRenderedPageBreak/>
              <w:t>II</w:t>
            </w:r>
          </w:p>
        </w:tc>
        <w:tc>
          <w:tcPr>
            <w:tcW w:w="4061" w:type="dxa"/>
            <w:shd w:val="clear" w:color="auto" w:fill="D5DCE4"/>
            <w:vAlign w:val="center"/>
          </w:tcPr>
          <w:p w14:paraId="4DEAFA97" w14:textId="77777777" w:rsidR="00CD3EEB" w:rsidRPr="00864011" w:rsidRDefault="00CD3EEB" w:rsidP="009C75D6">
            <w:pPr>
              <w:spacing w:line="360" w:lineRule="auto"/>
              <w:jc w:val="both"/>
              <w:rPr>
                <w:b/>
                <w:sz w:val="28"/>
                <w:szCs w:val="28"/>
              </w:rPr>
            </w:pPr>
            <w:r w:rsidRPr="00864011">
              <w:rPr>
                <w:b/>
                <w:sz w:val="28"/>
                <w:szCs w:val="28"/>
              </w:rPr>
              <w:t>Thông tin đặt hàng - Order Info</w:t>
            </w:r>
          </w:p>
        </w:tc>
        <w:tc>
          <w:tcPr>
            <w:tcW w:w="4217" w:type="dxa"/>
            <w:shd w:val="clear" w:color="auto" w:fill="D5DCE4"/>
            <w:vAlign w:val="center"/>
          </w:tcPr>
          <w:p w14:paraId="4A9C4A5F" w14:textId="77777777" w:rsidR="00CD3EEB" w:rsidRPr="00864011" w:rsidRDefault="00CD3EEB" w:rsidP="009C75D6">
            <w:pPr>
              <w:spacing w:line="360" w:lineRule="auto"/>
              <w:jc w:val="both"/>
              <w:rPr>
                <w:b/>
                <w:sz w:val="28"/>
                <w:szCs w:val="28"/>
              </w:rPr>
            </w:pPr>
          </w:p>
        </w:tc>
      </w:tr>
      <w:tr w:rsidR="00CD3EEB" w:rsidRPr="00BD1F82" w14:paraId="46FB93B2" w14:textId="77777777" w:rsidTr="00274B8A">
        <w:tc>
          <w:tcPr>
            <w:tcW w:w="670" w:type="dxa"/>
            <w:shd w:val="clear" w:color="auto" w:fill="auto"/>
            <w:vAlign w:val="center"/>
          </w:tcPr>
          <w:p w14:paraId="27735C06"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0F9E14CB" w14:textId="77777777" w:rsidR="00CD3EEB" w:rsidRPr="00864011" w:rsidRDefault="00CD3EEB" w:rsidP="009C75D6">
            <w:pPr>
              <w:spacing w:line="360" w:lineRule="auto"/>
              <w:jc w:val="both"/>
              <w:rPr>
                <w:sz w:val="28"/>
                <w:szCs w:val="28"/>
              </w:rPr>
            </w:pPr>
            <w:r w:rsidRPr="00864011">
              <w:rPr>
                <w:sz w:val="28"/>
                <w:szCs w:val="28"/>
              </w:rPr>
              <w:t>Giá trị đơn hàng nhỏ nhất - Min. Order Value</w:t>
            </w:r>
          </w:p>
        </w:tc>
        <w:tc>
          <w:tcPr>
            <w:tcW w:w="4217" w:type="dxa"/>
            <w:shd w:val="clear" w:color="auto" w:fill="auto"/>
            <w:vAlign w:val="center"/>
          </w:tcPr>
          <w:p w14:paraId="3E907594" w14:textId="77777777" w:rsidR="00CD3EEB" w:rsidRPr="00864011" w:rsidRDefault="00CD3EEB" w:rsidP="009C75D6">
            <w:pPr>
              <w:spacing w:line="360" w:lineRule="auto"/>
              <w:jc w:val="both"/>
              <w:rPr>
                <w:sz w:val="28"/>
                <w:szCs w:val="28"/>
              </w:rPr>
            </w:pPr>
          </w:p>
        </w:tc>
      </w:tr>
      <w:tr w:rsidR="00CD3EEB" w:rsidRPr="00BD1F82" w14:paraId="0581B4DB" w14:textId="77777777" w:rsidTr="00274B8A">
        <w:tc>
          <w:tcPr>
            <w:tcW w:w="670" w:type="dxa"/>
            <w:shd w:val="clear" w:color="auto" w:fill="auto"/>
            <w:vAlign w:val="center"/>
          </w:tcPr>
          <w:p w14:paraId="3C5DE0D7"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78877563" w14:textId="77777777" w:rsidR="00CD3EEB" w:rsidRPr="00864011" w:rsidRDefault="00CD3EEB" w:rsidP="009C75D6">
            <w:pPr>
              <w:spacing w:line="360" w:lineRule="auto"/>
              <w:jc w:val="both"/>
              <w:rPr>
                <w:sz w:val="28"/>
                <w:szCs w:val="28"/>
              </w:rPr>
            </w:pPr>
            <w:r w:rsidRPr="00864011">
              <w:rPr>
                <w:sz w:val="28"/>
                <w:szCs w:val="28"/>
              </w:rPr>
              <w:t>Giá trị đơn hàng lớn nhất - Max. Order Value</w:t>
            </w:r>
          </w:p>
        </w:tc>
        <w:tc>
          <w:tcPr>
            <w:tcW w:w="4217" w:type="dxa"/>
            <w:shd w:val="clear" w:color="auto" w:fill="auto"/>
            <w:vAlign w:val="center"/>
          </w:tcPr>
          <w:p w14:paraId="7FAF5CA2" w14:textId="77777777" w:rsidR="00CD3EEB" w:rsidRPr="00864011" w:rsidRDefault="00CD3EEB" w:rsidP="009C75D6">
            <w:pPr>
              <w:spacing w:line="360" w:lineRule="auto"/>
              <w:jc w:val="both"/>
              <w:rPr>
                <w:sz w:val="28"/>
                <w:szCs w:val="28"/>
              </w:rPr>
            </w:pPr>
          </w:p>
        </w:tc>
      </w:tr>
      <w:tr w:rsidR="00CD3EEB" w:rsidRPr="00BD1F82" w14:paraId="2962A030" w14:textId="77777777" w:rsidTr="00274B8A">
        <w:tc>
          <w:tcPr>
            <w:tcW w:w="670" w:type="dxa"/>
            <w:shd w:val="clear" w:color="auto" w:fill="auto"/>
            <w:vAlign w:val="center"/>
          </w:tcPr>
          <w:p w14:paraId="5C03EEBA" w14:textId="77777777" w:rsidR="00CD3EEB" w:rsidRPr="00864011" w:rsidRDefault="00CD3EEB" w:rsidP="009C75D6">
            <w:pPr>
              <w:spacing w:line="360" w:lineRule="auto"/>
              <w:jc w:val="center"/>
              <w:rPr>
                <w:sz w:val="28"/>
                <w:szCs w:val="28"/>
              </w:rPr>
            </w:pPr>
            <w:r w:rsidRPr="00864011">
              <w:rPr>
                <w:sz w:val="28"/>
                <w:szCs w:val="28"/>
              </w:rPr>
              <w:t>3</w:t>
            </w:r>
          </w:p>
        </w:tc>
        <w:tc>
          <w:tcPr>
            <w:tcW w:w="4061" w:type="dxa"/>
            <w:shd w:val="clear" w:color="auto" w:fill="auto"/>
            <w:vAlign w:val="center"/>
          </w:tcPr>
          <w:p w14:paraId="1DEA461D" w14:textId="77777777" w:rsidR="00CD3EEB" w:rsidRPr="00864011" w:rsidRDefault="00CD3EEB" w:rsidP="009C75D6">
            <w:pPr>
              <w:spacing w:line="360" w:lineRule="auto"/>
              <w:jc w:val="both"/>
              <w:rPr>
                <w:sz w:val="28"/>
                <w:szCs w:val="28"/>
              </w:rPr>
            </w:pPr>
            <w:r w:rsidRPr="00864011">
              <w:rPr>
                <w:sz w:val="28"/>
                <w:szCs w:val="28"/>
              </w:rPr>
              <w:t>Phương thức giao hàng - Ship Via</w:t>
            </w:r>
          </w:p>
        </w:tc>
        <w:tc>
          <w:tcPr>
            <w:tcW w:w="4217" w:type="dxa"/>
            <w:shd w:val="clear" w:color="auto" w:fill="auto"/>
            <w:vAlign w:val="center"/>
          </w:tcPr>
          <w:p w14:paraId="3F9099A2" w14:textId="77777777" w:rsidR="00CD3EEB" w:rsidRPr="00864011" w:rsidRDefault="00CD3EEB" w:rsidP="009C75D6">
            <w:pPr>
              <w:spacing w:line="360" w:lineRule="auto"/>
              <w:jc w:val="both"/>
              <w:rPr>
                <w:sz w:val="28"/>
                <w:szCs w:val="28"/>
              </w:rPr>
            </w:pPr>
            <w:r w:rsidRPr="00864011">
              <w:rPr>
                <w:sz w:val="28"/>
                <w:szCs w:val="28"/>
              </w:rPr>
              <w:t>Ví dụ giao hàng bằng tàu, máy bay, …</w:t>
            </w:r>
          </w:p>
        </w:tc>
      </w:tr>
      <w:tr w:rsidR="00CD3EEB" w:rsidRPr="00BD1F82" w14:paraId="5953684C" w14:textId="77777777" w:rsidTr="00274B8A">
        <w:tc>
          <w:tcPr>
            <w:tcW w:w="670" w:type="dxa"/>
            <w:shd w:val="clear" w:color="auto" w:fill="auto"/>
            <w:vAlign w:val="center"/>
          </w:tcPr>
          <w:p w14:paraId="47A81E17" w14:textId="77777777" w:rsidR="00CD3EEB" w:rsidRPr="00864011" w:rsidRDefault="00CD3EEB" w:rsidP="009C75D6">
            <w:pPr>
              <w:spacing w:line="360" w:lineRule="auto"/>
              <w:jc w:val="center"/>
              <w:rPr>
                <w:sz w:val="28"/>
                <w:szCs w:val="28"/>
              </w:rPr>
            </w:pPr>
            <w:r w:rsidRPr="00864011">
              <w:rPr>
                <w:sz w:val="28"/>
                <w:szCs w:val="28"/>
              </w:rPr>
              <w:t>4</w:t>
            </w:r>
          </w:p>
        </w:tc>
        <w:tc>
          <w:tcPr>
            <w:tcW w:w="4061" w:type="dxa"/>
            <w:shd w:val="clear" w:color="auto" w:fill="auto"/>
            <w:vAlign w:val="center"/>
          </w:tcPr>
          <w:p w14:paraId="17972B3B" w14:textId="77777777" w:rsidR="00CD3EEB" w:rsidRPr="00864011" w:rsidRDefault="00CD3EEB" w:rsidP="009C75D6">
            <w:pPr>
              <w:spacing w:line="360" w:lineRule="auto"/>
              <w:jc w:val="both"/>
              <w:rPr>
                <w:sz w:val="28"/>
                <w:szCs w:val="28"/>
              </w:rPr>
            </w:pPr>
            <w:r w:rsidRPr="00864011">
              <w:rPr>
                <w:sz w:val="28"/>
                <w:szCs w:val="28"/>
              </w:rPr>
              <w:t>Phương thức thanh toán - Payment Method</w:t>
            </w:r>
          </w:p>
        </w:tc>
        <w:tc>
          <w:tcPr>
            <w:tcW w:w="4217" w:type="dxa"/>
            <w:shd w:val="clear" w:color="auto" w:fill="auto"/>
            <w:vAlign w:val="center"/>
          </w:tcPr>
          <w:p w14:paraId="1D6225DE" w14:textId="77777777" w:rsidR="00CD3EEB" w:rsidRPr="00864011" w:rsidRDefault="00CD3EEB" w:rsidP="009C75D6">
            <w:pPr>
              <w:spacing w:line="360" w:lineRule="auto"/>
              <w:jc w:val="both"/>
              <w:rPr>
                <w:sz w:val="28"/>
                <w:szCs w:val="28"/>
              </w:rPr>
            </w:pPr>
            <w:r w:rsidRPr="00864011">
              <w:rPr>
                <w:sz w:val="28"/>
                <w:szCs w:val="28"/>
              </w:rPr>
              <w:t>Ví dụ thanh toán bằng tiền mặt hoặc chuyển khoản.</w:t>
            </w:r>
          </w:p>
        </w:tc>
      </w:tr>
      <w:tr w:rsidR="00CD3EEB" w:rsidRPr="00BD1F82" w14:paraId="07D58082" w14:textId="77777777" w:rsidTr="00274B8A">
        <w:tc>
          <w:tcPr>
            <w:tcW w:w="670" w:type="dxa"/>
            <w:shd w:val="clear" w:color="auto" w:fill="auto"/>
            <w:vAlign w:val="center"/>
          </w:tcPr>
          <w:p w14:paraId="6FD523B8" w14:textId="77777777" w:rsidR="00CD3EEB" w:rsidRPr="00864011" w:rsidRDefault="00CD3EEB" w:rsidP="009C75D6">
            <w:pPr>
              <w:spacing w:line="360" w:lineRule="auto"/>
              <w:jc w:val="center"/>
              <w:rPr>
                <w:sz w:val="28"/>
                <w:szCs w:val="28"/>
              </w:rPr>
            </w:pPr>
            <w:r w:rsidRPr="00864011">
              <w:rPr>
                <w:sz w:val="28"/>
                <w:szCs w:val="28"/>
              </w:rPr>
              <w:t>5</w:t>
            </w:r>
          </w:p>
        </w:tc>
        <w:tc>
          <w:tcPr>
            <w:tcW w:w="4061" w:type="dxa"/>
            <w:shd w:val="clear" w:color="auto" w:fill="auto"/>
            <w:vAlign w:val="center"/>
          </w:tcPr>
          <w:p w14:paraId="5EC82A33" w14:textId="77777777" w:rsidR="00CD3EEB" w:rsidRPr="00864011" w:rsidRDefault="00CD3EEB" w:rsidP="009C75D6">
            <w:pPr>
              <w:spacing w:line="360" w:lineRule="auto"/>
              <w:jc w:val="both"/>
              <w:rPr>
                <w:sz w:val="28"/>
                <w:szCs w:val="28"/>
              </w:rPr>
            </w:pPr>
            <w:r w:rsidRPr="00864011">
              <w:rPr>
                <w:sz w:val="28"/>
                <w:szCs w:val="28"/>
              </w:rPr>
              <w:t>Người mua hàng - Buyer</w:t>
            </w:r>
          </w:p>
        </w:tc>
        <w:tc>
          <w:tcPr>
            <w:tcW w:w="4217" w:type="dxa"/>
            <w:shd w:val="clear" w:color="auto" w:fill="auto"/>
            <w:vAlign w:val="center"/>
          </w:tcPr>
          <w:p w14:paraId="4007D725" w14:textId="77777777" w:rsidR="00CD3EEB" w:rsidRPr="00864011" w:rsidRDefault="00CD3EEB" w:rsidP="009C75D6">
            <w:pPr>
              <w:spacing w:line="360" w:lineRule="auto"/>
              <w:jc w:val="both"/>
              <w:rPr>
                <w:sz w:val="28"/>
                <w:szCs w:val="28"/>
              </w:rPr>
            </w:pPr>
          </w:p>
        </w:tc>
      </w:tr>
      <w:tr w:rsidR="00CD3EEB" w:rsidRPr="00BD1F82" w14:paraId="6D218795" w14:textId="77777777" w:rsidTr="00274B8A">
        <w:trPr>
          <w:trHeight w:val="440"/>
        </w:trPr>
        <w:tc>
          <w:tcPr>
            <w:tcW w:w="670" w:type="dxa"/>
            <w:shd w:val="clear" w:color="auto" w:fill="D5DCE4"/>
            <w:vAlign w:val="center"/>
          </w:tcPr>
          <w:p w14:paraId="24AFBB71" w14:textId="77777777" w:rsidR="00CD3EEB" w:rsidRPr="00864011" w:rsidRDefault="00CD3EEB" w:rsidP="009C75D6">
            <w:pPr>
              <w:spacing w:line="360" w:lineRule="auto"/>
              <w:jc w:val="center"/>
              <w:rPr>
                <w:b/>
                <w:sz w:val="28"/>
                <w:szCs w:val="28"/>
              </w:rPr>
            </w:pPr>
            <w:r w:rsidRPr="00864011">
              <w:rPr>
                <w:b/>
                <w:sz w:val="28"/>
                <w:szCs w:val="28"/>
              </w:rPr>
              <w:t>III</w:t>
            </w:r>
          </w:p>
        </w:tc>
        <w:tc>
          <w:tcPr>
            <w:tcW w:w="4061" w:type="dxa"/>
            <w:shd w:val="clear" w:color="auto" w:fill="D5DCE4"/>
            <w:vAlign w:val="center"/>
          </w:tcPr>
          <w:p w14:paraId="04B6AB15" w14:textId="77777777" w:rsidR="00CD3EEB" w:rsidRPr="00864011" w:rsidRDefault="00CD3EEB" w:rsidP="009C75D6">
            <w:pPr>
              <w:spacing w:line="360" w:lineRule="auto"/>
              <w:jc w:val="both"/>
              <w:rPr>
                <w:b/>
                <w:sz w:val="28"/>
                <w:szCs w:val="28"/>
              </w:rPr>
            </w:pPr>
            <w:r w:rsidRPr="00864011">
              <w:rPr>
                <w:b/>
                <w:sz w:val="28"/>
                <w:szCs w:val="28"/>
              </w:rPr>
              <w:t>Thông tin liên hệ - Contact Info</w:t>
            </w:r>
          </w:p>
        </w:tc>
        <w:tc>
          <w:tcPr>
            <w:tcW w:w="4217" w:type="dxa"/>
            <w:shd w:val="clear" w:color="auto" w:fill="D5DCE4"/>
            <w:vAlign w:val="center"/>
          </w:tcPr>
          <w:p w14:paraId="6ECDED9D" w14:textId="77777777" w:rsidR="00CD3EEB" w:rsidRPr="00864011" w:rsidRDefault="00CD3EEB" w:rsidP="009C75D6">
            <w:pPr>
              <w:spacing w:line="360" w:lineRule="auto"/>
              <w:jc w:val="both"/>
              <w:rPr>
                <w:sz w:val="28"/>
                <w:szCs w:val="28"/>
              </w:rPr>
            </w:pPr>
          </w:p>
        </w:tc>
      </w:tr>
      <w:tr w:rsidR="00CD3EEB" w:rsidRPr="00BD1F82" w14:paraId="0E8AED66" w14:textId="77777777" w:rsidTr="00274B8A">
        <w:tc>
          <w:tcPr>
            <w:tcW w:w="670" w:type="dxa"/>
            <w:shd w:val="clear" w:color="auto" w:fill="auto"/>
            <w:vAlign w:val="center"/>
          </w:tcPr>
          <w:p w14:paraId="3A5B6088" w14:textId="77777777" w:rsidR="00CD3EEB" w:rsidRPr="00864011" w:rsidRDefault="00CD3EEB" w:rsidP="009C75D6">
            <w:pPr>
              <w:spacing w:line="360" w:lineRule="auto"/>
              <w:jc w:val="center"/>
              <w:rPr>
                <w:sz w:val="28"/>
                <w:szCs w:val="28"/>
              </w:rPr>
            </w:pPr>
            <w:r w:rsidRPr="00864011">
              <w:rPr>
                <w:sz w:val="28"/>
                <w:szCs w:val="28"/>
              </w:rPr>
              <w:t>1</w:t>
            </w:r>
          </w:p>
        </w:tc>
        <w:tc>
          <w:tcPr>
            <w:tcW w:w="4061" w:type="dxa"/>
            <w:shd w:val="clear" w:color="auto" w:fill="auto"/>
            <w:vAlign w:val="center"/>
          </w:tcPr>
          <w:p w14:paraId="5E930F8E" w14:textId="77777777" w:rsidR="00CD3EEB" w:rsidRPr="00864011" w:rsidRDefault="00CD3EEB" w:rsidP="009C75D6">
            <w:pPr>
              <w:spacing w:line="360" w:lineRule="auto"/>
              <w:jc w:val="both"/>
              <w:rPr>
                <w:sz w:val="28"/>
                <w:szCs w:val="28"/>
              </w:rPr>
            </w:pPr>
            <w:r w:rsidRPr="00864011">
              <w:rPr>
                <w:sz w:val="28"/>
                <w:szCs w:val="28"/>
              </w:rPr>
              <w:t>Thông tin liên hệ của nhà cung cấp - Contact name, Telephone, Fax Number, E-mail Address</w:t>
            </w:r>
          </w:p>
        </w:tc>
        <w:tc>
          <w:tcPr>
            <w:tcW w:w="4217" w:type="dxa"/>
            <w:shd w:val="clear" w:color="auto" w:fill="auto"/>
            <w:vAlign w:val="center"/>
          </w:tcPr>
          <w:p w14:paraId="4AC8A5BC" w14:textId="77777777" w:rsidR="00CD3EEB" w:rsidRPr="00864011" w:rsidRDefault="00CD3EEB" w:rsidP="009C75D6">
            <w:pPr>
              <w:spacing w:line="360" w:lineRule="auto"/>
              <w:jc w:val="both"/>
              <w:rPr>
                <w:sz w:val="28"/>
                <w:szCs w:val="28"/>
              </w:rPr>
            </w:pPr>
          </w:p>
        </w:tc>
      </w:tr>
      <w:tr w:rsidR="00CD3EEB" w:rsidRPr="00BD1F82" w14:paraId="4969E061" w14:textId="77777777" w:rsidTr="00274B8A">
        <w:tc>
          <w:tcPr>
            <w:tcW w:w="670" w:type="dxa"/>
            <w:shd w:val="clear" w:color="auto" w:fill="auto"/>
            <w:vAlign w:val="center"/>
          </w:tcPr>
          <w:p w14:paraId="02C21C34" w14:textId="77777777" w:rsidR="00CD3EEB" w:rsidRPr="00864011" w:rsidRDefault="00CD3EEB" w:rsidP="009C75D6">
            <w:pPr>
              <w:spacing w:line="360" w:lineRule="auto"/>
              <w:jc w:val="center"/>
              <w:rPr>
                <w:sz w:val="28"/>
                <w:szCs w:val="28"/>
              </w:rPr>
            </w:pPr>
            <w:r w:rsidRPr="00864011">
              <w:rPr>
                <w:sz w:val="28"/>
                <w:szCs w:val="28"/>
              </w:rPr>
              <w:t>2</w:t>
            </w:r>
          </w:p>
        </w:tc>
        <w:tc>
          <w:tcPr>
            <w:tcW w:w="4061" w:type="dxa"/>
            <w:shd w:val="clear" w:color="auto" w:fill="auto"/>
            <w:vAlign w:val="center"/>
          </w:tcPr>
          <w:p w14:paraId="6BC0A891" w14:textId="77777777" w:rsidR="00CD3EEB" w:rsidRPr="00864011" w:rsidRDefault="00CD3EEB" w:rsidP="009C75D6">
            <w:pPr>
              <w:spacing w:line="360" w:lineRule="auto"/>
              <w:jc w:val="both"/>
              <w:rPr>
                <w:sz w:val="28"/>
                <w:szCs w:val="28"/>
              </w:rPr>
            </w:pPr>
            <w:r w:rsidRPr="00864011">
              <w:rPr>
                <w:sz w:val="28"/>
                <w:szCs w:val="28"/>
              </w:rPr>
              <w:t>Người sẽ liên hệ với phía nhà cung cấp - Our Contact</w:t>
            </w:r>
          </w:p>
        </w:tc>
        <w:tc>
          <w:tcPr>
            <w:tcW w:w="4217" w:type="dxa"/>
            <w:shd w:val="clear" w:color="auto" w:fill="auto"/>
            <w:vAlign w:val="center"/>
          </w:tcPr>
          <w:p w14:paraId="590FACED" w14:textId="77777777" w:rsidR="00CD3EEB" w:rsidRPr="00864011" w:rsidRDefault="00CD3EEB" w:rsidP="009C75D6">
            <w:pPr>
              <w:spacing w:line="360" w:lineRule="auto"/>
              <w:jc w:val="both"/>
              <w:rPr>
                <w:sz w:val="28"/>
                <w:szCs w:val="28"/>
              </w:rPr>
            </w:pPr>
          </w:p>
        </w:tc>
      </w:tr>
    </w:tbl>
    <w:p w14:paraId="7D5DFB6A" w14:textId="77777777" w:rsidR="00F74079" w:rsidRPr="00864011" w:rsidRDefault="00F74079" w:rsidP="009C75D6">
      <w:pPr>
        <w:spacing w:line="360" w:lineRule="auto"/>
        <w:rPr>
          <w:sz w:val="28"/>
          <w:szCs w:val="28"/>
        </w:rPr>
      </w:pPr>
    </w:p>
    <w:p w14:paraId="2C994CD8" w14:textId="77777777" w:rsidR="002E61C6" w:rsidRDefault="008D71A8" w:rsidP="002E61C6">
      <w:pPr>
        <w:keepNext/>
        <w:spacing w:line="360" w:lineRule="auto"/>
      </w:pPr>
      <w:r w:rsidRPr="00864011">
        <w:rPr>
          <w:noProof/>
          <w:sz w:val="28"/>
          <w:szCs w:val="28"/>
        </w:rPr>
        <w:lastRenderedPageBreak/>
        <w:drawing>
          <wp:inline distT="0" distB="0" distL="0" distR="0" wp14:anchorId="7D0017D5" wp14:editId="0BB76223">
            <wp:extent cx="5737860" cy="2865120"/>
            <wp:effectExtent l="19050" t="19050" r="15240" b="11430"/>
            <wp:docPr id="12"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2865120"/>
                    </a:xfrm>
                    <a:prstGeom prst="rect">
                      <a:avLst/>
                    </a:prstGeom>
                    <a:noFill/>
                    <a:ln w="6350">
                      <a:solidFill>
                        <a:schemeClr val="tx1"/>
                      </a:solidFill>
                    </a:ln>
                  </pic:spPr>
                </pic:pic>
              </a:graphicData>
            </a:graphic>
          </wp:inline>
        </w:drawing>
      </w:r>
    </w:p>
    <w:p w14:paraId="117B016B" w14:textId="36D4932A" w:rsidR="00626637" w:rsidRPr="00864011" w:rsidRDefault="002E61C6" w:rsidP="00B9447A">
      <w:pPr>
        <w:pStyle w:val="Caption"/>
        <w:rPr>
          <w:sz w:val="28"/>
          <w:szCs w:val="28"/>
        </w:rPr>
      </w:pPr>
      <w:bookmarkStart w:id="41" w:name="_Toc111108251"/>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18</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nhà cung cấp</w:t>
      </w:r>
      <w:bookmarkEnd w:id="41"/>
    </w:p>
    <w:p w14:paraId="52CA1631" w14:textId="00DDAD60" w:rsidR="00F74079" w:rsidRPr="00BD1F82" w:rsidRDefault="00C2632B" w:rsidP="009C75D6">
      <w:pPr>
        <w:pageBreakBefore/>
        <w:spacing w:line="360" w:lineRule="auto"/>
        <w:rPr>
          <w:b/>
          <w:bCs/>
          <w:sz w:val="28"/>
          <w:szCs w:val="28"/>
        </w:rPr>
      </w:pPr>
      <w:r w:rsidRPr="00BD1F82">
        <w:rPr>
          <w:b/>
          <w:bCs/>
          <w:sz w:val="28"/>
          <w:szCs w:val="28"/>
        </w:rPr>
        <w:lastRenderedPageBreak/>
        <w:t>Vật tư cung cấp - Supplier &gt; Parts (Supplier Catalog)</w:t>
      </w:r>
    </w:p>
    <w:p w14:paraId="7868BD43" w14:textId="77777777" w:rsidR="00467618" w:rsidRPr="00BD1F82" w:rsidRDefault="00467618" w:rsidP="009C75D6">
      <w:pPr>
        <w:spacing w:line="360" w:lineRule="auto"/>
        <w:rPr>
          <w:sz w:val="28"/>
          <w:szCs w:val="28"/>
        </w:rPr>
      </w:pPr>
      <w:r w:rsidRPr="00BD1F82">
        <w:rPr>
          <w:sz w:val="28"/>
          <w:szCs w:val="28"/>
        </w:rPr>
        <w:t>Chọn tab Parts của một nhà cung cấp để xem và cập nhật các vật tư mà đơn vị đó có thể cung cấp.</w:t>
      </w:r>
    </w:p>
    <w:p w14:paraId="6531ADFF" w14:textId="77777777" w:rsidR="00467618" w:rsidRPr="00BD1F82" w:rsidRDefault="00467618" w:rsidP="009C75D6">
      <w:pPr>
        <w:spacing w:line="360" w:lineRule="auto"/>
        <w:rPr>
          <w:sz w:val="28"/>
          <w:szCs w:val="28"/>
        </w:rPr>
      </w:pPr>
    </w:p>
    <w:p w14:paraId="6065FF1D" w14:textId="3DECF6D0" w:rsidR="00C2632B" w:rsidRPr="00BD1F82" w:rsidRDefault="00467618" w:rsidP="009C75D6">
      <w:pPr>
        <w:spacing w:line="360" w:lineRule="auto"/>
        <w:rPr>
          <w:sz w:val="28"/>
          <w:szCs w:val="28"/>
        </w:rPr>
      </w:pPr>
      <w:r w:rsidRPr="00BD1F82">
        <w:rPr>
          <w:sz w:val="28"/>
          <w:szCs w:val="28"/>
        </w:rPr>
        <w:t>Nhập thông tin vật tư có thể cung cấp của đơn vị đó, lưu ý các thông tin sau: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0"/>
        <w:gridCol w:w="4639"/>
      </w:tblGrid>
      <w:tr w:rsidR="00C35450" w:rsidRPr="00BD1F82" w14:paraId="05D5E388" w14:textId="77777777" w:rsidTr="00274B8A">
        <w:trPr>
          <w:trHeight w:val="440"/>
          <w:tblHeader/>
        </w:trPr>
        <w:tc>
          <w:tcPr>
            <w:tcW w:w="670" w:type="dxa"/>
            <w:tcBorders>
              <w:bottom w:val="single" w:sz="4" w:space="0" w:color="auto"/>
            </w:tcBorders>
            <w:shd w:val="clear" w:color="auto" w:fill="44546A"/>
            <w:vAlign w:val="center"/>
          </w:tcPr>
          <w:p w14:paraId="361F0E11" w14:textId="77777777" w:rsidR="00C35450" w:rsidRPr="00864011" w:rsidRDefault="00C35450" w:rsidP="009C75D6">
            <w:pPr>
              <w:spacing w:line="360" w:lineRule="auto"/>
              <w:jc w:val="center"/>
              <w:rPr>
                <w:b/>
                <w:color w:val="FFFFFF"/>
                <w:sz w:val="28"/>
                <w:szCs w:val="28"/>
              </w:rPr>
            </w:pPr>
            <w:r w:rsidRPr="00864011">
              <w:rPr>
                <w:b/>
                <w:color w:val="FFFFFF"/>
                <w:sz w:val="28"/>
                <w:szCs w:val="28"/>
              </w:rPr>
              <w:t>STT</w:t>
            </w:r>
          </w:p>
        </w:tc>
        <w:tc>
          <w:tcPr>
            <w:tcW w:w="3465" w:type="dxa"/>
            <w:tcBorders>
              <w:bottom w:val="single" w:sz="4" w:space="0" w:color="auto"/>
            </w:tcBorders>
            <w:shd w:val="clear" w:color="auto" w:fill="44546A"/>
            <w:vAlign w:val="center"/>
          </w:tcPr>
          <w:p w14:paraId="606B757F" w14:textId="77777777" w:rsidR="00C35450" w:rsidRPr="00864011" w:rsidRDefault="00C35450" w:rsidP="009C75D6">
            <w:pPr>
              <w:spacing w:line="360" w:lineRule="auto"/>
              <w:jc w:val="center"/>
              <w:rPr>
                <w:b/>
                <w:color w:val="FFFFFF"/>
                <w:sz w:val="28"/>
                <w:szCs w:val="28"/>
              </w:rPr>
            </w:pPr>
            <w:r w:rsidRPr="00864011">
              <w:rPr>
                <w:b/>
                <w:color w:val="FFFFFF"/>
                <w:sz w:val="28"/>
                <w:szCs w:val="28"/>
              </w:rPr>
              <w:t>Thuộc tính</w:t>
            </w:r>
          </w:p>
        </w:tc>
        <w:tc>
          <w:tcPr>
            <w:tcW w:w="4884" w:type="dxa"/>
            <w:tcBorders>
              <w:bottom w:val="single" w:sz="4" w:space="0" w:color="auto"/>
            </w:tcBorders>
            <w:shd w:val="clear" w:color="auto" w:fill="44546A"/>
            <w:vAlign w:val="center"/>
          </w:tcPr>
          <w:p w14:paraId="15876261" w14:textId="77777777" w:rsidR="00C35450" w:rsidRPr="00864011" w:rsidRDefault="00C35450" w:rsidP="009C75D6">
            <w:pPr>
              <w:spacing w:line="360" w:lineRule="auto"/>
              <w:jc w:val="center"/>
              <w:rPr>
                <w:b/>
                <w:color w:val="FFFFFF"/>
                <w:sz w:val="28"/>
                <w:szCs w:val="28"/>
              </w:rPr>
            </w:pPr>
            <w:r w:rsidRPr="00864011">
              <w:rPr>
                <w:b/>
                <w:color w:val="FFFFFF"/>
                <w:sz w:val="28"/>
                <w:szCs w:val="28"/>
              </w:rPr>
              <w:t>Ghi chú</w:t>
            </w:r>
          </w:p>
        </w:tc>
      </w:tr>
      <w:tr w:rsidR="00C35450" w:rsidRPr="00BD1F82" w14:paraId="351C1733" w14:textId="77777777" w:rsidTr="00274B8A">
        <w:tc>
          <w:tcPr>
            <w:tcW w:w="670" w:type="dxa"/>
            <w:shd w:val="clear" w:color="auto" w:fill="auto"/>
            <w:vAlign w:val="center"/>
          </w:tcPr>
          <w:p w14:paraId="79868609" w14:textId="77777777" w:rsidR="00C35450" w:rsidRPr="00864011" w:rsidRDefault="00C35450" w:rsidP="009C75D6">
            <w:pPr>
              <w:spacing w:line="360" w:lineRule="auto"/>
              <w:jc w:val="center"/>
              <w:rPr>
                <w:sz w:val="28"/>
                <w:szCs w:val="28"/>
              </w:rPr>
            </w:pPr>
            <w:r w:rsidRPr="00864011">
              <w:rPr>
                <w:sz w:val="28"/>
                <w:szCs w:val="28"/>
              </w:rPr>
              <w:t>1</w:t>
            </w:r>
          </w:p>
        </w:tc>
        <w:tc>
          <w:tcPr>
            <w:tcW w:w="3465" w:type="dxa"/>
            <w:shd w:val="clear" w:color="auto" w:fill="auto"/>
            <w:vAlign w:val="center"/>
          </w:tcPr>
          <w:p w14:paraId="38D0F8DD" w14:textId="77777777" w:rsidR="00C35450" w:rsidRPr="00864011" w:rsidRDefault="00C35450" w:rsidP="009C75D6">
            <w:pPr>
              <w:spacing w:line="360" w:lineRule="auto"/>
              <w:jc w:val="both"/>
              <w:rPr>
                <w:sz w:val="28"/>
                <w:szCs w:val="28"/>
              </w:rPr>
            </w:pPr>
            <w:r w:rsidRPr="00864011">
              <w:rPr>
                <w:sz w:val="28"/>
                <w:szCs w:val="28"/>
              </w:rPr>
              <w:t>Vật tư - Part</w:t>
            </w:r>
          </w:p>
        </w:tc>
        <w:tc>
          <w:tcPr>
            <w:tcW w:w="4884" w:type="dxa"/>
            <w:shd w:val="clear" w:color="auto" w:fill="auto"/>
            <w:vAlign w:val="center"/>
          </w:tcPr>
          <w:p w14:paraId="43E7F7D9" w14:textId="77777777" w:rsidR="00C35450" w:rsidRPr="00864011" w:rsidRDefault="00C35450" w:rsidP="009C75D6">
            <w:pPr>
              <w:spacing w:line="360" w:lineRule="auto"/>
              <w:jc w:val="both"/>
              <w:rPr>
                <w:sz w:val="28"/>
                <w:szCs w:val="28"/>
              </w:rPr>
            </w:pPr>
            <w:r w:rsidRPr="00864011">
              <w:rPr>
                <w:sz w:val="28"/>
                <w:szCs w:val="28"/>
              </w:rPr>
              <w:t>Chọn trong danh mục vật tư của hệ thống</w:t>
            </w:r>
          </w:p>
        </w:tc>
      </w:tr>
      <w:tr w:rsidR="00C35450" w:rsidRPr="00BD1F82" w14:paraId="1B5DB4F2" w14:textId="77777777" w:rsidTr="00274B8A">
        <w:tc>
          <w:tcPr>
            <w:tcW w:w="670" w:type="dxa"/>
            <w:shd w:val="clear" w:color="auto" w:fill="auto"/>
            <w:vAlign w:val="center"/>
          </w:tcPr>
          <w:p w14:paraId="11B2D16D" w14:textId="77777777" w:rsidR="00C35450" w:rsidRPr="00864011" w:rsidRDefault="00C35450" w:rsidP="009C75D6">
            <w:pPr>
              <w:spacing w:line="360" w:lineRule="auto"/>
              <w:jc w:val="center"/>
              <w:rPr>
                <w:sz w:val="28"/>
                <w:szCs w:val="28"/>
              </w:rPr>
            </w:pPr>
            <w:r w:rsidRPr="00864011">
              <w:rPr>
                <w:sz w:val="28"/>
                <w:szCs w:val="28"/>
              </w:rPr>
              <w:t>2</w:t>
            </w:r>
          </w:p>
        </w:tc>
        <w:tc>
          <w:tcPr>
            <w:tcW w:w="3465" w:type="dxa"/>
            <w:shd w:val="clear" w:color="auto" w:fill="auto"/>
            <w:vAlign w:val="center"/>
          </w:tcPr>
          <w:p w14:paraId="14190A88" w14:textId="77777777" w:rsidR="00C35450" w:rsidRPr="00864011" w:rsidRDefault="00C35450" w:rsidP="009C75D6">
            <w:pPr>
              <w:spacing w:line="360" w:lineRule="auto"/>
              <w:jc w:val="both"/>
              <w:rPr>
                <w:sz w:val="28"/>
                <w:szCs w:val="28"/>
              </w:rPr>
            </w:pPr>
            <w:r w:rsidRPr="00864011">
              <w:rPr>
                <w:sz w:val="28"/>
                <w:szCs w:val="28"/>
              </w:rPr>
              <w:t>Tên vật tư theo cách gọi của nhà cung cấp - Supplier Part Desc.</w:t>
            </w:r>
          </w:p>
        </w:tc>
        <w:tc>
          <w:tcPr>
            <w:tcW w:w="4884" w:type="dxa"/>
            <w:shd w:val="clear" w:color="auto" w:fill="auto"/>
            <w:vAlign w:val="center"/>
          </w:tcPr>
          <w:p w14:paraId="1FB5C545" w14:textId="77777777" w:rsidR="00C35450" w:rsidRPr="00864011" w:rsidRDefault="00C35450" w:rsidP="009C75D6">
            <w:pPr>
              <w:spacing w:line="360" w:lineRule="auto"/>
              <w:jc w:val="both"/>
              <w:rPr>
                <w:sz w:val="28"/>
                <w:szCs w:val="28"/>
              </w:rPr>
            </w:pPr>
          </w:p>
        </w:tc>
      </w:tr>
      <w:tr w:rsidR="00C35450" w:rsidRPr="00BD1F82" w14:paraId="27326A45" w14:textId="77777777" w:rsidTr="00274B8A">
        <w:tc>
          <w:tcPr>
            <w:tcW w:w="670" w:type="dxa"/>
            <w:shd w:val="clear" w:color="auto" w:fill="auto"/>
            <w:vAlign w:val="center"/>
          </w:tcPr>
          <w:p w14:paraId="74F36953" w14:textId="77777777" w:rsidR="00C35450" w:rsidRPr="00864011" w:rsidRDefault="00C35450" w:rsidP="009C75D6">
            <w:pPr>
              <w:spacing w:line="360" w:lineRule="auto"/>
              <w:jc w:val="center"/>
              <w:rPr>
                <w:sz w:val="28"/>
                <w:szCs w:val="28"/>
              </w:rPr>
            </w:pPr>
            <w:r w:rsidRPr="00864011">
              <w:rPr>
                <w:sz w:val="28"/>
                <w:szCs w:val="28"/>
              </w:rPr>
              <w:t>3</w:t>
            </w:r>
          </w:p>
        </w:tc>
        <w:tc>
          <w:tcPr>
            <w:tcW w:w="3465" w:type="dxa"/>
            <w:shd w:val="clear" w:color="auto" w:fill="auto"/>
            <w:vAlign w:val="center"/>
          </w:tcPr>
          <w:p w14:paraId="391C84F2" w14:textId="77777777" w:rsidR="00C35450" w:rsidRPr="00864011" w:rsidRDefault="00C35450" w:rsidP="009C75D6">
            <w:pPr>
              <w:spacing w:line="360" w:lineRule="auto"/>
              <w:jc w:val="both"/>
              <w:rPr>
                <w:sz w:val="28"/>
                <w:szCs w:val="28"/>
              </w:rPr>
            </w:pPr>
            <w:r w:rsidRPr="00864011">
              <w:rPr>
                <w:sz w:val="28"/>
                <w:szCs w:val="28"/>
              </w:rPr>
              <w:t>Số vật tư của nhà cung cấp - Catalog Reference</w:t>
            </w:r>
          </w:p>
        </w:tc>
        <w:tc>
          <w:tcPr>
            <w:tcW w:w="4884" w:type="dxa"/>
            <w:shd w:val="clear" w:color="auto" w:fill="auto"/>
            <w:vAlign w:val="center"/>
          </w:tcPr>
          <w:p w14:paraId="1625120E" w14:textId="77777777" w:rsidR="00C35450" w:rsidRPr="00864011" w:rsidRDefault="00C35450" w:rsidP="009C75D6">
            <w:pPr>
              <w:spacing w:line="360" w:lineRule="auto"/>
              <w:jc w:val="both"/>
              <w:rPr>
                <w:sz w:val="28"/>
                <w:szCs w:val="28"/>
              </w:rPr>
            </w:pPr>
          </w:p>
        </w:tc>
      </w:tr>
      <w:tr w:rsidR="00C35450" w:rsidRPr="00BD1F82" w14:paraId="4A7E2C61" w14:textId="77777777" w:rsidTr="00274B8A">
        <w:tc>
          <w:tcPr>
            <w:tcW w:w="670" w:type="dxa"/>
            <w:shd w:val="clear" w:color="auto" w:fill="auto"/>
            <w:vAlign w:val="center"/>
          </w:tcPr>
          <w:p w14:paraId="5423A1F9" w14:textId="77777777" w:rsidR="00C35450" w:rsidRPr="00864011" w:rsidRDefault="00C35450" w:rsidP="009C75D6">
            <w:pPr>
              <w:spacing w:line="360" w:lineRule="auto"/>
              <w:jc w:val="center"/>
              <w:rPr>
                <w:sz w:val="28"/>
                <w:szCs w:val="28"/>
              </w:rPr>
            </w:pPr>
            <w:r w:rsidRPr="00864011">
              <w:rPr>
                <w:sz w:val="28"/>
                <w:szCs w:val="28"/>
              </w:rPr>
              <w:t>4</w:t>
            </w:r>
          </w:p>
        </w:tc>
        <w:tc>
          <w:tcPr>
            <w:tcW w:w="3465" w:type="dxa"/>
            <w:shd w:val="clear" w:color="auto" w:fill="auto"/>
            <w:vAlign w:val="center"/>
          </w:tcPr>
          <w:p w14:paraId="76099D2E" w14:textId="77777777" w:rsidR="00C35450" w:rsidRPr="00864011" w:rsidRDefault="00C35450" w:rsidP="009C75D6">
            <w:pPr>
              <w:spacing w:line="360" w:lineRule="auto"/>
              <w:jc w:val="both"/>
              <w:rPr>
                <w:sz w:val="28"/>
                <w:szCs w:val="28"/>
              </w:rPr>
            </w:pPr>
            <w:r w:rsidRPr="00864011">
              <w:rPr>
                <w:sz w:val="28"/>
                <w:szCs w:val="28"/>
              </w:rPr>
              <w:t>Nguyên giá của vật tư - Gross Price</w:t>
            </w:r>
          </w:p>
        </w:tc>
        <w:tc>
          <w:tcPr>
            <w:tcW w:w="4884" w:type="dxa"/>
            <w:shd w:val="clear" w:color="auto" w:fill="auto"/>
            <w:vAlign w:val="center"/>
          </w:tcPr>
          <w:p w14:paraId="69DFD1BD" w14:textId="77777777" w:rsidR="00C35450" w:rsidRPr="00864011" w:rsidRDefault="00C35450" w:rsidP="009C75D6">
            <w:pPr>
              <w:spacing w:line="360" w:lineRule="auto"/>
              <w:jc w:val="both"/>
              <w:rPr>
                <w:sz w:val="28"/>
                <w:szCs w:val="28"/>
              </w:rPr>
            </w:pPr>
            <w:r w:rsidRPr="00864011">
              <w:rPr>
                <w:sz w:val="28"/>
                <w:szCs w:val="28"/>
              </w:rPr>
              <w:t>Không tính giảm giá và các chi phí phát sinh.</w:t>
            </w:r>
          </w:p>
        </w:tc>
      </w:tr>
      <w:tr w:rsidR="00C35450" w:rsidRPr="00BD1F82" w14:paraId="23DDA130" w14:textId="77777777" w:rsidTr="00274B8A">
        <w:tc>
          <w:tcPr>
            <w:tcW w:w="670" w:type="dxa"/>
            <w:shd w:val="clear" w:color="auto" w:fill="auto"/>
            <w:vAlign w:val="center"/>
          </w:tcPr>
          <w:p w14:paraId="65797494" w14:textId="77777777" w:rsidR="00C35450" w:rsidRPr="00864011" w:rsidRDefault="00C35450" w:rsidP="009C75D6">
            <w:pPr>
              <w:spacing w:line="360" w:lineRule="auto"/>
              <w:jc w:val="center"/>
              <w:rPr>
                <w:sz w:val="28"/>
                <w:szCs w:val="28"/>
              </w:rPr>
            </w:pPr>
            <w:r w:rsidRPr="00864011">
              <w:rPr>
                <w:sz w:val="28"/>
                <w:szCs w:val="28"/>
              </w:rPr>
              <w:t>5</w:t>
            </w:r>
          </w:p>
        </w:tc>
        <w:tc>
          <w:tcPr>
            <w:tcW w:w="3465" w:type="dxa"/>
            <w:shd w:val="clear" w:color="auto" w:fill="auto"/>
            <w:vAlign w:val="center"/>
          </w:tcPr>
          <w:p w14:paraId="7F7A4ED1" w14:textId="77777777" w:rsidR="00C35450" w:rsidRPr="00864011" w:rsidRDefault="00C35450" w:rsidP="009C75D6">
            <w:pPr>
              <w:spacing w:line="360" w:lineRule="auto"/>
              <w:jc w:val="both"/>
              <w:rPr>
                <w:sz w:val="28"/>
                <w:szCs w:val="28"/>
              </w:rPr>
            </w:pPr>
            <w:r w:rsidRPr="00864011">
              <w:rPr>
                <w:sz w:val="28"/>
                <w:szCs w:val="28"/>
              </w:rPr>
              <w:t>Số lượng tối thiểu - Minimum Order Qty.</w:t>
            </w:r>
          </w:p>
        </w:tc>
        <w:tc>
          <w:tcPr>
            <w:tcW w:w="4884" w:type="dxa"/>
            <w:shd w:val="clear" w:color="auto" w:fill="auto"/>
            <w:vAlign w:val="center"/>
          </w:tcPr>
          <w:p w14:paraId="122EAE33" w14:textId="77777777" w:rsidR="00C35450" w:rsidRPr="00864011" w:rsidRDefault="00C35450" w:rsidP="009C75D6">
            <w:pPr>
              <w:spacing w:line="360" w:lineRule="auto"/>
              <w:jc w:val="both"/>
              <w:rPr>
                <w:sz w:val="28"/>
                <w:szCs w:val="28"/>
              </w:rPr>
            </w:pPr>
          </w:p>
        </w:tc>
      </w:tr>
      <w:tr w:rsidR="00C35450" w:rsidRPr="00BD1F82" w14:paraId="05CF02FB" w14:textId="77777777" w:rsidTr="00274B8A">
        <w:tc>
          <w:tcPr>
            <w:tcW w:w="670" w:type="dxa"/>
            <w:shd w:val="clear" w:color="auto" w:fill="auto"/>
            <w:vAlign w:val="center"/>
          </w:tcPr>
          <w:p w14:paraId="087D6CEE" w14:textId="77777777" w:rsidR="00C35450" w:rsidRPr="00864011" w:rsidRDefault="00C35450" w:rsidP="009C75D6">
            <w:pPr>
              <w:spacing w:line="360" w:lineRule="auto"/>
              <w:jc w:val="center"/>
              <w:rPr>
                <w:sz w:val="28"/>
                <w:szCs w:val="28"/>
              </w:rPr>
            </w:pPr>
            <w:r w:rsidRPr="00864011">
              <w:rPr>
                <w:sz w:val="28"/>
                <w:szCs w:val="28"/>
              </w:rPr>
              <w:t>6</w:t>
            </w:r>
          </w:p>
        </w:tc>
        <w:tc>
          <w:tcPr>
            <w:tcW w:w="3465" w:type="dxa"/>
            <w:shd w:val="clear" w:color="auto" w:fill="auto"/>
            <w:vAlign w:val="center"/>
          </w:tcPr>
          <w:p w14:paraId="4EC8ACAB" w14:textId="77777777" w:rsidR="00C35450" w:rsidRPr="00864011" w:rsidRDefault="00C35450" w:rsidP="009C75D6">
            <w:pPr>
              <w:spacing w:line="360" w:lineRule="auto"/>
              <w:jc w:val="both"/>
              <w:rPr>
                <w:sz w:val="28"/>
                <w:szCs w:val="28"/>
              </w:rPr>
            </w:pPr>
            <w:r w:rsidRPr="00864011">
              <w:rPr>
                <w:sz w:val="28"/>
                <w:szCs w:val="28"/>
              </w:rPr>
              <w:t>Đơn vị tính về mặt thương mại - UOP (Unit of Purchase)</w:t>
            </w:r>
          </w:p>
        </w:tc>
        <w:tc>
          <w:tcPr>
            <w:tcW w:w="4884" w:type="dxa"/>
            <w:shd w:val="clear" w:color="auto" w:fill="auto"/>
            <w:vAlign w:val="center"/>
          </w:tcPr>
          <w:p w14:paraId="0394FD88" w14:textId="77777777" w:rsidR="00C35450" w:rsidRPr="00864011" w:rsidRDefault="00C35450" w:rsidP="009C75D6">
            <w:pPr>
              <w:spacing w:line="360" w:lineRule="auto"/>
              <w:jc w:val="both"/>
              <w:rPr>
                <w:sz w:val="28"/>
                <w:szCs w:val="28"/>
              </w:rPr>
            </w:pPr>
            <w:r w:rsidRPr="00864011">
              <w:rPr>
                <w:sz w:val="28"/>
                <w:szCs w:val="28"/>
              </w:rPr>
              <w:t>UOP có thể giống hoặc không giống với đơn vị tính UOM của vật tư.</w:t>
            </w:r>
          </w:p>
        </w:tc>
      </w:tr>
      <w:tr w:rsidR="00C35450" w:rsidRPr="00BD1F82" w14:paraId="109B8C83" w14:textId="77777777" w:rsidTr="00274B8A">
        <w:tc>
          <w:tcPr>
            <w:tcW w:w="670" w:type="dxa"/>
            <w:shd w:val="clear" w:color="auto" w:fill="auto"/>
            <w:vAlign w:val="center"/>
          </w:tcPr>
          <w:p w14:paraId="71B20FFA" w14:textId="77777777" w:rsidR="00C35450" w:rsidRPr="00864011" w:rsidRDefault="00C35450" w:rsidP="009C75D6">
            <w:pPr>
              <w:spacing w:line="360" w:lineRule="auto"/>
              <w:jc w:val="center"/>
              <w:rPr>
                <w:sz w:val="28"/>
                <w:szCs w:val="28"/>
              </w:rPr>
            </w:pPr>
            <w:r w:rsidRPr="00864011">
              <w:rPr>
                <w:sz w:val="28"/>
                <w:szCs w:val="28"/>
              </w:rPr>
              <w:t>7</w:t>
            </w:r>
          </w:p>
        </w:tc>
        <w:tc>
          <w:tcPr>
            <w:tcW w:w="3465" w:type="dxa"/>
            <w:shd w:val="clear" w:color="auto" w:fill="auto"/>
            <w:vAlign w:val="center"/>
          </w:tcPr>
          <w:p w14:paraId="571BDDE2" w14:textId="77777777" w:rsidR="00C35450" w:rsidRPr="00864011" w:rsidRDefault="00C35450" w:rsidP="009C75D6">
            <w:pPr>
              <w:spacing w:line="360" w:lineRule="auto"/>
              <w:jc w:val="both"/>
              <w:rPr>
                <w:sz w:val="28"/>
                <w:szCs w:val="28"/>
              </w:rPr>
            </w:pPr>
            <w:r w:rsidRPr="00864011">
              <w:rPr>
                <w:sz w:val="28"/>
                <w:szCs w:val="28"/>
              </w:rPr>
              <w:t>Qty. per UOP - Số lượng UOM trên mỗi UOP</w:t>
            </w:r>
          </w:p>
        </w:tc>
        <w:tc>
          <w:tcPr>
            <w:tcW w:w="4884" w:type="dxa"/>
            <w:shd w:val="clear" w:color="auto" w:fill="auto"/>
            <w:vAlign w:val="center"/>
          </w:tcPr>
          <w:p w14:paraId="631C0EE0" w14:textId="77777777" w:rsidR="00C35450" w:rsidRPr="00864011" w:rsidRDefault="00C35450" w:rsidP="009C75D6">
            <w:pPr>
              <w:spacing w:line="360" w:lineRule="auto"/>
              <w:jc w:val="both"/>
              <w:rPr>
                <w:sz w:val="28"/>
                <w:szCs w:val="28"/>
              </w:rPr>
            </w:pPr>
            <w:r w:rsidRPr="00864011">
              <w:rPr>
                <w:sz w:val="28"/>
                <w:szCs w:val="28"/>
              </w:rPr>
              <w:t xml:space="preserve">Ví dụ: </w:t>
            </w:r>
          </w:p>
          <w:p w14:paraId="4673972B" w14:textId="77777777" w:rsidR="00C35450" w:rsidRPr="00864011" w:rsidRDefault="00C35450" w:rsidP="009C75D6">
            <w:pPr>
              <w:spacing w:line="360" w:lineRule="auto"/>
              <w:jc w:val="both"/>
              <w:rPr>
                <w:sz w:val="28"/>
                <w:szCs w:val="28"/>
              </w:rPr>
            </w:pPr>
            <w:r w:rsidRPr="00864011">
              <w:rPr>
                <w:sz w:val="28"/>
                <w:szCs w:val="28"/>
              </w:rPr>
              <w:t xml:space="preserve">+ UOM của vật tư Bơm trên hệ thống là </w:t>
            </w:r>
            <w:r w:rsidRPr="00864011">
              <w:rPr>
                <w:b/>
                <w:sz w:val="28"/>
                <w:szCs w:val="28"/>
              </w:rPr>
              <w:t>Cái (EA)</w:t>
            </w:r>
            <w:r w:rsidRPr="00864011">
              <w:rPr>
                <w:sz w:val="28"/>
                <w:szCs w:val="28"/>
              </w:rPr>
              <w:t>.</w:t>
            </w:r>
          </w:p>
          <w:p w14:paraId="5B7B26C2" w14:textId="77777777" w:rsidR="00C35450" w:rsidRPr="00864011" w:rsidRDefault="00C35450" w:rsidP="009C75D6">
            <w:pPr>
              <w:spacing w:line="360" w:lineRule="auto"/>
              <w:jc w:val="both"/>
              <w:rPr>
                <w:sz w:val="28"/>
                <w:szCs w:val="28"/>
              </w:rPr>
            </w:pPr>
            <w:r w:rsidRPr="00864011">
              <w:rPr>
                <w:sz w:val="28"/>
                <w:szCs w:val="28"/>
              </w:rPr>
              <w:t xml:space="preserve">+ UOP của vật tư Bơm do nhà cung cấp này cấp là </w:t>
            </w:r>
            <w:r w:rsidRPr="00864011">
              <w:rPr>
                <w:b/>
                <w:sz w:val="28"/>
                <w:szCs w:val="28"/>
              </w:rPr>
              <w:t>Kiện</w:t>
            </w:r>
            <w:r w:rsidRPr="00864011">
              <w:rPr>
                <w:sz w:val="28"/>
                <w:szCs w:val="28"/>
              </w:rPr>
              <w:t>.</w:t>
            </w:r>
          </w:p>
          <w:p w14:paraId="4E0E8516" w14:textId="1A280F9C" w:rsidR="00C35450" w:rsidRPr="00864011" w:rsidRDefault="00C35450" w:rsidP="009C75D6">
            <w:pPr>
              <w:spacing w:line="360" w:lineRule="auto"/>
              <w:jc w:val="both"/>
              <w:rPr>
                <w:sz w:val="28"/>
                <w:szCs w:val="28"/>
              </w:rPr>
            </w:pPr>
            <w:r w:rsidRPr="00864011">
              <w:rPr>
                <w:sz w:val="28"/>
                <w:szCs w:val="28"/>
              </w:rPr>
              <w:t>+ 1 kiện (UOP) hàng có 10 cái (UOM) bơm =&gt; Qty. per UOP = 10.</w:t>
            </w:r>
          </w:p>
          <w:p w14:paraId="1E146CB8" w14:textId="77777777" w:rsidR="00C35450" w:rsidRPr="00864011" w:rsidRDefault="00C35450" w:rsidP="009C75D6">
            <w:pPr>
              <w:spacing w:line="360" w:lineRule="auto"/>
              <w:jc w:val="both"/>
              <w:rPr>
                <w:sz w:val="28"/>
                <w:szCs w:val="28"/>
              </w:rPr>
            </w:pPr>
            <w:r w:rsidRPr="00864011">
              <w:rPr>
                <w:sz w:val="28"/>
                <w:szCs w:val="28"/>
              </w:rPr>
              <w:lastRenderedPageBreak/>
              <w:t>Nếu UOP = UOM thì  Qty. per UOP = 1</w:t>
            </w:r>
          </w:p>
        </w:tc>
      </w:tr>
    </w:tbl>
    <w:p w14:paraId="51FEF1DF" w14:textId="77777777" w:rsidR="00467618" w:rsidRPr="00BD1F82" w:rsidRDefault="00467618" w:rsidP="009C75D6">
      <w:pPr>
        <w:spacing w:line="360" w:lineRule="auto"/>
        <w:rPr>
          <w:sz w:val="28"/>
          <w:szCs w:val="28"/>
        </w:rPr>
      </w:pPr>
    </w:p>
    <w:p w14:paraId="4EC0EEFB" w14:textId="77777777" w:rsidR="002E61C6" w:rsidRDefault="008D71A8" w:rsidP="002E61C6">
      <w:pPr>
        <w:keepNext/>
        <w:spacing w:line="360" w:lineRule="auto"/>
      </w:pPr>
      <w:r w:rsidRPr="00864011">
        <w:rPr>
          <w:noProof/>
          <w:sz w:val="28"/>
          <w:szCs w:val="28"/>
        </w:rPr>
        <w:drawing>
          <wp:inline distT="0" distB="0" distL="0" distR="0" wp14:anchorId="693BABE1" wp14:editId="7A4412E7">
            <wp:extent cx="6027325" cy="2912533"/>
            <wp:effectExtent l="19050" t="19050" r="12065" b="2159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29589" cy="2913627"/>
                    </a:xfrm>
                    <a:prstGeom prst="rect">
                      <a:avLst/>
                    </a:prstGeom>
                    <a:noFill/>
                    <a:ln w="6350">
                      <a:solidFill>
                        <a:schemeClr val="tx1"/>
                      </a:solidFill>
                    </a:ln>
                  </pic:spPr>
                </pic:pic>
              </a:graphicData>
            </a:graphic>
          </wp:inline>
        </w:drawing>
      </w:r>
    </w:p>
    <w:p w14:paraId="247B9743" w14:textId="2EF91C45" w:rsidR="00A22588" w:rsidRPr="00864011" w:rsidRDefault="002E61C6" w:rsidP="00B9447A">
      <w:pPr>
        <w:pStyle w:val="Caption"/>
        <w:rPr>
          <w:sz w:val="28"/>
          <w:szCs w:val="28"/>
        </w:rPr>
      </w:pPr>
      <w:bookmarkStart w:id="42" w:name="_Toc111108252"/>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19</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cung cấp</w:t>
      </w:r>
      <w:bookmarkEnd w:id="42"/>
    </w:p>
    <w:p w14:paraId="637153DF" w14:textId="654DF470" w:rsidR="003C0DC6" w:rsidRPr="00BD1F82" w:rsidRDefault="00492489" w:rsidP="00146EF9">
      <w:pPr>
        <w:pStyle w:val="Heading4"/>
        <w:pageBreakBefore/>
        <w:spacing w:line="360" w:lineRule="auto"/>
        <w:rPr>
          <w:rFonts w:ascii="Times New Roman" w:hAnsi="Times New Roman" w:cs="Times New Roman"/>
          <w:noProof/>
        </w:rPr>
      </w:pPr>
      <w:r w:rsidRPr="00BD1F82">
        <w:rPr>
          <w:rFonts w:ascii="Times New Roman" w:hAnsi="Times New Roman" w:cs="Times New Roman"/>
          <w:noProof/>
        </w:rPr>
        <w:lastRenderedPageBreak/>
        <w:t>2.1.2.4</w:t>
      </w:r>
      <w:r w:rsidR="00050A77" w:rsidRPr="00BD1F82">
        <w:rPr>
          <w:rFonts w:ascii="Times New Roman" w:hAnsi="Times New Roman" w:cs="Times New Roman"/>
          <w:noProof/>
        </w:rPr>
        <w:t xml:space="preserve"> Nhà sản xuất(Manufactures)</w:t>
      </w:r>
    </w:p>
    <w:p w14:paraId="509621AA" w14:textId="0DDC58A4" w:rsidR="00050A77" w:rsidRPr="00BD1F82" w:rsidRDefault="00417D81" w:rsidP="009C75D6">
      <w:pPr>
        <w:spacing w:line="360" w:lineRule="auto"/>
        <w:rPr>
          <w:sz w:val="28"/>
          <w:szCs w:val="28"/>
        </w:rPr>
      </w:pPr>
      <w:r w:rsidRPr="00BD1F82">
        <w:rPr>
          <w:sz w:val="28"/>
          <w:szCs w:val="28"/>
        </w:rPr>
        <w:t>Hệ thống Infor EAM quản lý danh sách các nhà sản xuất và các thông tin liên quan đến vật tư mà đơn vị đó sản xuất.</w:t>
      </w:r>
    </w:p>
    <w:p w14:paraId="735F03A2" w14:textId="34CDF2C9" w:rsidR="00417D81" w:rsidRPr="00BD1F82" w:rsidRDefault="00DF17C7" w:rsidP="009C75D6">
      <w:pPr>
        <w:spacing w:line="360" w:lineRule="auto"/>
        <w:rPr>
          <w:b/>
          <w:bCs/>
          <w:sz w:val="28"/>
          <w:szCs w:val="28"/>
        </w:rPr>
      </w:pPr>
      <w:r w:rsidRPr="00BD1F82">
        <w:rPr>
          <w:b/>
          <w:bCs/>
          <w:sz w:val="28"/>
          <w:szCs w:val="28"/>
        </w:rPr>
        <w:t>Thông tin chung</w:t>
      </w:r>
    </w:p>
    <w:p w14:paraId="69C0460C" w14:textId="4EF75C85" w:rsidR="00DF17C7" w:rsidRPr="00BD1F82" w:rsidRDefault="00887340" w:rsidP="009C75D6">
      <w:pPr>
        <w:spacing w:line="360" w:lineRule="auto"/>
        <w:rPr>
          <w:sz w:val="28"/>
          <w:szCs w:val="28"/>
        </w:rPr>
      </w:pPr>
      <w:r w:rsidRPr="00BD1F82">
        <w:rPr>
          <w:sz w:val="28"/>
          <w:szCs w:val="28"/>
        </w:rPr>
        <w:t xml:space="preserve">Chọn </w:t>
      </w:r>
      <w:r w:rsidRPr="00BD1F82">
        <w:rPr>
          <w:b/>
          <w:bCs/>
          <w:sz w:val="28"/>
          <w:szCs w:val="28"/>
        </w:rPr>
        <w:t>Materials &gt; Setup &gt; Manufacturers</w:t>
      </w:r>
      <w:r w:rsidRPr="00BD1F82">
        <w:rPr>
          <w:sz w:val="28"/>
          <w:szCs w:val="28"/>
        </w:rPr>
        <w:t xml:space="preserve"> để mở màn hình nhà sản xuất.</w:t>
      </w:r>
    </w:p>
    <w:p w14:paraId="0F980F12" w14:textId="702496EA" w:rsidR="00433320" w:rsidRPr="00BD1F82" w:rsidRDefault="00433320" w:rsidP="009C75D6">
      <w:pPr>
        <w:spacing w:line="360" w:lineRule="auto"/>
        <w:rPr>
          <w:sz w:val="28"/>
          <w:szCs w:val="28"/>
        </w:rPr>
      </w:pPr>
      <w:r w:rsidRPr="00BD1F82">
        <w:rPr>
          <w:sz w:val="28"/>
          <w:szCs w:val="28"/>
        </w:rPr>
        <w:t>Tạo mới nhà sản xuất hoặc tìm kiếm để xem/ cập nhật thông tin nhà sản xuất với:</w:t>
      </w:r>
    </w:p>
    <w:p w14:paraId="5786D185"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Manufacturer Code/ Desciption: Mã và tên của nhà sản xuất</w:t>
      </w:r>
    </w:p>
    <w:p w14:paraId="6A20CD0E" w14:textId="77777777" w:rsidR="00433320" w:rsidRPr="00BD1F82" w:rsidRDefault="00433320" w:rsidP="009C75D6">
      <w:pPr>
        <w:spacing w:line="360" w:lineRule="auto"/>
        <w:rPr>
          <w:sz w:val="28"/>
          <w:szCs w:val="28"/>
        </w:rPr>
      </w:pPr>
      <w:r w:rsidRPr="00BD1F82">
        <w:rPr>
          <w:sz w:val="28"/>
          <w:szCs w:val="28"/>
        </w:rPr>
        <w:t>-</w:t>
      </w:r>
      <w:r w:rsidRPr="00BD1F82">
        <w:rPr>
          <w:sz w:val="28"/>
          <w:szCs w:val="28"/>
        </w:rPr>
        <w:tab/>
        <w:t>Class: Phân nhóm nhà sản xuất (class có entity = MANU)</w:t>
      </w:r>
    </w:p>
    <w:p w14:paraId="15F3CD08" w14:textId="076787F4" w:rsidR="00433320" w:rsidRPr="00BD1F82" w:rsidRDefault="00433320" w:rsidP="009C75D6">
      <w:pPr>
        <w:spacing w:line="360" w:lineRule="auto"/>
        <w:rPr>
          <w:sz w:val="28"/>
          <w:szCs w:val="28"/>
        </w:rPr>
      </w:pPr>
      <w:r w:rsidRPr="00BD1F82">
        <w:rPr>
          <w:sz w:val="28"/>
          <w:szCs w:val="28"/>
        </w:rPr>
        <w:t>-</w:t>
      </w:r>
      <w:r w:rsidRPr="00BD1F82">
        <w:rPr>
          <w:sz w:val="28"/>
          <w:szCs w:val="28"/>
        </w:rPr>
        <w:tab/>
        <w:t>Supplier: Nhà cung cấp của nhà sản xuất này</w:t>
      </w:r>
    </w:p>
    <w:p w14:paraId="61D4B88F" w14:textId="77777777" w:rsidR="002E61C6" w:rsidRDefault="008D71A8" w:rsidP="002E61C6">
      <w:pPr>
        <w:keepNext/>
        <w:spacing w:line="360" w:lineRule="auto"/>
      </w:pPr>
      <w:r w:rsidRPr="00864011">
        <w:rPr>
          <w:noProof/>
          <w:sz w:val="28"/>
          <w:szCs w:val="28"/>
        </w:rPr>
        <w:drawing>
          <wp:inline distT="0" distB="0" distL="0" distR="0" wp14:anchorId="6AD1E7FB" wp14:editId="6A661338">
            <wp:extent cx="6100178" cy="2531533"/>
            <wp:effectExtent l="19050" t="19050" r="15240" b="21590"/>
            <wp:docPr id="14"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02068" cy="2532317"/>
                    </a:xfrm>
                    <a:prstGeom prst="rect">
                      <a:avLst/>
                    </a:prstGeom>
                    <a:noFill/>
                    <a:ln w="6350">
                      <a:solidFill>
                        <a:schemeClr val="tx1"/>
                      </a:solidFill>
                    </a:ln>
                  </pic:spPr>
                </pic:pic>
              </a:graphicData>
            </a:graphic>
          </wp:inline>
        </w:drawing>
      </w:r>
    </w:p>
    <w:p w14:paraId="74869F5A" w14:textId="25BE4ED2" w:rsidR="00E45361" w:rsidRPr="00864011" w:rsidRDefault="002E61C6" w:rsidP="00B9447A">
      <w:pPr>
        <w:pStyle w:val="Caption"/>
        <w:rPr>
          <w:sz w:val="28"/>
          <w:szCs w:val="28"/>
        </w:rPr>
      </w:pPr>
      <w:bookmarkStart w:id="43" w:name="_Toc111108253"/>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20</w:t>
      </w:r>
      <w:r w:rsidRPr="00B9447A">
        <w:rPr>
          <w:sz w:val="28"/>
          <w:szCs w:val="28"/>
        </w:rPr>
        <w:fldChar w:fldCharType="end"/>
      </w:r>
      <w:r w:rsidR="0041349C">
        <w:rPr>
          <w:sz w:val="28"/>
          <w:szCs w:val="28"/>
        </w:rPr>
        <w:t>:</w:t>
      </w:r>
      <w:r w:rsidRPr="00B9447A">
        <w:rPr>
          <w:sz w:val="28"/>
          <w:szCs w:val="28"/>
        </w:rPr>
        <w:t xml:space="preserve"> Thiết lập thông tin nhà sản xuất</w:t>
      </w:r>
      <w:bookmarkEnd w:id="43"/>
    </w:p>
    <w:p w14:paraId="288C78A6" w14:textId="2C73A6A4" w:rsidR="008C7FA2" w:rsidRPr="00BD1F82" w:rsidRDefault="008C7FA2" w:rsidP="009C75D6">
      <w:pPr>
        <w:pageBreakBefore/>
        <w:spacing w:line="360" w:lineRule="auto"/>
        <w:rPr>
          <w:b/>
          <w:bCs/>
          <w:sz w:val="28"/>
          <w:szCs w:val="28"/>
        </w:rPr>
      </w:pPr>
      <w:r w:rsidRPr="00BD1F82">
        <w:rPr>
          <w:b/>
          <w:bCs/>
          <w:sz w:val="28"/>
          <w:szCs w:val="28"/>
        </w:rPr>
        <w:lastRenderedPageBreak/>
        <w:t>Vật tư sản xuất - Manufacturer &gt; Parts</w:t>
      </w:r>
    </w:p>
    <w:p w14:paraId="787EA1F3" w14:textId="77777777" w:rsidR="004674F8" w:rsidRPr="00BD1F82" w:rsidRDefault="004674F8" w:rsidP="009C75D6">
      <w:pPr>
        <w:spacing w:line="360" w:lineRule="auto"/>
        <w:rPr>
          <w:sz w:val="28"/>
          <w:szCs w:val="28"/>
        </w:rPr>
      </w:pPr>
      <w:r w:rsidRPr="00BD1F82">
        <w:rPr>
          <w:sz w:val="28"/>
          <w:szCs w:val="28"/>
        </w:rPr>
        <w:t xml:space="preserve">Chọn tab </w:t>
      </w:r>
      <w:r w:rsidRPr="00BD1F82">
        <w:rPr>
          <w:b/>
          <w:bCs/>
          <w:sz w:val="28"/>
          <w:szCs w:val="28"/>
        </w:rPr>
        <w:t>Parts</w:t>
      </w:r>
      <w:r w:rsidRPr="00BD1F82">
        <w:rPr>
          <w:sz w:val="28"/>
          <w:szCs w:val="28"/>
        </w:rPr>
        <w:t xml:space="preserve"> của một nhà sản xuất để xem và cập nhật các vật tư mà đơn vị đó sản xuất.</w:t>
      </w:r>
    </w:p>
    <w:p w14:paraId="2D17D101" w14:textId="77777777" w:rsidR="004674F8" w:rsidRPr="00BD1F82" w:rsidRDefault="004674F8" w:rsidP="009C75D6">
      <w:pPr>
        <w:spacing w:line="360" w:lineRule="auto"/>
        <w:rPr>
          <w:sz w:val="28"/>
          <w:szCs w:val="28"/>
        </w:rPr>
      </w:pPr>
    </w:p>
    <w:p w14:paraId="44C2E41F" w14:textId="15474A86" w:rsidR="004674F8" w:rsidRPr="00BD1F82" w:rsidRDefault="004674F8" w:rsidP="009C75D6">
      <w:pPr>
        <w:spacing w:line="360" w:lineRule="auto"/>
        <w:rPr>
          <w:sz w:val="28"/>
          <w:szCs w:val="28"/>
        </w:rPr>
      </w:pPr>
      <w:r w:rsidRPr="00BD1F82">
        <w:rPr>
          <w:sz w:val="28"/>
          <w:szCs w:val="28"/>
        </w:rPr>
        <w:t>Nhập thông tin vật tư mà đơn vị đó sản xuất:</w:t>
      </w:r>
    </w:p>
    <w:p w14:paraId="03B64611"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Part: Vật tư sản xuất lấy từ danh mục vật tư của hệ thống</w:t>
      </w:r>
    </w:p>
    <w:p w14:paraId="02AAB4A0" w14:textId="77777777" w:rsidR="004674F8" w:rsidRPr="00BD1F82" w:rsidRDefault="004674F8" w:rsidP="009C75D6">
      <w:pPr>
        <w:spacing w:line="360" w:lineRule="auto"/>
        <w:rPr>
          <w:sz w:val="28"/>
          <w:szCs w:val="28"/>
        </w:rPr>
      </w:pPr>
      <w:r w:rsidRPr="00BD1F82">
        <w:rPr>
          <w:sz w:val="28"/>
          <w:szCs w:val="28"/>
        </w:rPr>
        <w:t>-</w:t>
      </w:r>
      <w:r w:rsidRPr="00BD1F82">
        <w:rPr>
          <w:sz w:val="28"/>
          <w:szCs w:val="28"/>
        </w:rPr>
        <w:tab/>
        <w:t>Manufacturer Part Number: Mã vật tư của nhà sản xuất</w:t>
      </w:r>
    </w:p>
    <w:p w14:paraId="27C32F1B" w14:textId="69E0054F" w:rsidR="008C7FA2" w:rsidRPr="00BD1F82" w:rsidRDefault="004674F8" w:rsidP="009C75D6">
      <w:pPr>
        <w:spacing w:line="360" w:lineRule="auto"/>
        <w:rPr>
          <w:sz w:val="28"/>
          <w:szCs w:val="28"/>
        </w:rPr>
      </w:pPr>
      <w:r w:rsidRPr="00BD1F82">
        <w:rPr>
          <w:sz w:val="28"/>
          <w:szCs w:val="28"/>
        </w:rPr>
        <w:t>-</w:t>
      </w:r>
      <w:r w:rsidRPr="00BD1F82">
        <w:rPr>
          <w:sz w:val="28"/>
          <w:szCs w:val="28"/>
        </w:rPr>
        <w:tab/>
        <w:t>Drawing Number: Số bản vẽ thiết kế chế tạo</w:t>
      </w:r>
    </w:p>
    <w:p w14:paraId="0031C579" w14:textId="77777777" w:rsidR="009656DC" w:rsidRPr="00BD1F82" w:rsidRDefault="009656DC" w:rsidP="009C75D6">
      <w:pPr>
        <w:spacing w:line="360" w:lineRule="auto"/>
        <w:rPr>
          <w:sz w:val="28"/>
          <w:szCs w:val="28"/>
        </w:rPr>
      </w:pPr>
    </w:p>
    <w:p w14:paraId="1D30C5F0" w14:textId="77777777" w:rsidR="002E61C6" w:rsidRDefault="008D71A8" w:rsidP="002E61C6">
      <w:pPr>
        <w:keepNext/>
        <w:spacing w:line="360" w:lineRule="auto"/>
      </w:pPr>
      <w:r w:rsidRPr="00864011">
        <w:rPr>
          <w:noProof/>
          <w:sz w:val="28"/>
          <w:szCs w:val="28"/>
        </w:rPr>
        <w:drawing>
          <wp:inline distT="0" distB="0" distL="0" distR="0" wp14:anchorId="17A036DB" wp14:editId="2270E763">
            <wp:extent cx="6006244" cy="3242733"/>
            <wp:effectExtent l="19050" t="19050" r="13970" b="15240"/>
            <wp:docPr id="15"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07691" cy="3243514"/>
                    </a:xfrm>
                    <a:prstGeom prst="rect">
                      <a:avLst/>
                    </a:prstGeom>
                    <a:noFill/>
                    <a:ln w="6350">
                      <a:solidFill>
                        <a:schemeClr val="tx1"/>
                      </a:solidFill>
                    </a:ln>
                  </pic:spPr>
                </pic:pic>
              </a:graphicData>
            </a:graphic>
          </wp:inline>
        </w:drawing>
      </w:r>
    </w:p>
    <w:p w14:paraId="5BA1FA29" w14:textId="52A76603" w:rsidR="004674F8" w:rsidRPr="00BD1F82" w:rsidRDefault="002E61C6" w:rsidP="00B9447A">
      <w:pPr>
        <w:pStyle w:val="Caption"/>
        <w:rPr>
          <w:sz w:val="28"/>
          <w:szCs w:val="28"/>
        </w:rPr>
      </w:pPr>
      <w:bookmarkStart w:id="44" w:name="_Toc11110825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21</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thông tin vật tư sản xuất</w:t>
      </w:r>
      <w:bookmarkEnd w:id="44"/>
    </w:p>
    <w:p w14:paraId="5170CDF1" w14:textId="11BE2B17" w:rsidR="006C4A59" w:rsidRPr="00BD1F82" w:rsidRDefault="00A35E8F" w:rsidP="00D269C4">
      <w:pPr>
        <w:pStyle w:val="Heading3"/>
      </w:pPr>
      <w:bookmarkStart w:id="45" w:name="_Toc111102430"/>
      <w:r w:rsidRPr="00BD1F82">
        <w:t>2.1.3. Bảo dưỡng sửa chữa cho thiết bị</w:t>
      </w:r>
      <w:bookmarkEnd w:id="45"/>
    </w:p>
    <w:p w14:paraId="4787D311" w14:textId="1D92559F" w:rsidR="00A35E8F" w:rsidRPr="00BD1F82" w:rsidRDefault="00492489" w:rsidP="009C75D6">
      <w:pPr>
        <w:pStyle w:val="Heading4"/>
        <w:spacing w:line="360" w:lineRule="auto"/>
        <w:rPr>
          <w:rFonts w:ascii="Times New Roman" w:hAnsi="Times New Roman" w:cs="Times New Roman"/>
        </w:rPr>
      </w:pPr>
      <w:r w:rsidRPr="00BD1F82">
        <w:rPr>
          <w:rFonts w:ascii="Times New Roman" w:hAnsi="Times New Roman" w:cs="Times New Roman"/>
        </w:rPr>
        <w:t>2.1.3.1.</w:t>
      </w:r>
      <w:r w:rsidR="00BC04D4" w:rsidRPr="00BD1F82">
        <w:rPr>
          <w:rFonts w:ascii="Times New Roman" w:hAnsi="Times New Roman" w:cs="Times New Roman"/>
        </w:rPr>
        <w:t xml:space="preserve"> </w:t>
      </w:r>
      <w:bookmarkStart w:id="46" w:name="_Toc55480819"/>
      <w:r w:rsidR="00BC04D4" w:rsidRPr="00BD1F82">
        <w:rPr>
          <w:rFonts w:ascii="Times New Roman" w:hAnsi="Times New Roman" w:cs="Times New Roman"/>
        </w:rPr>
        <w:t>Thực thể quản lý bảo dưỡng sửa chữa và phạm vi sử dụng</w:t>
      </w:r>
      <w:bookmarkEnd w:id="46"/>
    </w:p>
    <w:p w14:paraId="7A3D5A6C" w14:textId="77777777" w:rsidR="00A81924" w:rsidRPr="00BD1F82" w:rsidRDefault="00A81924" w:rsidP="009C75D6">
      <w:pPr>
        <w:spacing w:line="360" w:lineRule="auto"/>
        <w:rPr>
          <w:sz w:val="28"/>
          <w:szCs w:val="28"/>
        </w:rPr>
      </w:pPr>
      <w:r w:rsidRPr="00BD1F82">
        <w:rPr>
          <w:sz w:val="28"/>
          <w:szCs w:val="28"/>
        </w:rPr>
        <w:t>Infor EAM định nghĩa các entity sau để lên kế hoạch và thực hiện bảo dưỡng sửa chữa:</w:t>
      </w:r>
    </w:p>
    <w:p w14:paraId="1EC2ECE7"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PPM: Quy trình bảo dưỡng</w:t>
      </w:r>
    </w:p>
    <w:p w14:paraId="37072393"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MATL: Định mức vật tư</w:t>
      </w:r>
    </w:p>
    <w:p w14:paraId="27EC8716"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lastRenderedPageBreak/>
        <w:t>TASK: Hạng mục công việc</w:t>
      </w:r>
    </w:p>
    <w:p w14:paraId="380711D0"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EVNT: Phiếu công việc</w:t>
      </w:r>
    </w:p>
    <w:p w14:paraId="02432299" w14:textId="77777777" w:rsidR="00A81924" w:rsidRPr="00BD1F82" w:rsidRDefault="00A81924" w:rsidP="009C75D6">
      <w:pPr>
        <w:pStyle w:val="ListParagraph"/>
        <w:numPr>
          <w:ilvl w:val="0"/>
          <w:numId w:val="37"/>
        </w:numPr>
        <w:spacing w:after="200" w:line="360" w:lineRule="auto"/>
        <w:rPr>
          <w:sz w:val="28"/>
          <w:szCs w:val="28"/>
        </w:rPr>
      </w:pPr>
      <w:r w:rsidRPr="00BD1F82">
        <w:rPr>
          <w:sz w:val="28"/>
          <w:szCs w:val="28"/>
        </w:rPr>
        <w:t>TOOL: Công cụ</w:t>
      </w:r>
    </w:p>
    <w:p w14:paraId="729CE3D1" w14:textId="5E954448" w:rsidR="00A81924" w:rsidRPr="00BD1F82" w:rsidRDefault="00A81924" w:rsidP="009C75D6">
      <w:pPr>
        <w:spacing w:line="360" w:lineRule="auto"/>
        <w:rPr>
          <w:sz w:val="28"/>
          <w:szCs w:val="28"/>
        </w:rPr>
      </w:pPr>
      <w:r w:rsidRPr="00BD1F82">
        <w:rPr>
          <w:sz w:val="28"/>
          <w:szCs w:val="28"/>
        </w:rPr>
        <w:t>Để có thể quản lý bảo dưỡng sửa chữa cho nhiều tổ chức/ cơ quan/ đơn vị khác nhau thì cần kích hoạt chức năng MOS (Multi-organization security) của các entity này.</w:t>
      </w:r>
    </w:p>
    <w:p w14:paraId="37B8DB3A" w14:textId="5FCFA4CD" w:rsidR="00A81924" w:rsidRPr="00BD1F82" w:rsidRDefault="00A81924" w:rsidP="009C75D6">
      <w:pPr>
        <w:spacing w:line="360" w:lineRule="auto"/>
        <w:jc w:val="both"/>
        <w:rPr>
          <w:sz w:val="28"/>
          <w:szCs w:val="28"/>
        </w:rPr>
      </w:pPr>
      <w:r w:rsidRPr="00BD1F82">
        <w:rPr>
          <w:sz w:val="28"/>
          <w:szCs w:val="28"/>
        </w:rPr>
        <w:t xml:space="preserve">Chọn </w:t>
      </w:r>
      <w:r w:rsidRPr="00BD1F82">
        <w:rPr>
          <w:b/>
          <w:sz w:val="28"/>
          <w:szCs w:val="28"/>
        </w:rPr>
        <w:t>Administration &gt; Security &gt; Multi-org Security</w:t>
      </w:r>
    </w:p>
    <w:p w14:paraId="342B7559" w14:textId="5FDAB3B7" w:rsidR="00BC04D4" w:rsidRPr="00BD1F82" w:rsidRDefault="00A81924" w:rsidP="009C75D6">
      <w:pPr>
        <w:spacing w:line="360" w:lineRule="auto"/>
        <w:rPr>
          <w:sz w:val="28"/>
          <w:szCs w:val="28"/>
        </w:rPr>
      </w:pPr>
      <w:r w:rsidRPr="00BD1F82">
        <w:rPr>
          <w:sz w:val="28"/>
          <w:szCs w:val="28"/>
        </w:rPr>
        <w:t xml:space="preserve">Tìm các entity PPM, MATL, TASK, EVNT, TOOL và chọn chức năng </w:t>
      </w:r>
      <w:r w:rsidRPr="00BD1F82">
        <w:rPr>
          <w:b/>
          <w:sz w:val="28"/>
          <w:szCs w:val="28"/>
        </w:rPr>
        <w:t>Multi-org</w:t>
      </w:r>
      <w:r w:rsidRPr="00BD1F82">
        <w:rPr>
          <w:sz w:val="28"/>
          <w:szCs w:val="28"/>
        </w:rPr>
        <w:t>.</w:t>
      </w:r>
    </w:p>
    <w:p w14:paraId="5365295B" w14:textId="77777777" w:rsidR="002E61C6" w:rsidRDefault="0063419D" w:rsidP="002E61C6">
      <w:pPr>
        <w:keepNext/>
        <w:spacing w:line="360" w:lineRule="auto"/>
      </w:pPr>
      <w:r w:rsidRPr="00BD1F82">
        <w:rPr>
          <w:noProof/>
          <w:sz w:val="28"/>
          <w:szCs w:val="28"/>
        </w:rPr>
        <w:drawing>
          <wp:inline distT="0" distB="0" distL="0" distR="0" wp14:anchorId="4EF2F048" wp14:editId="1A8BF302">
            <wp:extent cx="5670689" cy="1803400"/>
            <wp:effectExtent l="0" t="0" r="6350" b="6350"/>
            <wp:docPr id="265" name="Picture 26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with medium confidence"/>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Lst>
                    </a:blip>
                    <a:stretch>
                      <a:fillRect/>
                    </a:stretch>
                  </pic:blipFill>
                  <pic:spPr>
                    <a:xfrm>
                      <a:off x="0" y="0"/>
                      <a:ext cx="5709814" cy="1815843"/>
                    </a:xfrm>
                    <a:prstGeom prst="rect">
                      <a:avLst/>
                    </a:prstGeom>
                  </pic:spPr>
                </pic:pic>
              </a:graphicData>
            </a:graphic>
          </wp:inline>
        </w:drawing>
      </w:r>
    </w:p>
    <w:p w14:paraId="642D5C61" w14:textId="48317E03" w:rsidR="0063419D" w:rsidRPr="00BD1F82" w:rsidRDefault="002E61C6" w:rsidP="00B9447A">
      <w:pPr>
        <w:pStyle w:val="Caption"/>
        <w:rPr>
          <w:sz w:val="28"/>
          <w:szCs w:val="28"/>
        </w:rPr>
      </w:pPr>
      <w:bookmarkStart w:id="47" w:name="_Toc11110825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22</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đa tổ chức cho công việc bảo dưỡng</w:t>
      </w:r>
      <w:bookmarkEnd w:id="47"/>
    </w:p>
    <w:p w14:paraId="772D0804" w14:textId="7C78D9EB" w:rsidR="0063419D" w:rsidRPr="00BD1F82" w:rsidRDefault="0063419D" w:rsidP="009C75D6">
      <w:pPr>
        <w:spacing w:line="360" w:lineRule="auto"/>
        <w:rPr>
          <w:sz w:val="28"/>
          <w:szCs w:val="28"/>
        </w:rPr>
      </w:pPr>
    </w:p>
    <w:p w14:paraId="434D0FB8" w14:textId="0900D43C" w:rsidR="00A95E87" w:rsidRPr="00BD1F82" w:rsidRDefault="00492489" w:rsidP="009C75D6">
      <w:pPr>
        <w:pStyle w:val="Heading4"/>
        <w:pageBreakBefore/>
        <w:spacing w:line="360" w:lineRule="auto"/>
        <w:rPr>
          <w:rFonts w:ascii="Times New Roman" w:hAnsi="Times New Roman" w:cs="Times New Roman"/>
        </w:rPr>
      </w:pPr>
      <w:r w:rsidRPr="00BD1F82">
        <w:rPr>
          <w:rFonts w:ascii="Times New Roman" w:hAnsi="Times New Roman" w:cs="Times New Roman"/>
        </w:rPr>
        <w:lastRenderedPageBreak/>
        <w:t>2.1.3.2.</w:t>
      </w:r>
      <w:r w:rsidR="00A95E87" w:rsidRPr="00BD1F82">
        <w:rPr>
          <w:rFonts w:ascii="Times New Roman" w:hAnsi="Times New Roman" w:cs="Times New Roman"/>
        </w:rPr>
        <w:t xml:space="preserve"> </w:t>
      </w:r>
      <w:bookmarkStart w:id="48" w:name="_Toc55480820"/>
      <w:r w:rsidR="00A95E87" w:rsidRPr="00BD1F82">
        <w:rPr>
          <w:rFonts w:ascii="Times New Roman" w:hAnsi="Times New Roman" w:cs="Times New Roman"/>
        </w:rPr>
        <w:t>Lập kế hoạch bảo dưỡng sửa chữa (WO Planning</w:t>
      </w:r>
      <w:bookmarkEnd w:id="48"/>
      <w:r w:rsidR="00A95E87" w:rsidRPr="00BD1F82">
        <w:rPr>
          <w:rFonts w:ascii="Times New Roman" w:hAnsi="Times New Roman" w:cs="Times New Roman"/>
        </w:rPr>
        <w:t>)</w:t>
      </w:r>
    </w:p>
    <w:p w14:paraId="18C16654" w14:textId="77777777" w:rsidR="00F2608F" w:rsidRPr="00BD1F82" w:rsidRDefault="00F2608F" w:rsidP="009C75D6">
      <w:pPr>
        <w:spacing w:after="60" w:line="360" w:lineRule="auto"/>
        <w:jc w:val="both"/>
        <w:rPr>
          <w:sz w:val="28"/>
          <w:szCs w:val="28"/>
        </w:rPr>
      </w:pPr>
      <w:r w:rsidRPr="00BD1F82">
        <w:rPr>
          <w:sz w:val="28"/>
          <w:szCs w:val="28"/>
        </w:rPr>
        <w:t>Bảo trì là một quy trình gồm nhiều bước nhằm giúp duy trì trạng thái tốt nhất cho thiết bị. Có 2 dạng bảo trì là Preventive Maintenance và Corrective Maintenance:</w:t>
      </w:r>
    </w:p>
    <w:p w14:paraId="4E7F755D" w14:textId="77777777" w:rsidR="00F2608F" w:rsidRPr="00BD1F82" w:rsidRDefault="00F2608F" w:rsidP="009C75D6">
      <w:pPr>
        <w:pStyle w:val="ListParagraph"/>
        <w:numPr>
          <w:ilvl w:val="0"/>
          <w:numId w:val="37"/>
        </w:numPr>
        <w:spacing w:after="200" w:line="360" w:lineRule="auto"/>
        <w:jc w:val="both"/>
        <w:rPr>
          <w:sz w:val="28"/>
          <w:szCs w:val="28"/>
        </w:rPr>
      </w:pPr>
      <w:r w:rsidRPr="00BD1F82">
        <w:rPr>
          <w:sz w:val="28"/>
          <w:szCs w:val="28"/>
        </w:rPr>
        <w:t>Preventive Maintenance (Bảo trì dự phòng/ Bảo dưỡng): Bảo trì được tiến hành theo chu kì sửa chữa và theo kế hoạch nhằm hạn chế sự hao mòn, ngăn ngừa sự cố máy móc thiết bị, đảm bảo thiết bị luôn hoạt động trong trạng thái bình thường và xác định các vấn đề tiềm tàng trước khi chúng phát sinh.</w:t>
      </w:r>
      <w:r w:rsidRPr="00BD1F82">
        <w:rPr>
          <w:color w:val="252525"/>
          <w:sz w:val="28"/>
          <w:szCs w:val="28"/>
        </w:rPr>
        <w:t> </w:t>
      </w:r>
    </w:p>
    <w:p w14:paraId="2922025D" w14:textId="4E8CD9C5" w:rsidR="00F2608F" w:rsidRPr="00BD1F82" w:rsidRDefault="00F2608F" w:rsidP="009C75D6">
      <w:pPr>
        <w:spacing w:line="360" w:lineRule="auto"/>
        <w:rPr>
          <w:sz w:val="28"/>
          <w:szCs w:val="28"/>
        </w:rPr>
      </w:pPr>
      <w:r w:rsidRPr="00BD1F82">
        <w:rPr>
          <w:sz w:val="28"/>
          <w:szCs w:val="28"/>
        </w:rPr>
        <w:t>Corrective Maintenance (Bảo trì khắc phục/ Sửa chữa): Bảo trì sau khi thiết bị, máy móc đã hỏng hoặc gặp trục trặc.</w:t>
      </w:r>
    </w:p>
    <w:p w14:paraId="468DD78D" w14:textId="5EF3C248" w:rsidR="00D45FA7" w:rsidRPr="00BD1F82" w:rsidRDefault="00D921FA" w:rsidP="009C75D6">
      <w:pPr>
        <w:spacing w:line="360" w:lineRule="auto"/>
        <w:rPr>
          <w:b/>
          <w:bCs/>
          <w:sz w:val="28"/>
          <w:szCs w:val="28"/>
        </w:rPr>
      </w:pPr>
      <w:bookmarkStart w:id="49" w:name="_Toc55480821"/>
      <w:r w:rsidRPr="00BD1F82">
        <w:rPr>
          <w:b/>
          <w:bCs/>
          <w:sz w:val="28"/>
          <w:szCs w:val="28"/>
        </w:rPr>
        <w:t xml:space="preserve">a. </w:t>
      </w:r>
      <w:r w:rsidR="009C53FC" w:rsidRPr="00BD1F82">
        <w:rPr>
          <w:b/>
          <w:bCs/>
          <w:sz w:val="28"/>
          <w:szCs w:val="28"/>
        </w:rPr>
        <w:t>Lập kế hoạch bảo dưỡng (Preventive Maintence Schedule</w:t>
      </w:r>
      <w:bookmarkEnd w:id="49"/>
      <w:r w:rsidR="009C53FC" w:rsidRPr="00BD1F82">
        <w:rPr>
          <w:b/>
          <w:bCs/>
          <w:sz w:val="28"/>
          <w:szCs w:val="28"/>
        </w:rPr>
        <w:t>)</w:t>
      </w:r>
    </w:p>
    <w:p w14:paraId="3C8D0111" w14:textId="77777777" w:rsidR="00117688" w:rsidRPr="00BD1F82" w:rsidRDefault="00117688" w:rsidP="009C75D6">
      <w:pPr>
        <w:spacing w:line="360" w:lineRule="auto"/>
        <w:jc w:val="both"/>
        <w:rPr>
          <w:sz w:val="28"/>
          <w:szCs w:val="28"/>
        </w:rPr>
      </w:pPr>
      <w:r w:rsidRPr="00BD1F82">
        <w:rPr>
          <w:sz w:val="28"/>
          <w:szCs w:val="28"/>
        </w:rPr>
        <w:t>Để lên kế hoạch bảo dưỡng thiết bị, người dùng cần định nghĩa quy trình bảo dưỡng (bảo dưỡng cho thiết bị nào, tần suất thực hiện, bao gồm các công việc nào cần thực hiện, cần vật tư hay công cụ nào…).</w:t>
      </w:r>
    </w:p>
    <w:p w14:paraId="086EB130" w14:textId="77777777" w:rsidR="00117688" w:rsidRPr="00BD1F82" w:rsidRDefault="00117688" w:rsidP="009C75D6">
      <w:pPr>
        <w:spacing w:line="360" w:lineRule="auto"/>
        <w:jc w:val="both"/>
        <w:rPr>
          <w:sz w:val="28"/>
          <w:szCs w:val="28"/>
        </w:rPr>
      </w:pPr>
    </w:p>
    <w:p w14:paraId="199020E8" w14:textId="77777777" w:rsidR="00117688" w:rsidRPr="00BD1F82" w:rsidRDefault="00117688" w:rsidP="009C75D6">
      <w:pPr>
        <w:spacing w:line="360" w:lineRule="auto"/>
        <w:jc w:val="both"/>
        <w:rPr>
          <w:sz w:val="28"/>
          <w:szCs w:val="28"/>
        </w:rPr>
      </w:pPr>
      <w:r w:rsidRPr="00BD1F82">
        <w:rPr>
          <w:sz w:val="28"/>
          <w:szCs w:val="28"/>
        </w:rPr>
        <w:t>Trong Infor EAM, cấu trúc của quy trình bảo dưỡng như sau:</w:t>
      </w:r>
    </w:p>
    <w:p w14:paraId="494B2D09" w14:textId="77777777" w:rsidR="00117688" w:rsidRPr="00BD1F82" w:rsidRDefault="00117688" w:rsidP="009C75D6">
      <w:pPr>
        <w:spacing w:line="360" w:lineRule="auto"/>
        <w:jc w:val="both"/>
        <w:rPr>
          <w:sz w:val="28"/>
          <w:szCs w:val="28"/>
        </w:rPr>
      </w:pPr>
    </w:p>
    <w:p w14:paraId="640B9A6B"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được định nghĩa để bảo dưỡng cho một hoặc một vài thiết bị (Equipment) nào đó.</w:t>
      </w:r>
    </w:p>
    <w:p w14:paraId="2C2FE725"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quy trình bảo dưỡng (PM Schedule) bao gồm một hoặc một vài công việc cần thực hiện (Activity).</w:t>
      </w:r>
    </w:p>
    <w:p w14:paraId="44C33BFA"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công việc thực hiện (Activity) là một kế hoạch công việc (Task Plan) đã được định nghĩa sẵn, cùng với định mức vật tư (Material List) sử dụng cho công việc đó và các thông tin cụ thể khác như số giờ/ số người thực hiện dự kiến, thời gian thực hiện, …</w:t>
      </w:r>
    </w:p>
    <w:p w14:paraId="10E0AEE1" w14:textId="77777777" w:rsidR="00117688" w:rsidRPr="00BD1F82" w:rsidRDefault="00117688" w:rsidP="009C75D6">
      <w:pPr>
        <w:pStyle w:val="ListParagraph"/>
        <w:numPr>
          <w:ilvl w:val="0"/>
          <w:numId w:val="37"/>
        </w:numPr>
        <w:spacing w:after="200" w:line="360" w:lineRule="auto"/>
        <w:jc w:val="both"/>
        <w:rPr>
          <w:sz w:val="28"/>
          <w:szCs w:val="28"/>
        </w:rPr>
      </w:pPr>
      <w:r w:rsidRPr="00BD1F82">
        <w:rPr>
          <w:sz w:val="28"/>
          <w:szCs w:val="28"/>
        </w:rPr>
        <w:t>Một định mức vật tư (Material List) là danh sách các vật tư và số lượng tương ứng để dùng cho một công việc nào đó.</w:t>
      </w:r>
    </w:p>
    <w:p w14:paraId="591BA5DD" w14:textId="3F6D08DB" w:rsidR="009C53FC" w:rsidRPr="00BD1F82" w:rsidRDefault="00117688" w:rsidP="009C75D6">
      <w:pPr>
        <w:spacing w:line="360" w:lineRule="auto"/>
        <w:rPr>
          <w:sz w:val="28"/>
          <w:szCs w:val="28"/>
        </w:rPr>
      </w:pPr>
      <w:r w:rsidRPr="00BD1F82">
        <w:rPr>
          <w:sz w:val="28"/>
          <w:szCs w:val="28"/>
        </w:rPr>
        <w:lastRenderedPageBreak/>
        <w:t>Một công việc thực hiện dự kiến cần dùng những công cụ nào, cùng với số lượng và thời gian dự kiến sử dụng (Planned Tool).</w:t>
      </w:r>
    </w:p>
    <w:p w14:paraId="2D573713" w14:textId="77777777" w:rsidR="002E61C6" w:rsidRDefault="00FD7A4A" w:rsidP="002E61C6">
      <w:pPr>
        <w:keepNext/>
        <w:spacing w:line="360" w:lineRule="auto"/>
      </w:pPr>
      <w:r>
        <w:rPr>
          <w:sz w:val="28"/>
          <w:szCs w:val="28"/>
        </w:rPr>
        <w:pict w14:anchorId="028AA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pt;height:241.45pt">
            <v:imagedata r:id="rId58" o:title="" blacklevel="-6554f"/>
          </v:shape>
        </w:pict>
      </w:r>
    </w:p>
    <w:p w14:paraId="54F97F04" w14:textId="16A852E1" w:rsidR="00307F0F" w:rsidRPr="00BD1F82" w:rsidRDefault="002E61C6" w:rsidP="00B9447A">
      <w:pPr>
        <w:pStyle w:val="Caption"/>
        <w:rPr>
          <w:sz w:val="28"/>
          <w:szCs w:val="28"/>
        </w:rPr>
      </w:pPr>
      <w:bookmarkStart w:id="50" w:name="_Toc11110825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23</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S</w:t>
      </w:r>
      <w:r w:rsidRPr="00B9447A">
        <w:rPr>
          <w:sz w:val="28"/>
          <w:szCs w:val="28"/>
        </w:rPr>
        <w:t>ơ đồ quy trình bảo dưỡng</w:t>
      </w:r>
      <w:bookmarkEnd w:id="50"/>
    </w:p>
    <w:p w14:paraId="007600B8" w14:textId="061C7251" w:rsidR="00307F0F" w:rsidRPr="00BD1F82" w:rsidRDefault="00176580" w:rsidP="009C75D6">
      <w:pPr>
        <w:spacing w:line="360" w:lineRule="auto"/>
        <w:rPr>
          <w:b/>
          <w:bCs/>
          <w:sz w:val="28"/>
          <w:szCs w:val="28"/>
        </w:rPr>
      </w:pPr>
      <w:r w:rsidRPr="00BD1F82">
        <w:rPr>
          <w:b/>
          <w:bCs/>
          <w:sz w:val="28"/>
          <w:szCs w:val="28"/>
        </w:rPr>
        <w:t>Kế hoạch công việc - Task Plans</w:t>
      </w:r>
    </w:p>
    <w:p w14:paraId="0C5A409B" w14:textId="1B2D40E8" w:rsidR="00176580" w:rsidRPr="00BD1F82" w:rsidRDefault="00495AEF" w:rsidP="009C75D6">
      <w:pPr>
        <w:spacing w:line="360" w:lineRule="auto"/>
        <w:rPr>
          <w:sz w:val="28"/>
          <w:szCs w:val="28"/>
        </w:rPr>
      </w:pPr>
      <w:r w:rsidRPr="00BD1F82">
        <w:rPr>
          <w:sz w:val="28"/>
          <w:szCs w:val="28"/>
        </w:rPr>
        <w:t>Task Plans là danh mục các công việc được định nghĩa sẵn để làm cơ sở phát sinh các công việc cụ thể để thực hiện cho một quy trình bảo trì/ bảo dưỡng nào đó.</w:t>
      </w:r>
    </w:p>
    <w:p w14:paraId="7A50DEEA" w14:textId="31226240" w:rsidR="005D0C22" w:rsidRPr="00BD1F82" w:rsidRDefault="005D0C22" w:rsidP="009C75D6">
      <w:pPr>
        <w:spacing w:line="360" w:lineRule="auto"/>
        <w:rPr>
          <w:b/>
          <w:sz w:val="28"/>
          <w:szCs w:val="28"/>
        </w:rPr>
      </w:pPr>
      <w:r w:rsidRPr="00BD1F82">
        <w:rPr>
          <w:sz w:val="28"/>
          <w:szCs w:val="28"/>
        </w:rPr>
        <w:t xml:space="preserve">Để xem/ định nghĩa kế hoạch công việc, chọn </w:t>
      </w:r>
      <w:r w:rsidRPr="00BD1F82">
        <w:rPr>
          <w:b/>
          <w:sz w:val="28"/>
          <w:szCs w:val="28"/>
        </w:rPr>
        <w:t>Work &gt; WO Planning &gt; Task Plans</w:t>
      </w:r>
    </w:p>
    <w:p w14:paraId="047FA155" w14:textId="77777777" w:rsidR="00B71ADB" w:rsidRPr="00BD1F82" w:rsidRDefault="00B71ADB" w:rsidP="009C75D6">
      <w:pPr>
        <w:spacing w:line="360" w:lineRule="auto"/>
        <w:jc w:val="both"/>
        <w:rPr>
          <w:sz w:val="28"/>
          <w:szCs w:val="28"/>
        </w:rPr>
      </w:pPr>
      <w:r w:rsidRPr="00BD1F82">
        <w:rPr>
          <w:sz w:val="28"/>
          <w:szCs w:val="28"/>
        </w:rPr>
        <w:t>Tạo kế hoạch công việc với các thông tin:</w:t>
      </w:r>
    </w:p>
    <w:p w14:paraId="2F5CF1ED" w14:textId="77777777" w:rsidR="00B71ADB" w:rsidRPr="00BD1F82" w:rsidRDefault="00B71ADB" w:rsidP="009C75D6">
      <w:pPr>
        <w:pStyle w:val="ListParagraph"/>
        <w:numPr>
          <w:ilvl w:val="0"/>
          <w:numId w:val="37"/>
        </w:numPr>
        <w:spacing w:line="360" w:lineRule="auto"/>
        <w:jc w:val="both"/>
        <w:rPr>
          <w:sz w:val="28"/>
          <w:szCs w:val="28"/>
        </w:rPr>
      </w:pPr>
      <w:r w:rsidRPr="00BD1F82">
        <w:rPr>
          <w:sz w:val="28"/>
          <w:szCs w:val="28"/>
        </w:rPr>
        <w:t>Task Plan: Mã/ Tên kế hoạch công việc</w:t>
      </w:r>
    </w:p>
    <w:p w14:paraId="1154ED98" w14:textId="77777777" w:rsidR="006E341F" w:rsidRDefault="00EC4D82" w:rsidP="006E341F">
      <w:pPr>
        <w:keepNext/>
        <w:spacing w:line="360" w:lineRule="auto"/>
      </w:pPr>
      <w:r w:rsidRPr="00BD1F82">
        <w:rPr>
          <w:noProof/>
          <w:sz w:val="28"/>
          <w:szCs w:val="28"/>
        </w:rPr>
        <w:lastRenderedPageBreak/>
        <w:drawing>
          <wp:inline distT="0" distB="0" distL="0" distR="0" wp14:anchorId="4479509B" wp14:editId="20C876F4">
            <wp:extent cx="6044678" cy="3115733"/>
            <wp:effectExtent l="0" t="0" r="0" b="8890"/>
            <wp:docPr id="203" name="Picture 203"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table&#10;&#10;Description automatically generated"/>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Lst>
                    </a:blip>
                    <a:stretch>
                      <a:fillRect/>
                    </a:stretch>
                  </pic:blipFill>
                  <pic:spPr>
                    <a:xfrm>
                      <a:off x="0" y="0"/>
                      <a:ext cx="6083960" cy="3135981"/>
                    </a:xfrm>
                    <a:prstGeom prst="rect">
                      <a:avLst/>
                    </a:prstGeom>
                  </pic:spPr>
                </pic:pic>
              </a:graphicData>
            </a:graphic>
          </wp:inline>
        </w:drawing>
      </w:r>
    </w:p>
    <w:p w14:paraId="56B5DA27" w14:textId="479942A4" w:rsidR="00B71ADB" w:rsidRPr="00B9447A" w:rsidRDefault="006E341F" w:rsidP="00B9447A">
      <w:pPr>
        <w:pStyle w:val="Caption"/>
        <w:rPr>
          <w:sz w:val="28"/>
          <w:szCs w:val="28"/>
        </w:rPr>
      </w:pPr>
      <w:bookmarkStart w:id="51" w:name="_Toc11110825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kế hoạch công việc</w:t>
      </w:r>
      <w:bookmarkEnd w:id="51"/>
    </w:p>
    <w:p w14:paraId="2108FDE4" w14:textId="77777777" w:rsidR="00F10BAE" w:rsidRPr="00BD1F82" w:rsidRDefault="00F10BAE" w:rsidP="009C75D6">
      <w:pPr>
        <w:spacing w:after="60" w:line="360" w:lineRule="auto"/>
        <w:rPr>
          <w:sz w:val="28"/>
          <w:szCs w:val="28"/>
        </w:rPr>
      </w:pPr>
      <w:r w:rsidRPr="00BD1F82">
        <w:rPr>
          <w:sz w:val="28"/>
          <w:szCs w:val="28"/>
        </w:rPr>
        <w:t xml:space="preserve">Mở tab </w:t>
      </w:r>
      <w:r w:rsidRPr="00BD1F82">
        <w:rPr>
          <w:b/>
          <w:sz w:val="28"/>
          <w:szCs w:val="28"/>
        </w:rPr>
        <w:t>Instructions</w:t>
      </w:r>
      <w:r w:rsidRPr="00BD1F82">
        <w:rPr>
          <w:sz w:val="28"/>
          <w:szCs w:val="28"/>
        </w:rPr>
        <w:t xml:space="preserve"> để nhập hướng dẫn cụ thể cho kế hoạch công việc này nếu có.</w:t>
      </w:r>
    </w:p>
    <w:p w14:paraId="3E06AC33" w14:textId="4724C228" w:rsidR="00F10BAE" w:rsidRPr="00BD1F82" w:rsidRDefault="001032B9" w:rsidP="009C75D6">
      <w:pPr>
        <w:spacing w:line="360" w:lineRule="auto"/>
        <w:rPr>
          <w:sz w:val="28"/>
          <w:szCs w:val="28"/>
        </w:rPr>
      </w:pPr>
      <w:r w:rsidRPr="00BD1F82">
        <w:rPr>
          <w:sz w:val="28"/>
          <w:szCs w:val="28"/>
        </w:rPr>
        <w:t>Tương tự, người dùng cần định nghĩa sẵn các kế hoạch công việc cần thiết để dùng cho một quy trình bảo dưỡng cụ thể nào đó.</w:t>
      </w:r>
    </w:p>
    <w:p w14:paraId="0A5CD773" w14:textId="6B2A1D6D" w:rsidR="00D06A79" w:rsidRPr="00BD1F82" w:rsidRDefault="00D06A79" w:rsidP="009C75D6">
      <w:pPr>
        <w:spacing w:line="360" w:lineRule="auto"/>
        <w:rPr>
          <w:b/>
          <w:bCs/>
          <w:sz w:val="28"/>
          <w:szCs w:val="28"/>
        </w:rPr>
      </w:pPr>
    </w:p>
    <w:p w14:paraId="20C9785B" w14:textId="77777777" w:rsidR="00DD463D" w:rsidRPr="00BD1F82" w:rsidRDefault="00DD463D" w:rsidP="009C75D6">
      <w:pPr>
        <w:spacing w:line="360" w:lineRule="auto"/>
        <w:rPr>
          <w:b/>
          <w:bCs/>
          <w:sz w:val="28"/>
          <w:szCs w:val="28"/>
        </w:rPr>
      </w:pPr>
    </w:p>
    <w:p w14:paraId="3B377575" w14:textId="231EDDCB" w:rsidR="007756CB" w:rsidRPr="00BD1F82" w:rsidRDefault="00DD463D" w:rsidP="00B72B3E">
      <w:pPr>
        <w:pageBreakBefore/>
        <w:spacing w:line="360" w:lineRule="auto"/>
        <w:rPr>
          <w:b/>
          <w:bCs/>
          <w:sz w:val="28"/>
          <w:szCs w:val="28"/>
        </w:rPr>
      </w:pPr>
      <w:r w:rsidRPr="00BD1F82">
        <w:rPr>
          <w:b/>
          <w:bCs/>
          <w:sz w:val="28"/>
          <w:szCs w:val="28"/>
        </w:rPr>
        <w:lastRenderedPageBreak/>
        <w:t xml:space="preserve">b. </w:t>
      </w:r>
      <w:r w:rsidR="007756CB" w:rsidRPr="00BD1F82">
        <w:rPr>
          <w:b/>
          <w:bCs/>
          <w:sz w:val="28"/>
          <w:szCs w:val="28"/>
        </w:rPr>
        <w:t>Định mức vật tư - Material Lists</w:t>
      </w:r>
    </w:p>
    <w:p w14:paraId="7FD555F5" w14:textId="591E504B" w:rsidR="007756CB" w:rsidRPr="00BD1F82" w:rsidRDefault="00CA2605" w:rsidP="009C75D6">
      <w:pPr>
        <w:spacing w:line="360" w:lineRule="auto"/>
        <w:rPr>
          <w:sz w:val="28"/>
          <w:szCs w:val="28"/>
        </w:rPr>
      </w:pPr>
      <w:r w:rsidRPr="00BD1F82">
        <w:rPr>
          <w:sz w:val="28"/>
          <w:szCs w:val="28"/>
        </w:rPr>
        <w:t>Một số công việc có thể yêu cầu sử dụng một số lượng vật tư như nhau. Do đó, hệ thống cho phép định nghĩa sẵn định mức vật tư (material list) để khai báo trước danh mục các vật tư sẽ sử dụng (vật tư nào, số lượng bao nhiêu …) nhằm sử dụng cho một công việc cụ thể nào đó.</w:t>
      </w:r>
    </w:p>
    <w:p w14:paraId="16F65A1C" w14:textId="6C5D6FFC" w:rsidR="00CA2605" w:rsidRPr="00BD1F82" w:rsidRDefault="00B61D7F" w:rsidP="009C75D6">
      <w:pPr>
        <w:spacing w:line="360" w:lineRule="auto"/>
        <w:rPr>
          <w:sz w:val="28"/>
          <w:szCs w:val="28"/>
        </w:rPr>
      </w:pPr>
      <w:r w:rsidRPr="00BD1F82">
        <w:rPr>
          <w:sz w:val="28"/>
          <w:szCs w:val="28"/>
        </w:rPr>
        <w:object w:dxaOrig="2521" w:dyaOrig="3870" w14:anchorId="0E845A4A">
          <v:shape id="_x0000_i1026" type="#_x0000_t75" style="width:119.35pt;height:182.65pt" o:ole="">
            <v:imagedata r:id="rId61" o:title=""/>
          </v:shape>
          <o:OLEObject Type="Embed" ProgID="Visio.Drawing.15" ShapeID="_x0000_i1026" DrawAspect="Content" ObjectID="_1721745199" r:id="rId62"/>
        </w:object>
      </w:r>
    </w:p>
    <w:p w14:paraId="03A81D94" w14:textId="5609584A" w:rsidR="00CA66C2" w:rsidRPr="00BD1F82" w:rsidRDefault="00CA66C2" w:rsidP="009C75D6">
      <w:pPr>
        <w:pageBreakBefore/>
        <w:spacing w:line="360" w:lineRule="auto"/>
        <w:rPr>
          <w:b/>
          <w:bCs/>
          <w:sz w:val="28"/>
          <w:szCs w:val="28"/>
        </w:rPr>
      </w:pPr>
      <w:r w:rsidRPr="00BD1F82">
        <w:rPr>
          <w:b/>
          <w:bCs/>
          <w:sz w:val="28"/>
          <w:szCs w:val="28"/>
        </w:rPr>
        <w:lastRenderedPageBreak/>
        <w:t>Tạo định mức vật tư - Define Material Lists</w:t>
      </w:r>
    </w:p>
    <w:p w14:paraId="6A163971" w14:textId="5788B573" w:rsidR="00F73007" w:rsidRPr="00BD1F82" w:rsidRDefault="00F73007" w:rsidP="009C75D6">
      <w:pPr>
        <w:spacing w:line="360" w:lineRule="auto"/>
        <w:rPr>
          <w:b/>
          <w:sz w:val="28"/>
          <w:szCs w:val="28"/>
        </w:rPr>
      </w:pPr>
      <w:r w:rsidRPr="00BD1F82">
        <w:rPr>
          <w:sz w:val="28"/>
          <w:szCs w:val="28"/>
        </w:rPr>
        <w:t xml:space="preserve">Để xem/ tạo định mức vật tư, chọn </w:t>
      </w:r>
      <w:r w:rsidRPr="00BD1F82">
        <w:rPr>
          <w:b/>
          <w:sz w:val="28"/>
          <w:szCs w:val="28"/>
        </w:rPr>
        <w:t>Work &gt; WO Planning &gt; Material Lists</w:t>
      </w:r>
    </w:p>
    <w:p w14:paraId="2C76C98C" w14:textId="77777777" w:rsidR="00C53302" w:rsidRPr="00BD1F82" w:rsidRDefault="00C53302" w:rsidP="009C75D6">
      <w:pPr>
        <w:spacing w:line="360" w:lineRule="auto"/>
        <w:jc w:val="both"/>
        <w:rPr>
          <w:sz w:val="28"/>
          <w:szCs w:val="28"/>
        </w:rPr>
      </w:pPr>
      <w:r w:rsidRPr="00BD1F82">
        <w:rPr>
          <w:sz w:val="28"/>
          <w:szCs w:val="28"/>
        </w:rPr>
        <w:t xml:space="preserve">Mở tab </w:t>
      </w:r>
      <w:r w:rsidRPr="00BD1F82">
        <w:rPr>
          <w:b/>
          <w:sz w:val="28"/>
          <w:szCs w:val="28"/>
        </w:rPr>
        <w:t>Parts</w:t>
      </w:r>
      <w:r w:rsidRPr="00BD1F82">
        <w:rPr>
          <w:sz w:val="28"/>
          <w:szCs w:val="28"/>
        </w:rPr>
        <w:t xml:space="preserve"> để nhập vật tư định mức với các thông tin:</w:t>
      </w:r>
    </w:p>
    <w:p w14:paraId="641EBE7F"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Part: Chọn vật tư</w:t>
      </w:r>
    </w:p>
    <w:p w14:paraId="0A7F08A6" w14:textId="77777777" w:rsidR="00C53302" w:rsidRPr="00BD1F82" w:rsidRDefault="00C53302" w:rsidP="009C75D6">
      <w:pPr>
        <w:pStyle w:val="ListParagraph"/>
        <w:numPr>
          <w:ilvl w:val="0"/>
          <w:numId w:val="37"/>
        </w:numPr>
        <w:spacing w:after="200" w:line="360" w:lineRule="auto"/>
        <w:jc w:val="both"/>
        <w:rPr>
          <w:sz w:val="28"/>
          <w:szCs w:val="28"/>
        </w:rPr>
      </w:pPr>
      <w:r w:rsidRPr="00BD1F82">
        <w:rPr>
          <w:sz w:val="28"/>
          <w:szCs w:val="28"/>
        </w:rPr>
        <w:t xml:space="preserve">Planned Source: Nguồn lấy vật tư (ví dụ chọn </w:t>
      </w:r>
      <w:r w:rsidRPr="00BD1F82">
        <w:rPr>
          <w:b/>
          <w:sz w:val="28"/>
          <w:szCs w:val="28"/>
        </w:rPr>
        <w:t>Stock</w:t>
      </w:r>
      <w:r w:rsidRPr="00BD1F82">
        <w:rPr>
          <w:sz w:val="28"/>
          <w:szCs w:val="28"/>
        </w:rPr>
        <w:t>: Lấy từ kho)</w:t>
      </w:r>
    </w:p>
    <w:p w14:paraId="467B7B1B" w14:textId="77777777" w:rsidR="00C53302" w:rsidRPr="00BD1F82" w:rsidRDefault="00C53302" w:rsidP="009C75D6">
      <w:pPr>
        <w:pStyle w:val="ListParagraph"/>
        <w:numPr>
          <w:ilvl w:val="0"/>
          <w:numId w:val="37"/>
        </w:numPr>
        <w:spacing w:line="360" w:lineRule="auto"/>
        <w:jc w:val="both"/>
        <w:rPr>
          <w:sz w:val="28"/>
          <w:szCs w:val="28"/>
        </w:rPr>
      </w:pPr>
      <w:r w:rsidRPr="00BD1F82">
        <w:rPr>
          <w:sz w:val="28"/>
          <w:szCs w:val="28"/>
        </w:rPr>
        <w:t>Quatity: Số lượng</w:t>
      </w:r>
    </w:p>
    <w:p w14:paraId="12C16D5B" w14:textId="77777777" w:rsidR="00B72B3E" w:rsidRDefault="00FF0A65" w:rsidP="00B72B3E">
      <w:pPr>
        <w:keepNext/>
        <w:spacing w:line="360" w:lineRule="auto"/>
      </w:pPr>
      <w:r w:rsidRPr="00BD1F82">
        <w:rPr>
          <w:noProof/>
          <w:sz w:val="28"/>
          <w:szCs w:val="28"/>
        </w:rPr>
        <w:drawing>
          <wp:inline distT="0" distB="0" distL="0" distR="0" wp14:anchorId="1A7E48D4" wp14:editId="0265594A">
            <wp:extent cx="5266267" cy="4231558"/>
            <wp:effectExtent l="0" t="0" r="0" b="0"/>
            <wp:docPr id="224" name="Picture 2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able&#10;&#10;Description automatically generated"/>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321535" cy="4275967"/>
                    </a:xfrm>
                    <a:prstGeom prst="rect">
                      <a:avLst/>
                    </a:prstGeom>
                  </pic:spPr>
                </pic:pic>
              </a:graphicData>
            </a:graphic>
          </wp:inline>
        </w:drawing>
      </w:r>
    </w:p>
    <w:p w14:paraId="71899EBE" w14:textId="5B76F36A" w:rsidR="00F73007" w:rsidRPr="00B9447A" w:rsidRDefault="00B72B3E" w:rsidP="00B9447A">
      <w:pPr>
        <w:pStyle w:val="Caption"/>
        <w:rPr>
          <w:sz w:val="28"/>
          <w:szCs w:val="28"/>
        </w:rPr>
      </w:pPr>
      <w:bookmarkStart w:id="52" w:name="_Toc111108258"/>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25</w:t>
      </w:r>
      <w:r w:rsidRPr="00B9447A">
        <w:rPr>
          <w:sz w:val="28"/>
          <w:szCs w:val="28"/>
        </w:rPr>
        <w:fldChar w:fldCharType="end"/>
      </w:r>
      <w:r w:rsidR="004F4236">
        <w:rPr>
          <w:sz w:val="28"/>
          <w:szCs w:val="28"/>
        </w:rPr>
        <w:t>:</w:t>
      </w:r>
      <w:r w:rsidRPr="00B9447A">
        <w:rPr>
          <w:sz w:val="28"/>
          <w:szCs w:val="28"/>
        </w:rPr>
        <w:t xml:space="preserve"> </w:t>
      </w:r>
      <w:r w:rsidR="004F4236">
        <w:rPr>
          <w:sz w:val="28"/>
          <w:szCs w:val="28"/>
        </w:rPr>
        <w:t>T</w:t>
      </w:r>
      <w:r w:rsidRPr="00B9447A">
        <w:rPr>
          <w:sz w:val="28"/>
          <w:szCs w:val="28"/>
        </w:rPr>
        <w:t>hiết lập định mức vật tư</w:t>
      </w:r>
      <w:bookmarkEnd w:id="52"/>
    </w:p>
    <w:p w14:paraId="5851FCB7" w14:textId="0B220A97" w:rsidR="00A106E3" w:rsidRPr="00BD1F82" w:rsidRDefault="00164B32" w:rsidP="009C75D6">
      <w:pPr>
        <w:pageBreakBefore/>
        <w:spacing w:line="360" w:lineRule="auto"/>
        <w:rPr>
          <w:b/>
          <w:bCs/>
          <w:sz w:val="28"/>
          <w:szCs w:val="28"/>
        </w:rPr>
      </w:pPr>
      <w:r w:rsidRPr="00BD1F82">
        <w:rPr>
          <w:b/>
          <w:bCs/>
          <w:sz w:val="28"/>
          <w:szCs w:val="28"/>
        </w:rPr>
        <w:lastRenderedPageBreak/>
        <w:t>Sao chép định mức vật tư - Copy Material List</w:t>
      </w:r>
    </w:p>
    <w:p w14:paraId="0203064E" w14:textId="77777777" w:rsidR="006579AA" w:rsidRPr="00BD1F82" w:rsidRDefault="006579AA" w:rsidP="009C75D6">
      <w:pPr>
        <w:spacing w:line="360" w:lineRule="auto"/>
        <w:jc w:val="both"/>
        <w:rPr>
          <w:sz w:val="28"/>
          <w:szCs w:val="28"/>
        </w:rPr>
      </w:pPr>
      <w:r w:rsidRPr="00BD1F82">
        <w:rPr>
          <w:sz w:val="28"/>
          <w:szCs w:val="28"/>
        </w:rPr>
        <w:t>Thao tác để tạo một định mức vật tư bao gồm khá nhiều bước, nên để tạo một định mức vật tư tương tự với một định mức vật tư có sẵn, người dùng có thể sử dụng chức năng sao chép định mức vật tư.</w:t>
      </w:r>
    </w:p>
    <w:p w14:paraId="49158BAB" w14:textId="77777777" w:rsidR="006579AA" w:rsidRPr="00BD1F82" w:rsidRDefault="006579AA" w:rsidP="009C75D6">
      <w:pPr>
        <w:spacing w:line="360" w:lineRule="auto"/>
        <w:jc w:val="both"/>
        <w:rPr>
          <w:sz w:val="28"/>
          <w:szCs w:val="28"/>
        </w:rPr>
      </w:pPr>
    </w:p>
    <w:p w14:paraId="5A9BF4D7" w14:textId="77777777" w:rsidR="006579AA" w:rsidRPr="00BD1F82" w:rsidRDefault="006579AA" w:rsidP="009C75D6">
      <w:pPr>
        <w:spacing w:after="100" w:line="360" w:lineRule="auto"/>
        <w:jc w:val="both"/>
        <w:rPr>
          <w:sz w:val="28"/>
          <w:szCs w:val="28"/>
        </w:rPr>
      </w:pPr>
      <w:r w:rsidRPr="00BD1F82">
        <w:rPr>
          <w:sz w:val="28"/>
          <w:szCs w:val="28"/>
        </w:rPr>
        <w:t xml:space="preserve">Trên màn hình định mức vật tư, mở định mức vật tư cần sao chép, nhấp phải chuột và chọn </w:t>
      </w:r>
      <w:r w:rsidRPr="00BD1F82">
        <w:rPr>
          <w:b/>
          <w:sz w:val="28"/>
          <w:szCs w:val="28"/>
        </w:rPr>
        <w:t>Copy Material List</w:t>
      </w:r>
      <w:r w:rsidRPr="00BD1F82">
        <w:rPr>
          <w:sz w:val="28"/>
          <w:szCs w:val="28"/>
        </w:rPr>
        <w:t>.</w:t>
      </w:r>
    </w:p>
    <w:p w14:paraId="5B297E57" w14:textId="77777777" w:rsidR="00B72B3E" w:rsidRDefault="00AE5CFC" w:rsidP="00B72B3E">
      <w:pPr>
        <w:keepNext/>
        <w:spacing w:line="360" w:lineRule="auto"/>
      </w:pPr>
      <w:r w:rsidRPr="00BD1F82">
        <w:rPr>
          <w:noProof/>
          <w:sz w:val="28"/>
          <w:szCs w:val="28"/>
        </w:rPr>
        <w:drawing>
          <wp:inline distT="0" distB="0" distL="0" distR="0" wp14:anchorId="4DAE3569" wp14:editId="3B6C0696">
            <wp:extent cx="5824201" cy="2159000"/>
            <wp:effectExtent l="0" t="0" r="5715" b="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65">
                      <a:extLst>
                        <a:ext uri="{BEBA8EAE-BF5A-486C-A8C5-ECC9F3942E4B}">
                          <a14:imgProps xmlns:a14="http://schemas.microsoft.com/office/drawing/2010/main">
                            <a14:imgLayer r:embed="rId66">
                              <a14:imgEffect>
                                <a14:sharpenSoften amount="25000"/>
                              </a14:imgEffect>
                            </a14:imgLayer>
                          </a14:imgProps>
                        </a:ext>
                      </a:extLst>
                    </a:blip>
                    <a:stretch>
                      <a:fillRect/>
                    </a:stretch>
                  </pic:blipFill>
                  <pic:spPr>
                    <a:xfrm>
                      <a:off x="0" y="0"/>
                      <a:ext cx="5864509" cy="2173942"/>
                    </a:xfrm>
                    <a:prstGeom prst="rect">
                      <a:avLst/>
                    </a:prstGeom>
                  </pic:spPr>
                </pic:pic>
              </a:graphicData>
            </a:graphic>
          </wp:inline>
        </w:drawing>
      </w:r>
    </w:p>
    <w:p w14:paraId="5402BE1F" w14:textId="3754DECF" w:rsidR="00164B32" w:rsidRPr="00BD1F82" w:rsidRDefault="00B72B3E" w:rsidP="00B9447A">
      <w:pPr>
        <w:pStyle w:val="Caption"/>
        <w:rPr>
          <w:b w:val="0"/>
          <w:bCs w:val="0"/>
          <w:sz w:val="28"/>
          <w:szCs w:val="28"/>
        </w:rPr>
      </w:pPr>
      <w:bookmarkStart w:id="53" w:name="_Toc111108259"/>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8505A7" w:rsidRPr="00B9447A">
        <w:rPr>
          <w:sz w:val="28"/>
          <w:szCs w:val="28"/>
        </w:rPr>
        <w:t>26</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S</w:t>
      </w:r>
      <w:r w:rsidRPr="00B9447A">
        <w:rPr>
          <w:sz w:val="28"/>
          <w:szCs w:val="28"/>
        </w:rPr>
        <w:t>ao chép định mức vật tư</w:t>
      </w:r>
      <w:bookmarkEnd w:id="53"/>
    </w:p>
    <w:p w14:paraId="48FF06D3" w14:textId="77777777" w:rsidR="00333191" w:rsidRPr="00BD1F82" w:rsidRDefault="00333191" w:rsidP="009C75D6">
      <w:pPr>
        <w:spacing w:after="100" w:line="360" w:lineRule="auto"/>
        <w:jc w:val="both"/>
        <w:rPr>
          <w:sz w:val="28"/>
          <w:szCs w:val="28"/>
        </w:rPr>
      </w:pPr>
      <w:r w:rsidRPr="00BD1F82">
        <w:rPr>
          <w:sz w:val="28"/>
          <w:szCs w:val="28"/>
        </w:rPr>
        <w:t>Nhập mã/ tên định mức vật tư mới, và chọn các chi tiết sẽ sao chép (vật tư, tài liệu, …).</w:t>
      </w:r>
    </w:p>
    <w:p w14:paraId="55F3C01C" w14:textId="77777777" w:rsidR="008505A7" w:rsidRDefault="00FE3469" w:rsidP="008505A7">
      <w:pPr>
        <w:keepNext/>
        <w:spacing w:line="360" w:lineRule="auto"/>
      </w:pPr>
      <w:r w:rsidRPr="00BD1F82">
        <w:rPr>
          <w:noProof/>
          <w:sz w:val="28"/>
          <w:szCs w:val="28"/>
        </w:rPr>
        <w:drawing>
          <wp:inline distT="0" distB="0" distL="0" distR="0" wp14:anchorId="67A404FD" wp14:editId="26731929">
            <wp:extent cx="5496456" cy="2489200"/>
            <wp:effectExtent l="0" t="0" r="9525" b="6350"/>
            <wp:docPr id="250" name="Picture 2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 email&#10;&#10;Description automatically generated"/>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544908" cy="2511142"/>
                    </a:xfrm>
                    <a:prstGeom prst="rect">
                      <a:avLst/>
                    </a:prstGeom>
                  </pic:spPr>
                </pic:pic>
              </a:graphicData>
            </a:graphic>
          </wp:inline>
        </w:drawing>
      </w:r>
    </w:p>
    <w:p w14:paraId="65BAC406" w14:textId="63562C06" w:rsidR="00333191" w:rsidRPr="00B9447A" w:rsidRDefault="008505A7" w:rsidP="00B9447A">
      <w:pPr>
        <w:pStyle w:val="Caption"/>
        <w:rPr>
          <w:sz w:val="28"/>
          <w:szCs w:val="28"/>
        </w:rPr>
      </w:pPr>
      <w:bookmarkStart w:id="54" w:name="_Toc111108260"/>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Pr="00B9447A">
        <w:rPr>
          <w:sz w:val="28"/>
          <w:szCs w:val="28"/>
        </w:rPr>
        <w:t>27</w:t>
      </w:r>
      <w:r w:rsidRPr="00B9447A">
        <w:rPr>
          <w:sz w:val="28"/>
          <w:szCs w:val="28"/>
        </w:rPr>
        <w:fldChar w:fldCharType="end"/>
      </w:r>
      <w:r w:rsidR="00D814F2">
        <w:rPr>
          <w:sz w:val="28"/>
          <w:szCs w:val="28"/>
        </w:rPr>
        <w:t>:</w:t>
      </w:r>
      <w:r w:rsidRPr="00B9447A">
        <w:rPr>
          <w:sz w:val="28"/>
          <w:szCs w:val="28"/>
        </w:rPr>
        <w:t xml:space="preserve"> </w:t>
      </w:r>
      <w:r w:rsidR="00D814F2">
        <w:rPr>
          <w:sz w:val="28"/>
          <w:szCs w:val="28"/>
        </w:rPr>
        <w:t>T</w:t>
      </w:r>
      <w:r w:rsidRPr="00B9447A">
        <w:rPr>
          <w:sz w:val="28"/>
          <w:szCs w:val="28"/>
        </w:rPr>
        <w:t>hông tin sao chép định mức vặt tư</w:t>
      </w:r>
      <w:bookmarkEnd w:id="54"/>
    </w:p>
    <w:p w14:paraId="26558845" w14:textId="14538D17" w:rsidR="00FE3469" w:rsidRPr="00BD1F82" w:rsidRDefault="00606AEA" w:rsidP="009C75D6">
      <w:pPr>
        <w:spacing w:line="360" w:lineRule="auto"/>
        <w:rPr>
          <w:sz w:val="28"/>
          <w:szCs w:val="28"/>
        </w:rPr>
      </w:pPr>
      <w:r w:rsidRPr="00BD1F82">
        <w:rPr>
          <w:sz w:val="28"/>
          <w:szCs w:val="28"/>
        </w:rPr>
        <w:lastRenderedPageBreak/>
        <w:t>Hệ thống tạo một định mức vật tư mới và sao chép các chi tiết như đã chọn.</w:t>
      </w:r>
    </w:p>
    <w:p w14:paraId="5DB6FFD5" w14:textId="77777777" w:rsidR="00A95D6E" w:rsidRPr="00BD1F82" w:rsidRDefault="00A95D6E" w:rsidP="009C75D6">
      <w:pPr>
        <w:spacing w:line="360" w:lineRule="auto"/>
        <w:rPr>
          <w:sz w:val="28"/>
          <w:szCs w:val="28"/>
        </w:rPr>
      </w:pPr>
    </w:p>
    <w:p w14:paraId="7E9B93EF" w14:textId="1AB70E54" w:rsidR="0049499C" w:rsidRPr="00BD1F82" w:rsidRDefault="00A95D6E" w:rsidP="008505A7">
      <w:pPr>
        <w:pageBreakBefore/>
        <w:spacing w:line="360" w:lineRule="auto"/>
        <w:rPr>
          <w:b/>
          <w:bCs/>
          <w:sz w:val="28"/>
          <w:szCs w:val="28"/>
        </w:rPr>
      </w:pPr>
      <w:r w:rsidRPr="00BD1F82">
        <w:rPr>
          <w:b/>
          <w:bCs/>
          <w:sz w:val="28"/>
          <w:szCs w:val="28"/>
        </w:rPr>
        <w:lastRenderedPageBreak/>
        <w:t xml:space="preserve">c. </w:t>
      </w:r>
      <w:r w:rsidR="00342B1A" w:rsidRPr="00BD1F82">
        <w:rPr>
          <w:b/>
          <w:bCs/>
          <w:sz w:val="28"/>
          <w:szCs w:val="28"/>
        </w:rPr>
        <w:t>Quy trình bảo dưỡng - PM Schedules</w:t>
      </w:r>
    </w:p>
    <w:p w14:paraId="6C79DA97" w14:textId="2C99AAE6" w:rsidR="00A95D6E" w:rsidRPr="00BD1F82" w:rsidRDefault="0049499C" w:rsidP="009C75D6">
      <w:pPr>
        <w:spacing w:line="360" w:lineRule="auto"/>
        <w:rPr>
          <w:b/>
          <w:bCs/>
          <w:sz w:val="28"/>
          <w:szCs w:val="28"/>
        </w:rPr>
      </w:pPr>
      <w:r w:rsidRPr="00BD1F82">
        <w:rPr>
          <w:b/>
          <w:bCs/>
          <w:sz w:val="28"/>
          <w:szCs w:val="28"/>
        </w:rPr>
        <w:t>Tạo quy trình bảo dưỡng - PM Schedule</w:t>
      </w:r>
    </w:p>
    <w:p w14:paraId="6F78688D" w14:textId="1A874897" w:rsidR="0049499C" w:rsidRPr="00BD1F82" w:rsidRDefault="001312BE" w:rsidP="009C75D6">
      <w:pPr>
        <w:spacing w:line="360" w:lineRule="auto"/>
        <w:rPr>
          <w:b/>
          <w:sz w:val="28"/>
          <w:szCs w:val="28"/>
        </w:rPr>
      </w:pPr>
      <w:r w:rsidRPr="00BD1F82">
        <w:rPr>
          <w:sz w:val="28"/>
          <w:szCs w:val="28"/>
        </w:rPr>
        <w:t xml:space="preserve">Chọn </w:t>
      </w:r>
      <w:r w:rsidRPr="00BD1F82">
        <w:rPr>
          <w:b/>
          <w:sz w:val="28"/>
          <w:szCs w:val="28"/>
        </w:rPr>
        <w:t>Work &gt; WO Planning &gt; PM Schedules</w:t>
      </w:r>
    </w:p>
    <w:p w14:paraId="0B3E44F9" w14:textId="77777777" w:rsidR="00926790" w:rsidRPr="00BD1F82" w:rsidRDefault="00926790" w:rsidP="009C75D6">
      <w:pPr>
        <w:spacing w:line="360" w:lineRule="auto"/>
        <w:jc w:val="both"/>
        <w:rPr>
          <w:sz w:val="28"/>
          <w:szCs w:val="28"/>
        </w:rPr>
      </w:pPr>
      <w:r w:rsidRPr="00BD1F82">
        <w:rPr>
          <w:sz w:val="28"/>
          <w:szCs w:val="28"/>
        </w:rPr>
        <w:t>Tạo quy trình bảo dưỡng với các thông tin:</w:t>
      </w:r>
    </w:p>
    <w:p w14:paraId="6EE8B755"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PM Schedule: Mã/ Tên quy trình bảo dưỡng</w:t>
      </w:r>
    </w:p>
    <w:p w14:paraId="70CE1E87"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Organization: Đơn vị (nếu dùng chế độ MOS)</w:t>
      </w:r>
    </w:p>
    <w:p w14:paraId="2E761B8D"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Type: Loại</w:t>
      </w:r>
    </w:p>
    <w:p w14:paraId="040BC977"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Duplicate: Cho phép sinh ra nhiều lịch bảo dưỡng cùng lúc. </w:t>
      </w:r>
    </w:p>
    <w:p w14:paraId="533C9A85"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Ví dụ năm 2020 cần bảo dưỡng một cái bơm với tần suất 3 tháng/lần, bảo dưỡng lần 1 là 1/1/2020, thì khi sinh kế hoạch bảo dưỡng cho năm 2020 sẽ chạy ra 4 lần bảo dưỡng của cái bơm đó (1/1/2020, 1/4/2020, 1/7/2020, 1/10/2020).</w:t>
      </w:r>
    </w:p>
    <w:p w14:paraId="5700B44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Fixed: Sinh ra lịch bảo dưỡng cố định. </w:t>
      </w:r>
    </w:p>
    <w:p w14:paraId="51122C4A" w14:textId="77777777" w:rsidR="00926790" w:rsidRPr="00BD1F82" w:rsidRDefault="00926790" w:rsidP="009C75D6">
      <w:pPr>
        <w:pStyle w:val="ListParagraph"/>
        <w:spacing w:line="360" w:lineRule="auto"/>
        <w:ind w:left="1080"/>
        <w:jc w:val="both"/>
        <w:rPr>
          <w:i/>
          <w:sz w:val="28"/>
          <w:szCs w:val="28"/>
        </w:rPr>
      </w:pPr>
      <w:r w:rsidRPr="00BD1F82">
        <w:rPr>
          <w:i/>
          <w:sz w:val="28"/>
          <w:szCs w:val="28"/>
        </w:rPr>
        <w:t>Theo ví dụ trên thì hệ thống chỉ sinh ra một lần bảo dưỡng duy nhất (1/1/2020) và không có công việc của những tháng sau.</w:t>
      </w:r>
    </w:p>
    <w:p w14:paraId="4139FAC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Variable: Sinh ra lịch bảo dưỡng tùy biến theo lịch (calendar) hoặc chu kỳ của đồng hồ đo (meter interval).</w:t>
      </w:r>
    </w:p>
    <w:p w14:paraId="6857AE90"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Scheduling: Lập lịch</w:t>
      </w:r>
    </w:p>
    <w:p w14:paraId="06D0C294" w14:textId="6502752A"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Perform Every: Chọn chu kỳ thực hiện theo lịch (ví dụ thực hiện 6 tháng/ lần,…)</w:t>
      </w:r>
    </w:p>
    <w:p w14:paraId="11C54956" w14:textId="77777777" w:rsidR="00926790" w:rsidRPr="00BD1F82" w:rsidRDefault="00926790" w:rsidP="009C75D6">
      <w:pPr>
        <w:pStyle w:val="ListParagraph"/>
        <w:numPr>
          <w:ilvl w:val="0"/>
          <w:numId w:val="37"/>
        </w:numPr>
        <w:spacing w:after="200" w:line="360" w:lineRule="auto"/>
        <w:jc w:val="both"/>
        <w:rPr>
          <w:sz w:val="28"/>
          <w:szCs w:val="28"/>
        </w:rPr>
      </w:pPr>
      <w:r w:rsidRPr="00BD1F82">
        <w:rPr>
          <w:sz w:val="28"/>
          <w:szCs w:val="28"/>
        </w:rPr>
        <w:t>Work Order Details: Thông tin công việc</w:t>
      </w:r>
    </w:p>
    <w:p w14:paraId="589B2A1A"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 xml:space="preserve">WO Type: Loại công việc, chọn </w:t>
      </w:r>
      <w:r w:rsidRPr="00BD1F82">
        <w:rPr>
          <w:b/>
          <w:sz w:val="28"/>
          <w:szCs w:val="28"/>
        </w:rPr>
        <w:t>Preventive Maintenance</w:t>
      </w:r>
      <w:r w:rsidRPr="00BD1F82">
        <w:rPr>
          <w:sz w:val="28"/>
          <w:szCs w:val="28"/>
        </w:rPr>
        <w:t xml:space="preserve"> nếu là bảo trì dự phòng.</w:t>
      </w:r>
    </w:p>
    <w:p w14:paraId="53AB1AAF" w14:textId="77777777" w:rsidR="00926790" w:rsidRPr="00BD1F82" w:rsidRDefault="00926790" w:rsidP="009C75D6">
      <w:pPr>
        <w:pStyle w:val="ListParagraph"/>
        <w:numPr>
          <w:ilvl w:val="1"/>
          <w:numId w:val="37"/>
        </w:numPr>
        <w:spacing w:after="200" w:line="360" w:lineRule="auto"/>
        <w:jc w:val="both"/>
        <w:rPr>
          <w:sz w:val="28"/>
          <w:szCs w:val="28"/>
        </w:rPr>
      </w:pPr>
      <w:r w:rsidRPr="00BD1F82">
        <w:rPr>
          <w:sz w:val="28"/>
          <w:szCs w:val="28"/>
        </w:rPr>
        <w:t>Priority: Mức độ ưu tiên</w:t>
      </w:r>
    </w:p>
    <w:p w14:paraId="0A47F5BA" w14:textId="77777777" w:rsidR="008505A7" w:rsidRDefault="005A2CDC" w:rsidP="008505A7">
      <w:pPr>
        <w:keepNext/>
        <w:spacing w:line="360" w:lineRule="auto"/>
      </w:pPr>
      <w:r w:rsidRPr="00BD1F82">
        <w:rPr>
          <w:noProof/>
          <w:sz w:val="28"/>
          <w:szCs w:val="28"/>
        </w:rPr>
        <w:lastRenderedPageBreak/>
        <w:drawing>
          <wp:inline distT="0" distB="0" distL="0" distR="0" wp14:anchorId="5BDC5EBB" wp14:editId="3A302B86">
            <wp:extent cx="6096721" cy="1964267"/>
            <wp:effectExtent l="19050" t="19050" r="18415" b="171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Lst>
                    </a:blip>
                    <a:stretch>
                      <a:fillRect/>
                    </a:stretch>
                  </pic:blipFill>
                  <pic:spPr>
                    <a:xfrm>
                      <a:off x="0" y="0"/>
                      <a:ext cx="6107281" cy="1967669"/>
                    </a:xfrm>
                    <a:prstGeom prst="rect">
                      <a:avLst/>
                    </a:prstGeom>
                    <a:ln w="6350">
                      <a:solidFill>
                        <a:schemeClr val="tx1"/>
                      </a:solidFill>
                    </a:ln>
                  </pic:spPr>
                </pic:pic>
              </a:graphicData>
            </a:graphic>
          </wp:inline>
        </w:drawing>
      </w:r>
    </w:p>
    <w:p w14:paraId="52724EA2" w14:textId="30797618" w:rsidR="001312BE" w:rsidRPr="00BD1F82" w:rsidRDefault="008505A7" w:rsidP="00B9447A">
      <w:pPr>
        <w:pStyle w:val="Caption"/>
        <w:rPr>
          <w:b w:val="0"/>
          <w:bCs w:val="0"/>
          <w:sz w:val="28"/>
          <w:szCs w:val="28"/>
        </w:rPr>
      </w:pPr>
      <w:bookmarkStart w:id="55" w:name="_Toc111108261"/>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sz w:val="28"/>
          <w:szCs w:val="28"/>
        </w:rPr>
        <w:t>28</w:t>
      </w:r>
      <w:r w:rsidRPr="00B9447A">
        <w:rPr>
          <w:b w:val="0"/>
          <w:bCs w:val="0"/>
          <w:sz w:val="28"/>
          <w:szCs w:val="28"/>
        </w:rPr>
        <w:fldChar w:fldCharType="end"/>
      </w:r>
      <w:r w:rsidR="00D814F2">
        <w:rPr>
          <w:b w:val="0"/>
          <w:bCs w:val="0"/>
          <w:sz w:val="28"/>
          <w:szCs w:val="28"/>
        </w:rPr>
        <w:t>:</w:t>
      </w:r>
      <w:r w:rsidRPr="00B9447A">
        <w:rPr>
          <w:b w:val="0"/>
          <w:bCs w:val="0"/>
          <w:sz w:val="28"/>
          <w:szCs w:val="28"/>
        </w:rPr>
        <w:t xml:space="preserve"> </w:t>
      </w:r>
      <w:r w:rsidR="00D814F2">
        <w:rPr>
          <w:b w:val="0"/>
          <w:bCs w:val="0"/>
          <w:sz w:val="28"/>
          <w:szCs w:val="28"/>
        </w:rPr>
        <w:t>T</w:t>
      </w:r>
      <w:r w:rsidRPr="00B9447A">
        <w:rPr>
          <w:b w:val="0"/>
          <w:bCs w:val="0"/>
          <w:sz w:val="28"/>
          <w:szCs w:val="28"/>
        </w:rPr>
        <w:t>hiết lập quy trình bảo dưỡng</w:t>
      </w:r>
      <w:bookmarkEnd w:id="55"/>
    </w:p>
    <w:p w14:paraId="799D2E67" w14:textId="77777777" w:rsidR="009C5D28" w:rsidRPr="00BD1F82" w:rsidRDefault="009C5D28" w:rsidP="009C75D6">
      <w:pPr>
        <w:spacing w:line="360" w:lineRule="auto"/>
        <w:rPr>
          <w:b/>
          <w:bCs/>
          <w:sz w:val="28"/>
          <w:szCs w:val="28"/>
        </w:rPr>
      </w:pPr>
    </w:p>
    <w:p w14:paraId="03277AFB" w14:textId="1C47D73D" w:rsidR="009C5D28" w:rsidRPr="00BD1F82" w:rsidRDefault="009C5D28" w:rsidP="009C75D6">
      <w:pPr>
        <w:pageBreakBefore/>
        <w:spacing w:line="360" w:lineRule="auto"/>
        <w:rPr>
          <w:b/>
          <w:sz w:val="28"/>
          <w:szCs w:val="28"/>
        </w:rPr>
      </w:pPr>
      <w:r w:rsidRPr="00BD1F82">
        <w:rPr>
          <w:b/>
          <w:sz w:val="28"/>
          <w:szCs w:val="28"/>
        </w:rPr>
        <w:lastRenderedPageBreak/>
        <w:t>Khai báo các hạng mục thực hiện - PM Schedule &amp; Activities</w:t>
      </w:r>
    </w:p>
    <w:p w14:paraId="1813E9B5" w14:textId="61C6A035" w:rsidR="00295394" w:rsidRPr="00BD1F82" w:rsidRDefault="00295394" w:rsidP="009C75D6">
      <w:pPr>
        <w:spacing w:line="360" w:lineRule="auto"/>
        <w:jc w:val="both"/>
        <w:rPr>
          <w:sz w:val="28"/>
          <w:szCs w:val="28"/>
        </w:rPr>
      </w:pPr>
      <w:r w:rsidRPr="00BD1F82">
        <w:rPr>
          <w:sz w:val="28"/>
          <w:szCs w:val="28"/>
        </w:rPr>
        <w:t xml:space="preserve">Để khai báo các hạng mục thực hiện của một quy trình bảo dưỡng, mở tab </w:t>
      </w:r>
      <w:r w:rsidRPr="00BD1F82">
        <w:rPr>
          <w:b/>
          <w:sz w:val="28"/>
          <w:szCs w:val="28"/>
        </w:rPr>
        <w:t>Activities</w:t>
      </w:r>
      <w:r w:rsidRPr="00BD1F82">
        <w:rPr>
          <w:sz w:val="28"/>
          <w:szCs w:val="28"/>
        </w:rPr>
        <w:t xml:space="preserve"> của quy trình bảo dưỡng (PM Schedule) đó.</w:t>
      </w:r>
    </w:p>
    <w:p w14:paraId="4EF978E7" w14:textId="0C95641C" w:rsidR="00295394" w:rsidRPr="00BD1F82" w:rsidRDefault="00295394" w:rsidP="009C75D6">
      <w:pPr>
        <w:spacing w:line="360" w:lineRule="auto"/>
        <w:jc w:val="both"/>
        <w:rPr>
          <w:sz w:val="28"/>
          <w:szCs w:val="28"/>
        </w:rPr>
      </w:pPr>
      <w:r w:rsidRPr="00BD1F82">
        <w:rPr>
          <w:sz w:val="28"/>
          <w:szCs w:val="28"/>
        </w:rPr>
        <w:t>Nhập thông tin cho từng hạng mục thực hiện (Activity)</w:t>
      </w:r>
      <w:r w:rsidR="006D5345">
        <w:rPr>
          <w:sz w:val="28"/>
          <w:szCs w:val="28"/>
        </w:rPr>
        <w:t xml:space="preserve"> </w:t>
      </w:r>
      <w:r w:rsidRPr="00BD1F82">
        <w:rPr>
          <w:sz w:val="28"/>
          <w:szCs w:val="28"/>
        </w:rPr>
        <w:t>:</w:t>
      </w:r>
    </w:p>
    <w:p w14:paraId="53A01FF1"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Activity: Mã/ Số thứ tự hạng mục thực hiện</w:t>
      </w:r>
    </w:p>
    <w:p w14:paraId="40F63B37"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Trade: Chuyên môn của người thực hiện bảo dưỡng</w:t>
      </w:r>
    </w:p>
    <w:p w14:paraId="414A7E94"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Task Plan: Chọn kế hoạch công việc đã định nghĩa sẵn</w:t>
      </w:r>
    </w:p>
    <w:p w14:paraId="61E6C62F"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Material List: Chọn định mức vật tư đã định nghĩa sẵn</w:t>
      </w:r>
    </w:p>
    <w:p w14:paraId="6D4DF1C8"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Estimated Hours: Số giờ dự kiến</w:t>
      </w:r>
    </w:p>
    <w:p w14:paraId="62417765" w14:textId="77777777" w:rsidR="00295394" w:rsidRPr="00BD1F82" w:rsidRDefault="00295394" w:rsidP="009C75D6">
      <w:pPr>
        <w:pStyle w:val="ListParagraph"/>
        <w:numPr>
          <w:ilvl w:val="0"/>
          <w:numId w:val="37"/>
        </w:numPr>
        <w:spacing w:after="200" w:line="360" w:lineRule="auto"/>
        <w:jc w:val="both"/>
        <w:rPr>
          <w:sz w:val="28"/>
          <w:szCs w:val="28"/>
        </w:rPr>
      </w:pPr>
      <w:r w:rsidRPr="00BD1F82">
        <w:rPr>
          <w:sz w:val="28"/>
          <w:szCs w:val="28"/>
        </w:rPr>
        <w:t>People Required: Số người dự kiến</w:t>
      </w:r>
    </w:p>
    <w:p w14:paraId="2731E0F4" w14:textId="31BF2258" w:rsidR="008505A7" w:rsidRDefault="00295394" w:rsidP="009C75D6">
      <w:pPr>
        <w:pStyle w:val="ListParagraph"/>
        <w:numPr>
          <w:ilvl w:val="0"/>
          <w:numId w:val="37"/>
        </w:numPr>
        <w:spacing w:after="200" w:line="360" w:lineRule="auto"/>
        <w:jc w:val="both"/>
        <w:rPr>
          <w:sz w:val="28"/>
          <w:szCs w:val="28"/>
        </w:rPr>
      </w:pPr>
      <w:r w:rsidRPr="00BD1F82">
        <w:rPr>
          <w:sz w:val="28"/>
          <w:szCs w:val="28"/>
        </w:rPr>
        <w:t>Start: Số thứ tự ngày bắt đầu thực hiện hạng mục này so với ngày bắt đầu của phiếu công việc được sinh ra sau khi lập kế hoạch (ví dụ nhập 1 nếu bắt đầu cùng ngày, nhập 2 nếu bắt đầu từ ngày thứ 2 sau ngày bắt đầu của phiếu công việc,…)</w:t>
      </w:r>
    </w:p>
    <w:p w14:paraId="6C2B5C2C" w14:textId="13F132AD" w:rsidR="009C5D28" w:rsidRPr="008505A7" w:rsidRDefault="00295394" w:rsidP="009C75D6">
      <w:pPr>
        <w:pStyle w:val="ListParagraph"/>
        <w:numPr>
          <w:ilvl w:val="0"/>
          <w:numId w:val="37"/>
        </w:numPr>
        <w:spacing w:after="200" w:line="360" w:lineRule="auto"/>
        <w:jc w:val="both"/>
        <w:rPr>
          <w:sz w:val="28"/>
          <w:szCs w:val="28"/>
        </w:rPr>
      </w:pPr>
      <w:r w:rsidRPr="008505A7">
        <w:rPr>
          <w:sz w:val="28"/>
          <w:szCs w:val="28"/>
        </w:rPr>
        <w:t>Duration: Thời gian thực hiện (ngày)</w:t>
      </w:r>
    </w:p>
    <w:p w14:paraId="61630B35" w14:textId="77777777" w:rsidR="008505A7" w:rsidRDefault="008E4C14" w:rsidP="008505A7">
      <w:pPr>
        <w:keepNext/>
        <w:spacing w:line="360" w:lineRule="auto"/>
      </w:pPr>
      <w:r w:rsidRPr="00BD1F82">
        <w:rPr>
          <w:noProof/>
          <w:sz w:val="28"/>
          <w:szCs w:val="28"/>
        </w:rPr>
        <w:drawing>
          <wp:inline distT="0" distB="0" distL="0" distR="0" wp14:anchorId="4707429D" wp14:editId="331B19F2">
            <wp:extent cx="5699702" cy="3471333"/>
            <wp:effectExtent l="19050" t="19050" r="15875" b="1524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Lst>
                    </a:blip>
                    <a:stretch>
                      <a:fillRect/>
                    </a:stretch>
                  </pic:blipFill>
                  <pic:spPr>
                    <a:xfrm>
                      <a:off x="0" y="0"/>
                      <a:ext cx="5717058" cy="3481903"/>
                    </a:xfrm>
                    <a:prstGeom prst="rect">
                      <a:avLst/>
                    </a:prstGeom>
                    <a:ln w="6350">
                      <a:solidFill>
                        <a:schemeClr val="tx1"/>
                      </a:solidFill>
                    </a:ln>
                  </pic:spPr>
                </pic:pic>
              </a:graphicData>
            </a:graphic>
          </wp:inline>
        </w:drawing>
      </w:r>
    </w:p>
    <w:p w14:paraId="47770411" w14:textId="17B0DA8F" w:rsidR="008505A7" w:rsidRPr="00B9447A" w:rsidRDefault="008505A7" w:rsidP="00B9447A">
      <w:pPr>
        <w:pStyle w:val="Caption"/>
        <w:rPr>
          <w:b w:val="0"/>
          <w:bCs w:val="0"/>
          <w:sz w:val="28"/>
          <w:szCs w:val="28"/>
        </w:rPr>
      </w:pPr>
      <w:bookmarkStart w:id="56" w:name="_Toc111108262"/>
      <w:r w:rsidRPr="00B9447A">
        <w:rPr>
          <w:b w:val="0"/>
          <w:bCs w:val="0"/>
          <w:sz w:val="28"/>
          <w:szCs w:val="28"/>
        </w:rPr>
        <w:t xml:space="preserve">Hình </w:t>
      </w:r>
      <w:r w:rsidRPr="00B9447A">
        <w:rPr>
          <w:b w:val="0"/>
          <w:bCs w:val="0"/>
          <w:sz w:val="28"/>
          <w:szCs w:val="28"/>
        </w:rPr>
        <w:fldChar w:fldCharType="begin"/>
      </w:r>
      <w:r w:rsidRPr="00B9447A">
        <w:rPr>
          <w:b w:val="0"/>
          <w:bCs w:val="0"/>
          <w:sz w:val="28"/>
          <w:szCs w:val="28"/>
        </w:rPr>
        <w:instrText xml:space="preserve"> SEQ Hình \* ARABIC </w:instrText>
      </w:r>
      <w:r w:rsidRPr="00B9447A">
        <w:rPr>
          <w:b w:val="0"/>
          <w:bCs w:val="0"/>
          <w:sz w:val="28"/>
          <w:szCs w:val="28"/>
        </w:rPr>
        <w:fldChar w:fldCharType="separate"/>
      </w:r>
      <w:r w:rsidRPr="00B9447A">
        <w:rPr>
          <w:b w:val="0"/>
          <w:bCs w:val="0"/>
          <w:noProof/>
          <w:sz w:val="28"/>
          <w:szCs w:val="28"/>
        </w:rPr>
        <w:t>29</w:t>
      </w:r>
      <w:r w:rsidRPr="00B9447A">
        <w:rPr>
          <w:b w:val="0"/>
          <w:bCs w:val="0"/>
          <w:sz w:val="28"/>
          <w:szCs w:val="28"/>
        </w:rPr>
        <w:fldChar w:fldCharType="end"/>
      </w:r>
      <w:r w:rsidR="00130692">
        <w:rPr>
          <w:b w:val="0"/>
          <w:bCs w:val="0"/>
          <w:sz w:val="28"/>
          <w:szCs w:val="28"/>
        </w:rPr>
        <w:t>:</w:t>
      </w:r>
      <w:r w:rsidRPr="00B9447A">
        <w:rPr>
          <w:b w:val="0"/>
          <w:bCs w:val="0"/>
          <w:sz w:val="28"/>
          <w:szCs w:val="28"/>
        </w:rPr>
        <w:t xml:space="preserve"> </w:t>
      </w:r>
      <w:r w:rsidR="00130692">
        <w:rPr>
          <w:b w:val="0"/>
          <w:bCs w:val="0"/>
          <w:sz w:val="28"/>
          <w:szCs w:val="28"/>
        </w:rPr>
        <w:t>T</w:t>
      </w:r>
      <w:r w:rsidRPr="00B9447A">
        <w:rPr>
          <w:b w:val="0"/>
          <w:bCs w:val="0"/>
          <w:sz w:val="28"/>
          <w:szCs w:val="28"/>
        </w:rPr>
        <w:t>hông tin hạng mục thực hiện</w:t>
      </w:r>
      <w:bookmarkEnd w:id="56"/>
    </w:p>
    <w:p w14:paraId="3BDAEF1E" w14:textId="6C479EC7" w:rsidR="006E5C38" w:rsidRPr="00864011" w:rsidRDefault="007A1D99" w:rsidP="00B219C9">
      <w:pPr>
        <w:pStyle w:val="Heading2forC2"/>
        <w:pageBreakBefore/>
        <w:spacing w:line="360" w:lineRule="auto"/>
        <w:ind w:left="0" w:firstLine="0"/>
        <w:rPr>
          <w:sz w:val="28"/>
          <w:szCs w:val="28"/>
        </w:rPr>
      </w:pPr>
      <w:bookmarkStart w:id="57" w:name="_Toc111102431"/>
      <w:r w:rsidRPr="00864011">
        <w:rPr>
          <w:sz w:val="28"/>
          <w:szCs w:val="28"/>
        </w:rPr>
        <w:lastRenderedPageBreak/>
        <w:t xml:space="preserve">Cài đặt InforEAM trên </w:t>
      </w:r>
      <w:r w:rsidR="00A7204C" w:rsidRPr="00864011">
        <w:rPr>
          <w:sz w:val="28"/>
          <w:szCs w:val="28"/>
        </w:rPr>
        <w:t>máy chủ</w:t>
      </w:r>
      <w:bookmarkEnd w:id="57"/>
    </w:p>
    <w:p w14:paraId="7C41A7F3" w14:textId="683C0058" w:rsidR="001E21E0" w:rsidRPr="00BD1F82" w:rsidRDefault="00B321D8" w:rsidP="00FD2E96">
      <w:pPr>
        <w:spacing w:line="360" w:lineRule="auto"/>
        <w:rPr>
          <w:sz w:val="28"/>
          <w:szCs w:val="28"/>
        </w:rPr>
      </w:pPr>
      <w:r w:rsidRPr="00BD1F82">
        <w:rPr>
          <w:sz w:val="28"/>
          <w:szCs w:val="28"/>
        </w:rPr>
        <w:t>Hệ thống</w:t>
      </w:r>
      <w:r w:rsidR="0089374A" w:rsidRPr="00BD1F82">
        <w:rPr>
          <w:sz w:val="28"/>
          <w:szCs w:val="28"/>
        </w:rPr>
        <w:t xml:space="preserve"> InforEAM cần 3 thành phần để hoạt động ổn định và đầy đủ các chức năng</w:t>
      </w:r>
      <w:r w:rsidRPr="00BD1F82">
        <w:rPr>
          <w:sz w:val="28"/>
          <w:szCs w:val="28"/>
        </w:rPr>
        <w:t xml:space="preserve"> gồm:</w:t>
      </w:r>
    </w:p>
    <w:p w14:paraId="60E61C8A" w14:textId="630E5265" w:rsidR="00B321D8" w:rsidRPr="00BD1F82" w:rsidRDefault="009E34A4" w:rsidP="00FD2E96">
      <w:pPr>
        <w:numPr>
          <w:ilvl w:val="0"/>
          <w:numId w:val="15"/>
        </w:numPr>
        <w:spacing w:line="360" w:lineRule="auto"/>
        <w:rPr>
          <w:sz w:val="28"/>
          <w:szCs w:val="28"/>
        </w:rPr>
      </w:pPr>
      <w:r w:rsidRPr="00BD1F82">
        <w:rPr>
          <w:sz w:val="28"/>
          <w:szCs w:val="28"/>
        </w:rPr>
        <w:t xml:space="preserve">Cơ sở dữ </w:t>
      </w:r>
      <w:r w:rsidR="00CD1C31" w:rsidRPr="00BD1F82">
        <w:rPr>
          <w:sz w:val="28"/>
          <w:szCs w:val="28"/>
        </w:rPr>
        <w:t>l</w:t>
      </w:r>
      <w:r w:rsidRPr="00BD1F82">
        <w:rPr>
          <w:sz w:val="28"/>
          <w:szCs w:val="28"/>
        </w:rPr>
        <w:t>iệu</w:t>
      </w:r>
      <w:r w:rsidR="00CD1C31" w:rsidRPr="00BD1F82">
        <w:rPr>
          <w:sz w:val="28"/>
          <w:szCs w:val="28"/>
        </w:rPr>
        <w:t xml:space="preserve"> của</w:t>
      </w:r>
      <w:r w:rsidRPr="00BD1F82">
        <w:rPr>
          <w:sz w:val="28"/>
          <w:szCs w:val="28"/>
        </w:rPr>
        <w:t xml:space="preserve"> InforEAM</w:t>
      </w:r>
    </w:p>
    <w:p w14:paraId="5C4126FB" w14:textId="7E423CED" w:rsidR="009E34A4" w:rsidRPr="00BD1F82" w:rsidRDefault="009E34A4" w:rsidP="00FD2E96">
      <w:pPr>
        <w:numPr>
          <w:ilvl w:val="0"/>
          <w:numId w:val="15"/>
        </w:numPr>
        <w:spacing w:line="360" w:lineRule="auto"/>
        <w:rPr>
          <w:sz w:val="28"/>
          <w:szCs w:val="28"/>
        </w:rPr>
      </w:pPr>
      <w:r w:rsidRPr="00BD1F82">
        <w:rPr>
          <w:sz w:val="28"/>
          <w:szCs w:val="28"/>
        </w:rPr>
        <w:t>Application Server</w:t>
      </w:r>
    </w:p>
    <w:p w14:paraId="0583EAD6" w14:textId="622CF3CF" w:rsidR="00577E4C" w:rsidRPr="00BD1F82" w:rsidRDefault="00577E4C" w:rsidP="00FD2E96">
      <w:pPr>
        <w:numPr>
          <w:ilvl w:val="0"/>
          <w:numId w:val="15"/>
        </w:numPr>
        <w:spacing w:line="360" w:lineRule="auto"/>
        <w:rPr>
          <w:sz w:val="28"/>
          <w:szCs w:val="28"/>
        </w:rPr>
      </w:pPr>
      <w:r w:rsidRPr="00BD1F82">
        <w:rPr>
          <w:sz w:val="28"/>
          <w:szCs w:val="28"/>
        </w:rPr>
        <w:t>Advanced Report Server</w:t>
      </w:r>
      <w:r w:rsidR="00CD1C31" w:rsidRPr="00BD1F82">
        <w:rPr>
          <w:sz w:val="28"/>
          <w:szCs w:val="28"/>
        </w:rPr>
        <w:t xml:space="preserve"> (thành phần này có thể bỏ qua nếu không dùng chức năng tạo báo cáo)</w:t>
      </w:r>
    </w:p>
    <w:p w14:paraId="7192359F" w14:textId="06463CA7" w:rsidR="009857A9" w:rsidRPr="00BD1F82" w:rsidRDefault="00820393" w:rsidP="00FD2E96">
      <w:pPr>
        <w:spacing w:line="360" w:lineRule="auto"/>
        <w:rPr>
          <w:sz w:val="28"/>
          <w:szCs w:val="28"/>
        </w:rPr>
      </w:pPr>
      <w:r w:rsidRPr="00BD1F82">
        <w:rPr>
          <w:sz w:val="28"/>
          <w:szCs w:val="28"/>
        </w:rPr>
        <w:t>Dưới đây là hình ảnh về cấu trúc của một hệ thống InforEAM</w:t>
      </w:r>
      <w:r w:rsidR="008B23AE">
        <w:rPr>
          <w:sz w:val="28"/>
          <w:szCs w:val="28"/>
        </w:rPr>
        <w:t xml:space="preserve"> :</w:t>
      </w:r>
    </w:p>
    <w:p w14:paraId="64FA3FC7" w14:textId="5681F544" w:rsidR="0000166D" w:rsidRPr="00864011" w:rsidRDefault="008D71A8" w:rsidP="00FD2E96">
      <w:pPr>
        <w:keepNext/>
        <w:spacing w:line="360" w:lineRule="auto"/>
        <w:rPr>
          <w:sz w:val="28"/>
          <w:szCs w:val="28"/>
        </w:rPr>
      </w:pPr>
      <w:r w:rsidRPr="00BD1F82">
        <w:rPr>
          <w:noProof/>
          <w:sz w:val="28"/>
          <w:szCs w:val="28"/>
        </w:rPr>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188ACDBF" w:rsidR="00360AC7" w:rsidRPr="00164A17" w:rsidRDefault="0000166D" w:rsidP="00164A17">
      <w:pPr>
        <w:pStyle w:val="Caption"/>
        <w:spacing w:line="360" w:lineRule="auto"/>
        <w:rPr>
          <w:b w:val="0"/>
          <w:i w:val="0"/>
          <w:sz w:val="28"/>
          <w:szCs w:val="28"/>
        </w:rPr>
      </w:pPr>
      <w:bookmarkStart w:id="58" w:name="_Toc111108263"/>
      <w:r w:rsidRPr="00864011">
        <w:rPr>
          <w:b w:val="0"/>
          <w:sz w:val="28"/>
          <w:szCs w:val="28"/>
        </w:rPr>
        <w:t xml:space="preserve">Hình </w:t>
      </w:r>
      <w:r w:rsidRPr="00864011">
        <w:rPr>
          <w:b w:val="0"/>
          <w:i w:val="0"/>
          <w:sz w:val="28"/>
          <w:szCs w:val="28"/>
        </w:rPr>
        <w:fldChar w:fldCharType="begin"/>
      </w:r>
      <w:r w:rsidRPr="00864011">
        <w:rPr>
          <w:b w:val="0"/>
          <w:sz w:val="28"/>
          <w:szCs w:val="28"/>
        </w:rPr>
        <w:instrText xml:space="preserve"> SEQ Hình \* ARABIC </w:instrText>
      </w:r>
      <w:r w:rsidRPr="00864011">
        <w:rPr>
          <w:b w:val="0"/>
          <w:i w:val="0"/>
          <w:sz w:val="28"/>
          <w:szCs w:val="28"/>
        </w:rPr>
        <w:fldChar w:fldCharType="separate"/>
      </w:r>
      <w:r w:rsidR="008505A7">
        <w:rPr>
          <w:b w:val="0"/>
          <w:noProof/>
          <w:sz w:val="28"/>
          <w:szCs w:val="28"/>
        </w:rPr>
        <w:t>30</w:t>
      </w:r>
      <w:r w:rsidRPr="00864011">
        <w:rPr>
          <w:b w:val="0"/>
          <w:i w:val="0"/>
          <w:sz w:val="28"/>
          <w:szCs w:val="28"/>
        </w:rPr>
        <w:fldChar w:fldCharType="end"/>
      </w:r>
      <w:r w:rsidRPr="00864011">
        <w:rPr>
          <w:b w:val="0"/>
          <w:sz w:val="28"/>
          <w:szCs w:val="28"/>
        </w:rPr>
        <w:t xml:space="preserve">: </w:t>
      </w:r>
      <w:r w:rsidR="00453193" w:rsidRPr="00864011">
        <w:rPr>
          <w:b w:val="0"/>
          <w:sz w:val="28"/>
          <w:szCs w:val="28"/>
        </w:rPr>
        <w:t>Cấu trúc của một hệ thống InforEAM</w:t>
      </w:r>
      <w:bookmarkEnd w:id="58"/>
    </w:p>
    <w:p w14:paraId="47256CF6" w14:textId="389E08B4" w:rsidR="00D60C50" w:rsidRPr="00BD1F82" w:rsidRDefault="00D60C50" w:rsidP="00FD2E96">
      <w:pPr>
        <w:spacing w:line="360" w:lineRule="auto"/>
        <w:rPr>
          <w:sz w:val="28"/>
          <w:szCs w:val="28"/>
        </w:rPr>
      </w:pPr>
      <w:r w:rsidRPr="00BD1F82">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BD1F82">
        <w:rPr>
          <w:sz w:val="28"/>
          <w:szCs w:val="28"/>
        </w:rPr>
        <w:t>sao lưu dữ liệu khi một máy chủ bị dừng hoạt động.</w:t>
      </w:r>
    </w:p>
    <w:p w14:paraId="185E36B2" w14:textId="72BEDFDE" w:rsidR="00577E4C" w:rsidRPr="00BD1F82" w:rsidRDefault="00577E4C" w:rsidP="00D269C4">
      <w:pPr>
        <w:pStyle w:val="H3for22"/>
      </w:pPr>
      <w:bookmarkStart w:id="59" w:name="_Toc111102432"/>
      <w:r w:rsidRPr="00BD1F82">
        <w:t xml:space="preserve">Cơ sở dữ liệu </w:t>
      </w:r>
      <w:r w:rsidR="00CD1C31" w:rsidRPr="00BD1F82">
        <w:t xml:space="preserve">của </w:t>
      </w:r>
      <w:r w:rsidRPr="00BD1F82">
        <w:t>InforEAM</w:t>
      </w:r>
      <w:bookmarkEnd w:id="59"/>
    </w:p>
    <w:p w14:paraId="469E01DE" w14:textId="681E65D5" w:rsidR="003D6140" w:rsidRPr="00BD1F82" w:rsidRDefault="00B66CC9" w:rsidP="00FD2E96">
      <w:pPr>
        <w:spacing w:line="360" w:lineRule="auto"/>
        <w:rPr>
          <w:sz w:val="28"/>
          <w:szCs w:val="28"/>
        </w:rPr>
      </w:pPr>
      <w:r w:rsidRPr="00BD1F82">
        <w:rPr>
          <w:sz w:val="28"/>
          <w:szCs w:val="28"/>
        </w:rPr>
        <w:t xml:space="preserve">Là một </w:t>
      </w:r>
      <w:r w:rsidR="00AE0BB3" w:rsidRPr="00BD1F82">
        <w:rPr>
          <w:sz w:val="28"/>
          <w:szCs w:val="28"/>
        </w:rPr>
        <w:t>cơ sở dữ liệu gồm 1658 bảng bên trong.</w:t>
      </w:r>
    </w:p>
    <w:p w14:paraId="331CEE2E" w14:textId="08309C88" w:rsidR="00B62FD5" w:rsidRDefault="00B62FD5" w:rsidP="00FD2E96">
      <w:pPr>
        <w:spacing w:line="360" w:lineRule="auto"/>
        <w:rPr>
          <w:sz w:val="28"/>
          <w:szCs w:val="28"/>
        </w:rPr>
      </w:pPr>
      <w:r w:rsidRPr="00BD1F82">
        <w:rPr>
          <w:sz w:val="28"/>
          <w:szCs w:val="28"/>
        </w:rPr>
        <w:t>Tương thích với SQL Server 2012</w:t>
      </w:r>
      <w:r w:rsidR="00114040" w:rsidRPr="00BD1F82">
        <w:rPr>
          <w:sz w:val="28"/>
          <w:szCs w:val="28"/>
        </w:rPr>
        <w:t xml:space="preserve"> v</w:t>
      </w:r>
      <w:r w:rsidR="007707E2" w:rsidRPr="00BD1F82">
        <w:rPr>
          <w:sz w:val="28"/>
          <w:szCs w:val="28"/>
        </w:rPr>
        <w:t>à</w:t>
      </w:r>
      <w:r w:rsidRPr="00BD1F82">
        <w:rPr>
          <w:sz w:val="28"/>
          <w:szCs w:val="28"/>
        </w:rPr>
        <w:t xml:space="preserve"> 2014</w:t>
      </w:r>
      <w:r w:rsidR="009C48B6" w:rsidRPr="00BD1F82">
        <w:rPr>
          <w:sz w:val="28"/>
          <w:szCs w:val="28"/>
        </w:rPr>
        <w:t>.</w:t>
      </w:r>
    </w:p>
    <w:p w14:paraId="70AE3A0B" w14:textId="4E28474F" w:rsidR="000D2046" w:rsidRPr="00BD1F82" w:rsidRDefault="000D2046" w:rsidP="00D269C4">
      <w:pPr>
        <w:pStyle w:val="H3for22"/>
      </w:pPr>
      <w:bookmarkStart w:id="60" w:name="_Toc111102433"/>
      <w:r w:rsidRPr="00BD1F82">
        <w:lastRenderedPageBreak/>
        <w:t>Application Server</w:t>
      </w:r>
      <w:bookmarkEnd w:id="60"/>
    </w:p>
    <w:p w14:paraId="7A447B3C" w14:textId="08FCEE12" w:rsidR="006A532C" w:rsidRPr="00BD1F82" w:rsidRDefault="006A532C" w:rsidP="00FD2E96">
      <w:pPr>
        <w:spacing w:line="360" w:lineRule="auto"/>
        <w:rPr>
          <w:sz w:val="28"/>
          <w:szCs w:val="28"/>
        </w:rPr>
      </w:pPr>
      <w:r w:rsidRPr="00BD1F82">
        <w:rPr>
          <w:sz w:val="28"/>
          <w:szCs w:val="28"/>
        </w:rPr>
        <w:t>InforEA</w:t>
      </w:r>
      <w:r w:rsidR="00F815CA" w:rsidRPr="00BD1F82">
        <w:rPr>
          <w:sz w:val="28"/>
          <w:szCs w:val="28"/>
        </w:rPr>
        <w:t>M</w:t>
      </w:r>
      <w:r w:rsidRPr="00BD1F82">
        <w:rPr>
          <w:sz w:val="28"/>
          <w:szCs w:val="28"/>
        </w:rPr>
        <w:t xml:space="preserve"> sử dụng phần mềm Application Server </w:t>
      </w:r>
      <w:r w:rsidR="00FD6D24" w:rsidRPr="00BD1F82">
        <w:rPr>
          <w:sz w:val="28"/>
          <w:szCs w:val="28"/>
        </w:rPr>
        <w:t>là</w:t>
      </w:r>
      <w:r w:rsidR="00066DA5" w:rsidRPr="00BD1F82">
        <w:rPr>
          <w:sz w:val="28"/>
          <w:szCs w:val="28"/>
        </w:rPr>
        <w:t xml:space="preserve"> </w:t>
      </w:r>
      <w:hyperlink r:id="rId74" w:history="1">
        <w:r w:rsidR="00FD6D24" w:rsidRPr="00BD1F82">
          <w:rPr>
            <w:rStyle w:val="Hyperlink"/>
            <w:sz w:val="28"/>
            <w:szCs w:val="28"/>
          </w:rPr>
          <w:t>WildFly</w:t>
        </w:r>
      </w:hyperlink>
      <w:r w:rsidR="00164A17">
        <w:rPr>
          <w:sz w:val="28"/>
          <w:szCs w:val="28"/>
        </w:rPr>
        <w:t>.</w:t>
      </w:r>
    </w:p>
    <w:p w14:paraId="2CFA0418" w14:textId="609194B2" w:rsidR="00CE4494" w:rsidRPr="00BD1F82" w:rsidRDefault="00CE4494" w:rsidP="00FD2E96">
      <w:pPr>
        <w:spacing w:line="360" w:lineRule="auto"/>
        <w:rPr>
          <w:sz w:val="28"/>
          <w:szCs w:val="28"/>
        </w:rPr>
      </w:pPr>
      <w:r w:rsidRPr="00BD1F82">
        <w:rPr>
          <w:sz w:val="28"/>
          <w:szCs w:val="28"/>
        </w:rPr>
        <w:t>Là thành phần</w:t>
      </w:r>
      <w:r w:rsidR="00C52DB7" w:rsidRPr="00BD1F82">
        <w:rPr>
          <w:sz w:val="28"/>
          <w:szCs w:val="28"/>
        </w:rPr>
        <w:t xml:space="preserve"> </w:t>
      </w:r>
      <w:r w:rsidR="00B31DD3" w:rsidRPr="00BD1F82">
        <w:rPr>
          <w:sz w:val="28"/>
          <w:szCs w:val="28"/>
        </w:rPr>
        <w:t>quản lý dữ liệu giữa database và người dùng.</w:t>
      </w:r>
    </w:p>
    <w:p w14:paraId="10B25CE0" w14:textId="12E6FD7D" w:rsidR="005F1B0F" w:rsidRPr="00BD1F82" w:rsidRDefault="005F1B0F" w:rsidP="00FD2E96">
      <w:pPr>
        <w:spacing w:line="360" w:lineRule="auto"/>
        <w:rPr>
          <w:sz w:val="28"/>
          <w:szCs w:val="28"/>
        </w:rPr>
      </w:pPr>
      <w:r w:rsidRPr="00BD1F82">
        <w:rPr>
          <w:sz w:val="28"/>
          <w:szCs w:val="28"/>
        </w:rPr>
        <w:t xml:space="preserve">WildFly </w:t>
      </w:r>
      <w:r w:rsidR="004563DE" w:rsidRPr="00BD1F82">
        <w:rPr>
          <w:sz w:val="28"/>
          <w:szCs w:val="28"/>
        </w:rPr>
        <w:t>là một Application viết bởi</w:t>
      </w:r>
      <w:r w:rsidR="0015041D" w:rsidRPr="00BD1F82">
        <w:rPr>
          <w:sz w:val="28"/>
          <w:szCs w:val="28"/>
        </w:rPr>
        <w:t xml:space="preserve"> công ty J</w:t>
      </w:r>
      <w:r w:rsidR="00826F0C" w:rsidRPr="00BD1F82">
        <w:rPr>
          <w:sz w:val="28"/>
          <w:szCs w:val="28"/>
        </w:rPr>
        <w:t>B</w:t>
      </w:r>
      <w:r w:rsidR="0015041D" w:rsidRPr="00BD1F82">
        <w:rPr>
          <w:sz w:val="28"/>
          <w:szCs w:val="28"/>
        </w:rPr>
        <w:t>oss</w:t>
      </w:r>
      <w:r w:rsidR="00FB6BA9" w:rsidRPr="00BD1F82">
        <w:rPr>
          <w:sz w:val="28"/>
          <w:szCs w:val="28"/>
        </w:rPr>
        <w:t>.</w:t>
      </w:r>
    </w:p>
    <w:p w14:paraId="67FFF92D" w14:textId="708E3F5E" w:rsidR="00943EF7" w:rsidRPr="0021723B" w:rsidRDefault="00943EF7" w:rsidP="00FD2E96">
      <w:pPr>
        <w:spacing w:line="360" w:lineRule="auto"/>
        <w:rPr>
          <w:sz w:val="28"/>
          <w:szCs w:val="28"/>
        </w:rPr>
      </w:pPr>
      <w:r w:rsidRPr="0021723B">
        <w:rPr>
          <w:sz w:val="28"/>
          <w:szCs w:val="28"/>
        </w:rPr>
        <w:t>Yêu cầu khi cài đặt:</w:t>
      </w:r>
    </w:p>
    <w:p w14:paraId="1C21F0A9" w14:textId="49C52CD9" w:rsidR="00943EF7" w:rsidRPr="00BD1F82" w:rsidRDefault="00943EF7" w:rsidP="00FD2E96">
      <w:pPr>
        <w:numPr>
          <w:ilvl w:val="0"/>
          <w:numId w:val="15"/>
        </w:numPr>
        <w:spacing w:line="360" w:lineRule="auto"/>
        <w:rPr>
          <w:sz w:val="28"/>
          <w:szCs w:val="28"/>
        </w:rPr>
      </w:pPr>
      <w:r w:rsidRPr="00BD1F82">
        <w:rPr>
          <w:sz w:val="28"/>
          <w:szCs w:val="28"/>
        </w:rPr>
        <w:t>Các thư vi</w:t>
      </w:r>
      <w:r w:rsidR="00454406" w:rsidRPr="00BD1F82">
        <w:rPr>
          <w:sz w:val="28"/>
          <w:szCs w:val="28"/>
        </w:rPr>
        <w:t>ệ</w:t>
      </w:r>
      <w:r w:rsidRPr="00BD1F82">
        <w:rPr>
          <w:sz w:val="28"/>
          <w:szCs w:val="28"/>
        </w:rPr>
        <w:t>n trong</w:t>
      </w:r>
      <w:r w:rsidR="00BF1475" w:rsidRPr="00BD1F82">
        <w:rPr>
          <w:sz w:val="28"/>
          <w:szCs w:val="28"/>
        </w:rPr>
        <w:t xml:space="preserve"> Microsoft Visual C++ 2010 SP1 Redistributable (32-bit và 64-bit)</w:t>
      </w:r>
      <w:r w:rsidR="00454406" w:rsidRPr="00BD1F82">
        <w:rPr>
          <w:sz w:val="28"/>
          <w:szCs w:val="28"/>
        </w:rPr>
        <w:t xml:space="preserve"> và Microsoft Visual C++ 2013 SP1 Redistributable (64-bit)</w:t>
      </w:r>
      <w:r w:rsidR="008B23AE">
        <w:rPr>
          <w:sz w:val="28"/>
          <w:szCs w:val="28"/>
        </w:rPr>
        <w:t>.</w:t>
      </w:r>
    </w:p>
    <w:p w14:paraId="651C0783" w14:textId="45402B2D" w:rsidR="00F815CA" w:rsidRPr="00BD1F82" w:rsidRDefault="00DD26AC" w:rsidP="00FD2E96">
      <w:pPr>
        <w:numPr>
          <w:ilvl w:val="0"/>
          <w:numId w:val="15"/>
        </w:numPr>
        <w:spacing w:line="360" w:lineRule="auto"/>
        <w:rPr>
          <w:sz w:val="28"/>
          <w:szCs w:val="28"/>
        </w:rPr>
      </w:pPr>
      <w:r w:rsidRPr="00BD1F82">
        <w:rPr>
          <w:sz w:val="28"/>
          <w:szCs w:val="28"/>
        </w:rPr>
        <w:t xml:space="preserve">Cài SQL </w:t>
      </w:r>
      <w:r w:rsidR="001970B0" w:rsidRPr="00BD1F82">
        <w:rPr>
          <w:sz w:val="28"/>
          <w:szCs w:val="28"/>
        </w:rPr>
        <w:t>Server Client nếu chia các máy chủ riêng cho từng thành phần</w:t>
      </w:r>
      <w:r w:rsidR="008B23AE">
        <w:rPr>
          <w:sz w:val="28"/>
          <w:szCs w:val="28"/>
        </w:rPr>
        <w:t>.</w:t>
      </w:r>
    </w:p>
    <w:p w14:paraId="47F0B0E2" w14:textId="4C733EC0" w:rsidR="000D2046" w:rsidRPr="00BD1F82" w:rsidRDefault="000D2046" w:rsidP="00D269C4">
      <w:pPr>
        <w:pStyle w:val="H3for22"/>
      </w:pPr>
      <w:bookmarkStart w:id="61" w:name="_Toc111102434"/>
      <w:r w:rsidRPr="00BD1F82">
        <w:t>Advanced Report Server</w:t>
      </w:r>
      <w:bookmarkEnd w:id="61"/>
    </w:p>
    <w:p w14:paraId="1BB1862D" w14:textId="446C89EA" w:rsidR="0089374A" w:rsidRPr="00BD1F82" w:rsidRDefault="00D60C50" w:rsidP="00FD2E96">
      <w:pPr>
        <w:spacing w:line="360" w:lineRule="auto"/>
        <w:rPr>
          <w:sz w:val="28"/>
          <w:szCs w:val="28"/>
        </w:rPr>
      </w:pPr>
      <w:r w:rsidRPr="00BD1F82">
        <w:rPr>
          <w:sz w:val="28"/>
          <w:szCs w:val="28"/>
        </w:rPr>
        <w:t xml:space="preserve">Là một </w:t>
      </w:r>
      <w:r w:rsidR="00F41E0E" w:rsidRPr="00BD1F82">
        <w:rPr>
          <w:sz w:val="28"/>
          <w:szCs w:val="28"/>
        </w:rPr>
        <w:t xml:space="preserve">thành phần quan trọng để </w:t>
      </w:r>
      <w:r w:rsidRPr="00BD1F82">
        <w:rPr>
          <w:sz w:val="28"/>
          <w:szCs w:val="28"/>
        </w:rPr>
        <w:t xml:space="preserve">tạo ra các </w:t>
      </w:r>
      <w:r w:rsidR="000C4606" w:rsidRPr="00BD1F82">
        <w:rPr>
          <w:sz w:val="28"/>
          <w:szCs w:val="28"/>
        </w:rPr>
        <w:t>báo cáo</w:t>
      </w:r>
      <w:r w:rsidR="007107C0" w:rsidRPr="00BD1F82">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62" w:name="_Toc111102435"/>
      <w:r w:rsidRPr="00864011">
        <w:rPr>
          <w:sz w:val="28"/>
          <w:szCs w:val="28"/>
        </w:rPr>
        <w:t>Cấu hình InforEAM theo nghiệp vụ của doanh nghiệp</w:t>
      </w:r>
      <w:bookmarkEnd w:id="62"/>
    </w:p>
    <w:p w14:paraId="5E22E062" w14:textId="1F412687" w:rsidR="008257A0" w:rsidRPr="00BD1F82" w:rsidRDefault="003D7906" w:rsidP="005377C4">
      <w:pPr>
        <w:spacing w:line="360" w:lineRule="auto"/>
        <w:rPr>
          <w:sz w:val="28"/>
          <w:szCs w:val="28"/>
        </w:rPr>
      </w:pPr>
      <w:r w:rsidRPr="00BD1F82">
        <w:rPr>
          <w:sz w:val="28"/>
          <w:szCs w:val="28"/>
        </w:rPr>
        <w:t>Để cấu hình một hệ thống hoàn chỉnh, c</w:t>
      </w:r>
      <w:r w:rsidR="00605DAB" w:rsidRPr="00BD1F82">
        <w:rPr>
          <w:sz w:val="28"/>
          <w:szCs w:val="28"/>
        </w:rPr>
        <w:t xml:space="preserve">ần </w:t>
      </w:r>
      <w:r w:rsidR="00FB206C" w:rsidRPr="00BD1F82">
        <w:rPr>
          <w:sz w:val="28"/>
          <w:szCs w:val="28"/>
        </w:rPr>
        <w:t>đi qua các bước:</w:t>
      </w:r>
    </w:p>
    <w:p w14:paraId="271E5F23" w14:textId="5093908C" w:rsidR="00FB206C" w:rsidRPr="00BD1F82" w:rsidRDefault="00FB206C" w:rsidP="005377C4">
      <w:pPr>
        <w:spacing w:line="360" w:lineRule="auto"/>
        <w:rPr>
          <w:b/>
          <w:bCs/>
          <w:sz w:val="28"/>
          <w:szCs w:val="28"/>
        </w:rPr>
      </w:pPr>
      <w:r w:rsidRPr="00BD1F82">
        <w:rPr>
          <w:b/>
          <w:bCs/>
          <w:sz w:val="28"/>
          <w:szCs w:val="28"/>
        </w:rPr>
        <w:t>Bước 1: Yêu cầu dữ liệu từ khách hàng.</w:t>
      </w:r>
    </w:p>
    <w:p w14:paraId="77E91722" w14:textId="481D33AF" w:rsidR="00FB206C" w:rsidRPr="00BD1F82" w:rsidRDefault="00FB206C" w:rsidP="005377C4">
      <w:pPr>
        <w:spacing w:line="360" w:lineRule="auto"/>
        <w:rPr>
          <w:sz w:val="28"/>
          <w:szCs w:val="28"/>
        </w:rPr>
      </w:pPr>
      <w:r w:rsidRPr="00BD1F82">
        <w:rPr>
          <w:sz w:val="28"/>
          <w:szCs w:val="28"/>
        </w:rPr>
        <w:tab/>
        <w:t xml:space="preserve">Trong </w:t>
      </w:r>
      <w:r w:rsidR="00E31CB3" w:rsidRPr="00BD1F82">
        <w:rPr>
          <w:sz w:val="28"/>
          <w:szCs w:val="28"/>
        </w:rPr>
        <w:t>b</w:t>
      </w:r>
      <w:r w:rsidRPr="00BD1F82">
        <w:rPr>
          <w:sz w:val="28"/>
          <w:szCs w:val="28"/>
        </w:rPr>
        <w:t>ước này</w:t>
      </w:r>
      <w:r w:rsidR="000073A6" w:rsidRPr="00BD1F82">
        <w:rPr>
          <w:sz w:val="28"/>
          <w:szCs w:val="28"/>
        </w:rPr>
        <w:t xml:space="preserve"> chúng ta cần làm việc kỹ với khách hàng để nguồn dữ liệu được chặt chẽ</w:t>
      </w:r>
      <w:r w:rsidR="00861B95" w:rsidRPr="00BD1F82">
        <w:rPr>
          <w:sz w:val="28"/>
          <w:szCs w:val="28"/>
        </w:rPr>
        <w:t>, tránh sai sót sau khi đưa vào hệ thống.</w:t>
      </w:r>
    </w:p>
    <w:p w14:paraId="48D95805" w14:textId="625ACED7" w:rsidR="00861B95" w:rsidRPr="00BD1F82" w:rsidRDefault="00A95B26" w:rsidP="005377C4">
      <w:pPr>
        <w:spacing w:line="360" w:lineRule="auto"/>
        <w:rPr>
          <w:b/>
          <w:bCs/>
          <w:sz w:val="28"/>
          <w:szCs w:val="28"/>
        </w:rPr>
      </w:pPr>
      <w:r w:rsidRPr="00BD1F82">
        <w:rPr>
          <w:b/>
          <w:bCs/>
          <w:sz w:val="28"/>
          <w:szCs w:val="28"/>
        </w:rPr>
        <w:t>Bước 2: Xử lý qua dữ liệu</w:t>
      </w:r>
    </w:p>
    <w:p w14:paraId="50BE0611" w14:textId="6FFFD94C" w:rsidR="00A95B26" w:rsidRPr="00BD1F82" w:rsidRDefault="00A95B26" w:rsidP="005377C4">
      <w:pPr>
        <w:spacing w:line="360" w:lineRule="auto"/>
        <w:rPr>
          <w:sz w:val="28"/>
          <w:szCs w:val="28"/>
        </w:rPr>
      </w:pPr>
      <w:r w:rsidRPr="00BD1F82">
        <w:rPr>
          <w:sz w:val="28"/>
          <w:szCs w:val="28"/>
        </w:rPr>
        <w:tab/>
        <w:t xml:space="preserve">Chúng ta sẽ tối giản </w:t>
      </w:r>
      <w:r w:rsidR="005D45D4" w:rsidRPr="00BD1F82">
        <w:rPr>
          <w:sz w:val="28"/>
          <w:szCs w:val="28"/>
        </w:rPr>
        <w:t xml:space="preserve">dữ liệu, các dòng dữ liệu trùng sẽ đưa vào một </w:t>
      </w:r>
      <w:r w:rsidR="008B23AE">
        <w:rPr>
          <w:sz w:val="28"/>
          <w:szCs w:val="28"/>
        </w:rPr>
        <w:t>bản ghi</w:t>
      </w:r>
      <w:r w:rsidR="005D45D4" w:rsidRPr="00BD1F82">
        <w:rPr>
          <w:sz w:val="28"/>
          <w:szCs w:val="28"/>
        </w:rPr>
        <w:t xml:space="preserve"> chu</w:t>
      </w:r>
      <w:r w:rsidR="00CD73B1">
        <w:rPr>
          <w:sz w:val="28"/>
          <w:szCs w:val="28"/>
        </w:rPr>
        <w:t>ng</w:t>
      </w:r>
      <w:r w:rsidR="005D45D4" w:rsidRPr="00BD1F82">
        <w:rPr>
          <w:sz w:val="28"/>
          <w:szCs w:val="28"/>
        </w:rPr>
        <w:t xml:space="preserve"> để dễ quản lý</w:t>
      </w:r>
      <w:r w:rsidR="008B23AE">
        <w:rPr>
          <w:sz w:val="28"/>
          <w:szCs w:val="28"/>
        </w:rPr>
        <w:t xml:space="preserve"> </w:t>
      </w:r>
      <w:r w:rsidR="005D45D4" w:rsidRPr="00BD1F82">
        <w:rPr>
          <w:sz w:val="28"/>
          <w:szCs w:val="28"/>
        </w:rPr>
        <w:t>(nếu thích hợp)</w:t>
      </w:r>
      <w:r w:rsidR="008B23AE">
        <w:rPr>
          <w:sz w:val="28"/>
          <w:szCs w:val="28"/>
        </w:rPr>
        <w:t>.</w:t>
      </w:r>
    </w:p>
    <w:p w14:paraId="2D3B2012" w14:textId="2E1F6123" w:rsidR="00BE4031" w:rsidRPr="00BD1F82" w:rsidRDefault="00FD3F95" w:rsidP="005377C4">
      <w:pPr>
        <w:spacing w:line="360" w:lineRule="auto"/>
        <w:rPr>
          <w:b/>
          <w:bCs/>
          <w:sz w:val="28"/>
          <w:szCs w:val="28"/>
        </w:rPr>
      </w:pPr>
      <w:r w:rsidRPr="00BD1F82">
        <w:rPr>
          <w:b/>
          <w:bCs/>
          <w:sz w:val="28"/>
          <w:szCs w:val="28"/>
        </w:rPr>
        <w:t xml:space="preserve">Bước </w:t>
      </w:r>
      <w:r w:rsidR="00F47425" w:rsidRPr="00BD1F82">
        <w:rPr>
          <w:b/>
          <w:bCs/>
          <w:sz w:val="28"/>
          <w:szCs w:val="28"/>
        </w:rPr>
        <w:t>3</w:t>
      </w:r>
      <w:r w:rsidRPr="00BD1F82">
        <w:rPr>
          <w:b/>
          <w:bCs/>
          <w:sz w:val="28"/>
          <w:szCs w:val="28"/>
        </w:rPr>
        <w:t xml:space="preserve">: </w:t>
      </w:r>
      <w:r w:rsidR="00BE4031" w:rsidRPr="00BD1F82">
        <w:rPr>
          <w:b/>
          <w:bCs/>
          <w:sz w:val="28"/>
          <w:szCs w:val="28"/>
        </w:rPr>
        <w:t>Tải dữ liệu lên hệ thống</w:t>
      </w:r>
    </w:p>
    <w:p w14:paraId="57140515" w14:textId="54D7A5C8" w:rsidR="00FD3F95" w:rsidRPr="00BD1F82" w:rsidRDefault="00FD3F95" w:rsidP="00BE4031">
      <w:pPr>
        <w:spacing w:line="360" w:lineRule="auto"/>
        <w:ind w:firstLine="720"/>
        <w:rPr>
          <w:sz w:val="28"/>
          <w:szCs w:val="28"/>
        </w:rPr>
      </w:pPr>
      <w:r w:rsidRPr="00BD1F82">
        <w:rPr>
          <w:sz w:val="28"/>
          <w:szCs w:val="28"/>
        </w:rPr>
        <w:t xml:space="preserve">Sử dụng phần mềm </w:t>
      </w:r>
      <w:r w:rsidR="00DC5A0A" w:rsidRPr="00BD1F82">
        <w:rPr>
          <w:sz w:val="28"/>
          <w:szCs w:val="28"/>
        </w:rPr>
        <w:t xml:space="preserve">Infor EAM Upload Utility hoặc </w:t>
      </w:r>
      <w:r w:rsidR="00BE4031" w:rsidRPr="00BD1F82">
        <w:rPr>
          <w:sz w:val="28"/>
          <w:szCs w:val="28"/>
        </w:rPr>
        <w:t>Infor EAM Import Utility để tải dữ liệu lên hệ thống</w:t>
      </w:r>
      <w:r w:rsidR="008B23AE">
        <w:rPr>
          <w:sz w:val="28"/>
          <w:szCs w:val="28"/>
        </w:rPr>
        <w:t xml:space="preserve"> một cách nhanh chóng.</w:t>
      </w:r>
    </w:p>
    <w:p w14:paraId="24DD9654" w14:textId="76F0F47F" w:rsidR="007F6F35" w:rsidRPr="00864011" w:rsidRDefault="007F6F35" w:rsidP="00FD2E96">
      <w:pPr>
        <w:pStyle w:val="Heading1"/>
        <w:rPr>
          <w:sz w:val="28"/>
          <w:szCs w:val="28"/>
        </w:rPr>
      </w:pPr>
      <w:bookmarkStart w:id="63" w:name="_Toc111102436"/>
      <w:r w:rsidRPr="00864011">
        <w:rPr>
          <w:sz w:val="28"/>
          <w:szCs w:val="28"/>
        </w:rPr>
        <w:lastRenderedPageBreak/>
        <w:t xml:space="preserve">Chương 3 </w:t>
      </w:r>
      <w:r w:rsidR="006D5345">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63"/>
    </w:p>
    <w:p w14:paraId="003E2AD7" w14:textId="0DA02777" w:rsidR="007B291B" w:rsidRPr="00864011" w:rsidRDefault="007B291B" w:rsidP="00FD2E96">
      <w:pPr>
        <w:pStyle w:val="Heading2"/>
        <w:spacing w:line="360" w:lineRule="auto"/>
        <w:rPr>
          <w:rFonts w:ascii="Times New Roman" w:hAnsi="Times New Roman"/>
          <w:sz w:val="28"/>
          <w:szCs w:val="28"/>
        </w:rPr>
      </w:pPr>
      <w:bookmarkStart w:id="64" w:name="_Toc111102437"/>
      <w:r w:rsidRPr="00864011">
        <w:rPr>
          <w:rFonts w:ascii="Times New Roman" w:hAnsi="Times New Roman"/>
          <w:sz w:val="28"/>
          <w:szCs w:val="28"/>
        </w:rPr>
        <w:t>Kết luận</w:t>
      </w:r>
      <w:bookmarkEnd w:id="64"/>
    </w:p>
    <w:p w14:paraId="768F3E5A" w14:textId="5A2674AE" w:rsidR="00CC1E60" w:rsidRPr="00BD1F82" w:rsidRDefault="007E1312" w:rsidP="005D61B6">
      <w:pPr>
        <w:spacing w:line="360" w:lineRule="auto"/>
        <w:jc w:val="both"/>
        <w:rPr>
          <w:sz w:val="28"/>
          <w:szCs w:val="28"/>
        </w:rPr>
      </w:pPr>
      <w:r w:rsidRPr="00BD1F82">
        <w:rPr>
          <w:sz w:val="28"/>
          <w:szCs w:val="28"/>
        </w:rPr>
        <w:t xml:space="preserve">Phần mềm InforEAM </w:t>
      </w:r>
      <w:r w:rsidR="008F7172" w:rsidRPr="00BD1F82">
        <w:rPr>
          <w:sz w:val="28"/>
          <w:szCs w:val="28"/>
        </w:rPr>
        <w:t xml:space="preserve">là một phần mềm phức tạp. </w:t>
      </w:r>
      <w:r w:rsidR="0054461A">
        <w:rPr>
          <w:sz w:val="28"/>
          <w:szCs w:val="28"/>
        </w:rPr>
        <w:t>Bên cạnh</w:t>
      </w:r>
      <w:r w:rsidR="008F7172" w:rsidRPr="00BD1F82">
        <w:rPr>
          <w:sz w:val="28"/>
          <w:szCs w:val="28"/>
        </w:rPr>
        <w:t xml:space="preserve"> ba chức năng chính </w:t>
      </w:r>
      <w:r w:rsidR="0054461A">
        <w:rPr>
          <w:sz w:val="28"/>
          <w:szCs w:val="28"/>
        </w:rPr>
        <w:t>gồm</w:t>
      </w:r>
      <w:r w:rsidR="008F7172" w:rsidRPr="00BD1F82">
        <w:rPr>
          <w:sz w:val="28"/>
          <w:szCs w:val="28"/>
        </w:rPr>
        <w:t xml:space="preserve"> </w:t>
      </w:r>
      <w:r w:rsidR="0054461A">
        <w:rPr>
          <w:sz w:val="28"/>
          <w:szCs w:val="28"/>
        </w:rPr>
        <w:t>Q</w:t>
      </w:r>
      <w:r w:rsidR="008F7172" w:rsidRPr="00BD1F82">
        <w:rPr>
          <w:sz w:val="28"/>
          <w:szCs w:val="28"/>
        </w:rPr>
        <w:t xml:space="preserve">uản lý thiết bị (Equipment), </w:t>
      </w:r>
      <w:r w:rsidR="0054461A">
        <w:rPr>
          <w:sz w:val="28"/>
          <w:szCs w:val="28"/>
        </w:rPr>
        <w:t>Q</w:t>
      </w:r>
      <w:r w:rsidR="008F7172" w:rsidRPr="00BD1F82">
        <w:rPr>
          <w:sz w:val="28"/>
          <w:szCs w:val="28"/>
        </w:rPr>
        <w:t>uản lý</w:t>
      </w:r>
      <w:r w:rsidR="00DC39B0" w:rsidRPr="00BD1F82">
        <w:rPr>
          <w:sz w:val="28"/>
          <w:szCs w:val="28"/>
        </w:rPr>
        <w:t xml:space="preserve"> vật tự (</w:t>
      </w:r>
      <w:r w:rsidR="002A7E1D" w:rsidRPr="00BD1F82">
        <w:rPr>
          <w:sz w:val="28"/>
          <w:szCs w:val="28"/>
        </w:rPr>
        <w:t xml:space="preserve">Material) và </w:t>
      </w:r>
      <w:r w:rsidR="00E23D90" w:rsidRPr="00BD1F82">
        <w:rPr>
          <w:sz w:val="28"/>
          <w:szCs w:val="28"/>
        </w:rPr>
        <w:t>Bảo trì/sửa chữa</w:t>
      </w:r>
      <w:r w:rsidR="0054461A">
        <w:rPr>
          <w:sz w:val="28"/>
          <w:szCs w:val="28"/>
        </w:rPr>
        <w:t xml:space="preserve">, </w:t>
      </w:r>
      <w:r w:rsidR="00E23D90" w:rsidRPr="00BD1F82">
        <w:rPr>
          <w:sz w:val="28"/>
          <w:szCs w:val="28"/>
        </w:rPr>
        <w:t xml:space="preserve">còn nhiều chức năng chúng tôi chưa bắt đầu tìm hiểu như Quản lý mua sắm, </w:t>
      </w:r>
      <w:r w:rsidR="00BE0C92" w:rsidRPr="00BD1F82">
        <w:rPr>
          <w:sz w:val="28"/>
          <w:szCs w:val="28"/>
        </w:rPr>
        <w:t>Quản lý dự án,</w:t>
      </w:r>
      <w:r w:rsidR="006D5345">
        <w:rPr>
          <w:sz w:val="28"/>
          <w:szCs w:val="28"/>
        </w:rPr>
        <w:t>…</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65" w:name="_Toc111102438"/>
      <w:r w:rsidRPr="00864011">
        <w:rPr>
          <w:rFonts w:ascii="Times New Roman" w:hAnsi="Times New Roman"/>
          <w:sz w:val="28"/>
          <w:szCs w:val="28"/>
        </w:rPr>
        <w:t>Hướng nghiên cứu</w:t>
      </w:r>
      <w:bookmarkEnd w:id="65"/>
    </w:p>
    <w:p w14:paraId="7566EC6D" w14:textId="083E9312" w:rsidR="007B291B" w:rsidRPr="00BD1F82" w:rsidRDefault="00BC6F1F" w:rsidP="005D61B6">
      <w:pPr>
        <w:spacing w:line="360" w:lineRule="auto"/>
        <w:jc w:val="both"/>
        <w:rPr>
          <w:sz w:val="28"/>
          <w:szCs w:val="28"/>
        </w:rPr>
      </w:pPr>
      <w:r w:rsidRPr="00BD1F82">
        <w:rPr>
          <w:sz w:val="28"/>
          <w:szCs w:val="28"/>
        </w:rPr>
        <w:t xml:space="preserve">Tham gia các dự án thực tế của công ty để hiểu rõ cách </w:t>
      </w:r>
      <w:r w:rsidR="00C549D7" w:rsidRPr="00BD1F82">
        <w:rPr>
          <w:sz w:val="28"/>
          <w:szCs w:val="28"/>
        </w:rPr>
        <w:t>cấu hình một hệ thống InforEAM thực tế và tương thích với doanh nghiệ</w:t>
      </w:r>
      <w:r w:rsidR="005A29DF">
        <w:rPr>
          <w:sz w:val="28"/>
          <w:szCs w:val="28"/>
        </w:rPr>
        <w:t>p</w:t>
      </w:r>
      <w:r w:rsidR="00C549D7" w:rsidRPr="00BD1F82">
        <w:rPr>
          <w:sz w:val="28"/>
          <w:szCs w:val="28"/>
        </w:rPr>
        <w:t>.</w:t>
      </w:r>
    </w:p>
    <w:p w14:paraId="7015A870" w14:textId="24054233" w:rsidR="003E0434" w:rsidRPr="00864011" w:rsidRDefault="003E0434" w:rsidP="00FD2E96">
      <w:pPr>
        <w:pStyle w:val="Heading1"/>
        <w:rPr>
          <w:sz w:val="28"/>
          <w:szCs w:val="28"/>
        </w:rPr>
      </w:pPr>
      <w:bookmarkStart w:id="66" w:name="_Toc111102439"/>
      <w:r w:rsidRPr="00864011">
        <w:rPr>
          <w:sz w:val="28"/>
          <w:szCs w:val="28"/>
        </w:rPr>
        <w:lastRenderedPageBreak/>
        <w:t>Tài liệu tham khảo</w:t>
      </w:r>
      <w:bookmarkEnd w:id="66"/>
    </w:p>
    <w:p w14:paraId="0541EF07" w14:textId="172FF4E7" w:rsidR="002F1CF1" w:rsidRPr="00BD1F82" w:rsidRDefault="00440990" w:rsidP="00FD2E96">
      <w:pPr>
        <w:spacing w:line="360" w:lineRule="auto"/>
        <w:rPr>
          <w:sz w:val="28"/>
          <w:szCs w:val="28"/>
        </w:rPr>
      </w:pPr>
      <w:r w:rsidRPr="00BD1F82">
        <w:rPr>
          <w:sz w:val="28"/>
          <w:szCs w:val="28"/>
        </w:rPr>
        <w:t xml:space="preserve">Công ty TRUE TECH. </w:t>
      </w:r>
      <w:r w:rsidR="006D2827" w:rsidRPr="00BD1F82">
        <w:rPr>
          <w:sz w:val="28"/>
          <w:szCs w:val="28"/>
        </w:rPr>
        <w:t>TRUETECH</w:t>
      </w:r>
      <w:r w:rsidR="00394BD5" w:rsidRPr="00BD1F82">
        <w:rPr>
          <w:sz w:val="28"/>
          <w:szCs w:val="28"/>
        </w:rPr>
        <w:t xml:space="preserve"> </w:t>
      </w:r>
      <w:r w:rsidR="006D2827" w:rsidRPr="00BD1F82">
        <w:rPr>
          <w:sz w:val="28"/>
          <w:szCs w:val="28"/>
        </w:rPr>
        <w:t>INFOREAM</w:t>
      </w:r>
      <w:r w:rsidR="00394BD5" w:rsidRPr="00BD1F82">
        <w:rPr>
          <w:sz w:val="28"/>
          <w:szCs w:val="28"/>
        </w:rPr>
        <w:t xml:space="preserve"> </w:t>
      </w:r>
      <w:r w:rsidR="006D2827" w:rsidRPr="00BD1F82">
        <w:rPr>
          <w:sz w:val="28"/>
          <w:szCs w:val="28"/>
        </w:rPr>
        <w:t>TRN</w:t>
      </w:r>
      <w:r w:rsidR="00394BD5" w:rsidRPr="00BD1F82">
        <w:rPr>
          <w:sz w:val="28"/>
          <w:szCs w:val="28"/>
        </w:rPr>
        <w:t xml:space="preserve"> </w:t>
      </w:r>
      <w:r w:rsidR="006D2827" w:rsidRPr="00BD1F82">
        <w:rPr>
          <w:sz w:val="28"/>
          <w:szCs w:val="28"/>
        </w:rPr>
        <w:t>003</w:t>
      </w:r>
      <w:r w:rsidR="00304A56" w:rsidRPr="00BD1F82">
        <w:rPr>
          <w:sz w:val="28"/>
          <w:szCs w:val="28"/>
        </w:rPr>
        <w:t xml:space="preserve"> </w:t>
      </w:r>
      <w:r w:rsidR="006D2827" w:rsidRPr="00BD1F82">
        <w:rPr>
          <w:sz w:val="28"/>
          <w:szCs w:val="28"/>
        </w:rPr>
        <w:t>A1</w:t>
      </w:r>
      <w:r w:rsidR="00304A56" w:rsidRPr="00BD1F82">
        <w:rPr>
          <w:sz w:val="28"/>
          <w:szCs w:val="28"/>
        </w:rPr>
        <w:t xml:space="preserve"> </w:t>
      </w:r>
      <w:r w:rsidR="006D2827" w:rsidRPr="00BD1F82">
        <w:rPr>
          <w:sz w:val="28"/>
          <w:szCs w:val="28"/>
        </w:rPr>
        <w:t>Gioi</w:t>
      </w:r>
      <w:r w:rsidR="00304A56" w:rsidRPr="00BD1F82">
        <w:rPr>
          <w:sz w:val="28"/>
          <w:szCs w:val="28"/>
        </w:rPr>
        <w:t xml:space="preserve"> </w:t>
      </w:r>
      <w:r w:rsidR="006D2827" w:rsidRPr="00BD1F82">
        <w:rPr>
          <w:sz w:val="28"/>
          <w:szCs w:val="28"/>
        </w:rPr>
        <w:t>thieu</w:t>
      </w:r>
      <w:r w:rsidR="00304A56" w:rsidRPr="00BD1F82">
        <w:rPr>
          <w:sz w:val="28"/>
          <w:szCs w:val="28"/>
        </w:rPr>
        <w:t xml:space="preserve"> </w:t>
      </w:r>
      <w:r w:rsidR="006D2827" w:rsidRPr="00BD1F82">
        <w:rPr>
          <w:sz w:val="28"/>
          <w:szCs w:val="28"/>
        </w:rPr>
        <w:t>tong</w:t>
      </w:r>
      <w:r w:rsidR="00304A56" w:rsidRPr="00BD1F82">
        <w:rPr>
          <w:sz w:val="28"/>
          <w:szCs w:val="28"/>
        </w:rPr>
        <w:t xml:space="preserve"> </w:t>
      </w:r>
      <w:r w:rsidR="006D2827" w:rsidRPr="00BD1F82">
        <w:rPr>
          <w:sz w:val="28"/>
          <w:szCs w:val="28"/>
        </w:rPr>
        <w:t>quan</w:t>
      </w:r>
      <w:r w:rsidR="00304A56" w:rsidRPr="00BD1F82">
        <w:rPr>
          <w:sz w:val="28"/>
          <w:szCs w:val="28"/>
        </w:rPr>
        <w:t xml:space="preserve"> </w:t>
      </w:r>
      <w:r w:rsidR="006D2827" w:rsidRPr="00BD1F82">
        <w:rPr>
          <w:sz w:val="28"/>
          <w:szCs w:val="28"/>
        </w:rPr>
        <w:t>module</w:t>
      </w:r>
      <w:r w:rsidR="00304A56" w:rsidRPr="00BD1F82">
        <w:rPr>
          <w:sz w:val="28"/>
          <w:szCs w:val="28"/>
        </w:rPr>
        <w:t xml:space="preserve"> </w:t>
      </w:r>
      <w:r w:rsidR="006D2827" w:rsidRPr="00BD1F82">
        <w:rPr>
          <w:sz w:val="28"/>
          <w:szCs w:val="28"/>
        </w:rPr>
        <w:t>chuc</w:t>
      </w:r>
      <w:r w:rsidR="00304A56" w:rsidRPr="00BD1F82">
        <w:rPr>
          <w:sz w:val="28"/>
          <w:szCs w:val="28"/>
        </w:rPr>
        <w:t xml:space="preserve"> </w:t>
      </w:r>
      <w:r w:rsidR="006D2827" w:rsidRPr="00BD1F82">
        <w:rPr>
          <w:sz w:val="28"/>
          <w:szCs w:val="28"/>
        </w:rPr>
        <w:t>nang</w:t>
      </w:r>
    </w:p>
    <w:p w14:paraId="202848EA" w14:textId="78C95D04" w:rsidR="008466F1"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265B77" w:rsidRPr="00BD1F82">
        <w:rPr>
          <w:sz w:val="28"/>
          <w:szCs w:val="28"/>
        </w:rPr>
        <w:t>TRUETECH INFOREAM TRN 002</w:t>
      </w:r>
      <w:r w:rsidR="009B4E1C" w:rsidRPr="00BD1F82">
        <w:rPr>
          <w:sz w:val="28"/>
          <w:szCs w:val="28"/>
        </w:rPr>
        <w:t xml:space="preserve"> </w:t>
      </w:r>
      <w:r w:rsidR="00265B77" w:rsidRPr="00BD1F82">
        <w:rPr>
          <w:sz w:val="28"/>
          <w:szCs w:val="28"/>
        </w:rPr>
        <w:t>A1</w:t>
      </w:r>
      <w:r w:rsidR="009B4E1C" w:rsidRPr="00BD1F82">
        <w:rPr>
          <w:sz w:val="28"/>
          <w:szCs w:val="28"/>
        </w:rPr>
        <w:t xml:space="preserve"> </w:t>
      </w:r>
      <w:r w:rsidR="00265B77" w:rsidRPr="00BD1F82">
        <w:rPr>
          <w:sz w:val="28"/>
          <w:szCs w:val="28"/>
        </w:rPr>
        <w:t>Cai</w:t>
      </w:r>
      <w:r w:rsidR="009B4E1C" w:rsidRPr="00BD1F82">
        <w:rPr>
          <w:sz w:val="28"/>
          <w:szCs w:val="28"/>
        </w:rPr>
        <w:t xml:space="preserve"> </w:t>
      </w:r>
      <w:r w:rsidR="00265B77" w:rsidRPr="00BD1F82">
        <w:rPr>
          <w:sz w:val="28"/>
          <w:szCs w:val="28"/>
        </w:rPr>
        <w:t>dat</w:t>
      </w:r>
      <w:r w:rsidR="009B4E1C" w:rsidRPr="00BD1F82">
        <w:rPr>
          <w:sz w:val="28"/>
          <w:szCs w:val="28"/>
        </w:rPr>
        <w:t xml:space="preserve"> </w:t>
      </w:r>
      <w:r w:rsidR="00265B77" w:rsidRPr="00BD1F82">
        <w:rPr>
          <w:sz w:val="28"/>
          <w:szCs w:val="28"/>
        </w:rPr>
        <w:t>he</w:t>
      </w:r>
      <w:r w:rsidR="009B4E1C" w:rsidRPr="00BD1F82">
        <w:rPr>
          <w:sz w:val="28"/>
          <w:szCs w:val="28"/>
        </w:rPr>
        <w:t xml:space="preserve"> </w:t>
      </w:r>
      <w:r w:rsidR="00265B77" w:rsidRPr="00BD1F82">
        <w:rPr>
          <w:sz w:val="28"/>
          <w:szCs w:val="28"/>
        </w:rPr>
        <w:t>thong,</w:t>
      </w:r>
      <w:r w:rsidR="009B4E1C" w:rsidRPr="00BD1F82">
        <w:rPr>
          <w:sz w:val="28"/>
          <w:szCs w:val="28"/>
        </w:rPr>
        <w:t xml:space="preserve"> </w:t>
      </w:r>
      <w:r w:rsidR="00265B77" w:rsidRPr="00BD1F82">
        <w:rPr>
          <w:sz w:val="28"/>
          <w:szCs w:val="28"/>
        </w:rPr>
        <w:t>sao luu</w:t>
      </w:r>
      <w:r w:rsidR="009B4E1C" w:rsidRPr="00BD1F82">
        <w:rPr>
          <w:sz w:val="28"/>
          <w:szCs w:val="28"/>
        </w:rPr>
        <w:t xml:space="preserve"> </w:t>
      </w:r>
      <w:r w:rsidR="00265B77" w:rsidRPr="00BD1F82">
        <w:rPr>
          <w:sz w:val="28"/>
          <w:szCs w:val="28"/>
        </w:rPr>
        <w:t>va</w:t>
      </w:r>
      <w:r w:rsidR="009B4E1C" w:rsidRPr="00BD1F82">
        <w:rPr>
          <w:sz w:val="28"/>
          <w:szCs w:val="28"/>
        </w:rPr>
        <w:t xml:space="preserve"> </w:t>
      </w:r>
      <w:r w:rsidR="00265B77" w:rsidRPr="00BD1F82">
        <w:rPr>
          <w:sz w:val="28"/>
          <w:szCs w:val="28"/>
        </w:rPr>
        <w:t>phuc</w:t>
      </w:r>
      <w:r w:rsidR="009B4E1C" w:rsidRPr="00BD1F82">
        <w:rPr>
          <w:sz w:val="28"/>
          <w:szCs w:val="28"/>
        </w:rPr>
        <w:t xml:space="preserve"> </w:t>
      </w:r>
      <w:r w:rsidR="00265B77" w:rsidRPr="00BD1F82">
        <w:rPr>
          <w:sz w:val="28"/>
          <w:szCs w:val="28"/>
        </w:rPr>
        <w:t>hoi</w:t>
      </w:r>
      <w:r w:rsidR="009B4E1C" w:rsidRPr="00BD1F82">
        <w:rPr>
          <w:sz w:val="28"/>
          <w:szCs w:val="28"/>
        </w:rPr>
        <w:t xml:space="preserve"> </w:t>
      </w:r>
      <w:r w:rsidR="00265B77" w:rsidRPr="00BD1F82">
        <w:rPr>
          <w:sz w:val="28"/>
          <w:szCs w:val="28"/>
        </w:rPr>
        <w:t>du</w:t>
      </w:r>
      <w:r w:rsidR="009B4E1C" w:rsidRPr="00BD1F82">
        <w:rPr>
          <w:sz w:val="28"/>
          <w:szCs w:val="28"/>
        </w:rPr>
        <w:t xml:space="preserve"> </w:t>
      </w:r>
      <w:r w:rsidR="00265B77" w:rsidRPr="00BD1F82">
        <w:rPr>
          <w:sz w:val="28"/>
          <w:szCs w:val="28"/>
        </w:rPr>
        <w:t>lieu</w:t>
      </w:r>
    </w:p>
    <w:p w14:paraId="5856D883" w14:textId="60024F06" w:rsidR="00394BD5"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394BD5" w:rsidRPr="00BD1F82">
        <w:rPr>
          <w:sz w:val="28"/>
          <w:szCs w:val="28"/>
        </w:rPr>
        <w:t>TRUETECH INFOREAM TRN 004 A1 Cấu hình chương trình</w:t>
      </w:r>
    </w:p>
    <w:p w14:paraId="572564D5" w14:textId="21B8122B" w:rsidR="00DF444F" w:rsidRPr="00BD1F82" w:rsidRDefault="00440990" w:rsidP="00FD2E96">
      <w:pPr>
        <w:spacing w:line="360" w:lineRule="auto"/>
        <w:rPr>
          <w:sz w:val="28"/>
          <w:szCs w:val="28"/>
        </w:rPr>
      </w:pPr>
      <w:r w:rsidRPr="00BD1F82">
        <w:rPr>
          <w:sz w:val="28"/>
          <w:szCs w:val="28"/>
        </w:rPr>
        <w:t xml:space="preserve">Công ty Infor. </w:t>
      </w:r>
      <w:r w:rsidR="00DF444F" w:rsidRPr="00BD1F82">
        <w:rPr>
          <w:sz w:val="28"/>
          <w:szCs w:val="28"/>
        </w:rPr>
        <w:t>InforEAM Application Install</w:t>
      </w:r>
    </w:p>
    <w:p w14:paraId="46BC56DF" w14:textId="2D9DB1CC" w:rsidR="00DF444F" w:rsidRPr="00BD1F82" w:rsidRDefault="00440990" w:rsidP="00FD2E96">
      <w:pPr>
        <w:spacing w:line="360" w:lineRule="auto"/>
        <w:rPr>
          <w:sz w:val="28"/>
          <w:szCs w:val="28"/>
        </w:rPr>
      </w:pPr>
      <w:r w:rsidRPr="00BD1F82">
        <w:rPr>
          <w:sz w:val="28"/>
          <w:szCs w:val="28"/>
        </w:rPr>
        <w:t xml:space="preserve">Công ty Infor. </w:t>
      </w:r>
      <w:r w:rsidR="009F0E84" w:rsidRPr="00BD1F82">
        <w:rPr>
          <w:sz w:val="28"/>
          <w:szCs w:val="28"/>
        </w:rPr>
        <w:t>InforEAM Database Install</w:t>
      </w:r>
    </w:p>
    <w:p w14:paraId="37BCEDDD" w14:textId="33766091" w:rsidR="0033347C" w:rsidRPr="00BD1F82" w:rsidRDefault="00440990" w:rsidP="00F47425">
      <w:pPr>
        <w:spacing w:line="360" w:lineRule="auto"/>
        <w:jc w:val="both"/>
        <w:rPr>
          <w:sz w:val="28"/>
          <w:szCs w:val="28"/>
        </w:rPr>
      </w:pPr>
      <w:r w:rsidRPr="00BD1F82">
        <w:rPr>
          <w:sz w:val="28"/>
          <w:szCs w:val="28"/>
        </w:rPr>
        <w:t>Công ty Infor. 11.5_HWSW_Rqmts</w:t>
      </w:r>
    </w:p>
    <w:sectPr w:rsidR="0033347C" w:rsidRPr="00BD1F82" w:rsidSect="00563CCE">
      <w:footerReference w:type="default" r:id="rId75"/>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Bui Thi Thu,Trang" w:date="2022-08-10T19:26:00Z" w:initials="BT">
    <w:p w14:paraId="45824856" w14:textId="58F890E5" w:rsidR="2C52E7A2" w:rsidRDefault="2C52E7A2">
      <w:pPr>
        <w:pStyle w:val="CommentText"/>
      </w:pPr>
      <w:r>
        <w:t>font chữ</w:t>
      </w:r>
      <w:r>
        <w:rPr>
          <w:rStyle w:val="CommentReference"/>
        </w:rPr>
        <w:annotationRef/>
      </w:r>
    </w:p>
  </w:comment>
  <w:comment w:id="28"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30" w:author="Bui Thi Thu,Trang" w:date="2022-08-10T19:28:00Z" w:initials="BT">
    <w:p w14:paraId="040B0FAF" w14:textId="6BF932D7" w:rsidR="2C52E7A2" w:rsidRDefault="2C52E7A2">
      <w:pPr>
        <w:pStyle w:val="CommentText"/>
      </w:pPr>
      <w:r>
        <w:t>font chữ</w:t>
      </w:r>
      <w:r>
        <w:rPr>
          <w:rStyle w:val="CommentReference"/>
        </w:rPr>
        <w:annotationRef/>
      </w:r>
    </w:p>
  </w:comment>
  <w:comment w:id="33" w:author="Bui Thi Thu,Trang" w:date="2022-08-10T19:29:00Z" w:initials="BT">
    <w:p w14:paraId="604F2138" w14:textId="3804827A" w:rsidR="2C52E7A2" w:rsidRDefault="2C52E7A2">
      <w:pPr>
        <w:pStyle w:val="CommentText"/>
      </w:pPr>
      <w:r>
        <w:t>mờ</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24856" w15:done="1"/>
  <w15:commentEx w15:paraId="72D1AF1B" w15:done="1"/>
  <w15:commentEx w15:paraId="040B0FAF" w15:done="1"/>
  <w15:commentEx w15:paraId="604F21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CFCA95" w16cex:dateUtc="2022-08-10T12:26:00Z"/>
  <w16cex:commentExtensible w16cex:durableId="2DD9A04C" w16cex:dateUtc="2022-08-10T12:28:00Z"/>
  <w16cex:commentExtensible w16cex:durableId="042D2A04" w16cex:dateUtc="2022-08-10T12:28:00Z"/>
  <w16cex:commentExtensible w16cex:durableId="64F07B06" w16cex:dateUtc="2022-08-10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24856" w16cid:durableId="6FCFCA95"/>
  <w16cid:commentId w16cid:paraId="72D1AF1B" w16cid:durableId="2DD9A04C"/>
  <w16cid:commentId w16cid:paraId="040B0FAF" w16cid:durableId="042D2A04"/>
  <w16cid:commentId w16cid:paraId="604F2138" w16cid:durableId="64F07B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52313" w14:textId="77777777" w:rsidR="00AA3655" w:rsidRDefault="00AA3655">
      <w:r>
        <w:separator/>
      </w:r>
    </w:p>
  </w:endnote>
  <w:endnote w:type="continuationSeparator" w:id="0">
    <w:p w14:paraId="3E93F995" w14:textId="77777777" w:rsidR="00AA3655" w:rsidRDefault="00AA3655">
      <w:r>
        <w:continuationSeparator/>
      </w:r>
    </w:p>
  </w:endnote>
  <w:endnote w:type="continuationNotice" w:id="1">
    <w:p w14:paraId="557A4EFC" w14:textId="77777777" w:rsidR="00AA3655" w:rsidRDefault="00AA36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6B4A9" w14:textId="77777777" w:rsidR="00AA3655" w:rsidRDefault="00AA3655">
      <w:r>
        <w:separator/>
      </w:r>
    </w:p>
  </w:footnote>
  <w:footnote w:type="continuationSeparator" w:id="0">
    <w:p w14:paraId="132E499B" w14:textId="77777777" w:rsidR="00AA3655" w:rsidRDefault="00AA3655">
      <w:r>
        <w:continuationSeparator/>
      </w:r>
    </w:p>
  </w:footnote>
  <w:footnote w:type="continuationNotice" w:id="1">
    <w:p w14:paraId="01629B03" w14:textId="77777777" w:rsidR="00AA3655" w:rsidRDefault="00AA36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3"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6"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7"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0"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1"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2"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3"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4"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5"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19"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1"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2"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3"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5"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26"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0"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34"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36"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39"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3"/>
  </w:num>
  <w:num w:numId="2" w16cid:durableId="861632818">
    <w:abstractNumId w:val="36"/>
  </w:num>
  <w:num w:numId="3" w16cid:durableId="1408768340">
    <w:abstractNumId w:val="31"/>
  </w:num>
  <w:num w:numId="4" w16cid:durableId="1654873155">
    <w:abstractNumId w:val="7"/>
  </w:num>
  <w:num w:numId="5" w16cid:durableId="1177381213">
    <w:abstractNumId w:val="32"/>
  </w:num>
  <w:num w:numId="6" w16cid:durableId="1339887251">
    <w:abstractNumId w:val="27"/>
  </w:num>
  <w:num w:numId="7" w16cid:durableId="1276449188">
    <w:abstractNumId w:val="17"/>
  </w:num>
  <w:num w:numId="8" w16cid:durableId="2006124071">
    <w:abstractNumId w:val="15"/>
  </w:num>
  <w:num w:numId="9" w16cid:durableId="805859296">
    <w:abstractNumId w:val="29"/>
  </w:num>
  <w:num w:numId="10" w16cid:durableId="886575342">
    <w:abstractNumId w:val="8"/>
  </w:num>
  <w:num w:numId="11" w16cid:durableId="1045718444">
    <w:abstractNumId w:val="26"/>
  </w:num>
  <w:num w:numId="12" w16cid:durableId="1268809521">
    <w:abstractNumId w:val="16"/>
  </w:num>
  <w:num w:numId="13" w16cid:durableId="998265756">
    <w:abstractNumId w:val="28"/>
  </w:num>
  <w:num w:numId="14" w16cid:durableId="1193110625">
    <w:abstractNumId w:val="1"/>
  </w:num>
  <w:num w:numId="15" w16cid:durableId="1551379295">
    <w:abstractNumId w:val="30"/>
  </w:num>
  <w:num w:numId="16" w16cid:durableId="1887833378">
    <w:abstractNumId w:val="4"/>
  </w:num>
  <w:num w:numId="17" w16cid:durableId="1717969731">
    <w:abstractNumId w:val="14"/>
  </w:num>
  <w:num w:numId="18" w16cid:durableId="1831213071">
    <w:abstractNumId w:val="20"/>
  </w:num>
  <w:num w:numId="19" w16cid:durableId="525484424">
    <w:abstractNumId w:val="25"/>
  </w:num>
  <w:num w:numId="20" w16cid:durableId="903491845">
    <w:abstractNumId w:val="11"/>
  </w:num>
  <w:num w:numId="21" w16cid:durableId="1456172627">
    <w:abstractNumId w:val="0"/>
  </w:num>
  <w:num w:numId="22" w16cid:durableId="575365133">
    <w:abstractNumId w:val="9"/>
  </w:num>
  <w:num w:numId="23" w16cid:durableId="272321352">
    <w:abstractNumId w:val="24"/>
  </w:num>
  <w:num w:numId="24" w16cid:durableId="1628897623">
    <w:abstractNumId w:val="35"/>
  </w:num>
  <w:num w:numId="25" w16cid:durableId="646322600">
    <w:abstractNumId w:val="5"/>
  </w:num>
  <w:num w:numId="26" w16cid:durableId="1821533239">
    <w:abstractNumId w:val="6"/>
  </w:num>
  <w:num w:numId="27" w16cid:durableId="1756898382">
    <w:abstractNumId w:val="12"/>
  </w:num>
  <w:num w:numId="28" w16cid:durableId="1803883560">
    <w:abstractNumId w:val="13"/>
  </w:num>
  <w:num w:numId="29" w16cid:durableId="1860393632">
    <w:abstractNumId w:val="38"/>
  </w:num>
  <w:num w:numId="30" w16cid:durableId="1737431372">
    <w:abstractNumId w:val="10"/>
  </w:num>
  <w:num w:numId="31" w16cid:durableId="608896670">
    <w:abstractNumId w:val="22"/>
  </w:num>
  <w:num w:numId="32" w16cid:durableId="412896860">
    <w:abstractNumId w:val="18"/>
  </w:num>
  <w:num w:numId="33" w16cid:durableId="1587574287">
    <w:abstractNumId w:val="33"/>
  </w:num>
  <w:num w:numId="34" w16cid:durableId="1235242537">
    <w:abstractNumId w:val="2"/>
  </w:num>
  <w:num w:numId="35" w16cid:durableId="1916932026">
    <w:abstractNumId w:val="21"/>
  </w:num>
  <w:num w:numId="36" w16cid:durableId="658265112">
    <w:abstractNumId w:val="19"/>
  </w:num>
  <w:num w:numId="37" w16cid:durableId="372652551">
    <w:abstractNumId w:val="39"/>
  </w:num>
  <w:num w:numId="38" w16cid:durableId="1894463665">
    <w:abstractNumId w:val="37"/>
  </w:num>
  <w:num w:numId="39" w16cid:durableId="575744484">
    <w:abstractNumId w:val="3"/>
  </w:num>
  <w:num w:numId="40" w16cid:durableId="93829580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3874"/>
    <w:rsid w:val="000073A6"/>
    <w:rsid w:val="000104A4"/>
    <w:rsid w:val="00015204"/>
    <w:rsid w:val="00015A84"/>
    <w:rsid w:val="00017AA1"/>
    <w:rsid w:val="00020755"/>
    <w:rsid w:val="00023493"/>
    <w:rsid w:val="0003561A"/>
    <w:rsid w:val="00042E80"/>
    <w:rsid w:val="000456A5"/>
    <w:rsid w:val="000460C8"/>
    <w:rsid w:val="0005059B"/>
    <w:rsid w:val="00050A16"/>
    <w:rsid w:val="00050A77"/>
    <w:rsid w:val="0005217D"/>
    <w:rsid w:val="000523A7"/>
    <w:rsid w:val="000531FF"/>
    <w:rsid w:val="00054B0C"/>
    <w:rsid w:val="00055097"/>
    <w:rsid w:val="000629F4"/>
    <w:rsid w:val="000647FA"/>
    <w:rsid w:val="00066DA5"/>
    <w:rsid w:val="00066EB0"/>
    <w:rsid w:val="00067524"/>
    <w:rsid w:val="000677B7"/>
    <w:rsid w:val="00073633"/>
    <w:rsid w:val="00077DB6"/>
    <w:rsid w:val="000807DB"/>
    <w:rsid w:val="000818C9"/>
    <w:rsid w:val="000823C1"/>
    <w:rsid w:val="00082DDA"/>
    <w:rsid w:val="0008527E"/>
    <w:rsid w:val="00092578"/>
    <w:rsid w:val="0009303A"/>
    <w:rsid w:val="00094E5F"/>
    <w:rsid w:val="000A19FC"/>
    <w:rsid w:val="000A3224"/>
    <w:rsid w:val="000A3995"/>
    <w:rsid w:val="000B0B05"/>
    <w:rsid w:val="000C102B"/>
    <w:rsid w:val="000C17A6"/>
    <w:rsid w:val="000C2401"/>
    <w:rsid w:val="000C2FE4"/>
    <w:rsid w:val="000C4606"/>
    <w:rsid w:val="000D0C15"/>
    <w:rsid w:val="000D1B20"/>
    <w:rsid w:val="000D2046"/>
    <w:rsid w:val="000E08C2"/>
    <w:rsid w:val="000E12E3"/>
    <w:rsid w:val="000E1ADB"/>
    <w:rsid w:val="000E4E9E"/>
    <w:rsid w:val="000E6DD9"/>
    <w:rsid w:val="000F0CD6"/>
    <w:rsid w:val="000F1A76"/>
    <w:rsid w:val="000F3C6F"/>
    <w:rsid w:val="000F6AF6"/>
    <w:rsid w:val="000F7660"/>
    <w:rsid w:val="00101E24"/>
    <w:rsid w:val="00102439"/>
    <w:rsid w:val="00103109"/>
    <w:rsid w:val="001032B9"/>
    <w:rsid w:val="00104ECD"/>
    <w:rsid w:val="001064D0"/>
    <w:rsid w:val="00106D2C"/>
    <w:rsid w:val="0010789E"/>
    <w:rsid w:val="0011101E"/>
    <w:rsid w:val="00114040"/>
    <w:rsid w:val="00117688"/>
    <w:rsid w:val="00122E82"/>
    <w:rsid w:val="00123875"/>
    <w:rsid w:val="00124EE9"/>
    <w:rsid w:val="00126354"/>
    <w:rsid w:val="00130692"/>
    <w:rsid w:val="00130FAB"/>
    <w:rsid w:val="001312BE"/>
    <w:rsid w:val="0013141A"/>
    <w:rsid w:val="00131BBD"/>
    <w:rsid w:val="00133890"/>
    <w:rsid w:val="001434FA"/>
    <w:rsid w:val="00146EF9"/>
    <w:rsid w:val="0015041D"/>
    <w:rsid w:val="00150F9A"/>
    <w:rsid w:val="001601B5"/>
    <w:rsid w:val="00161A30"/>
    <w:rsid w:val="00162101"/>
    <w:rsid w:val="00164A17"/>
    <w:rsid w:val="00164B32"/>
    <w:rsid w:val="00171093"/>
    <w:rsid w:val="00176580"/>
    <w:rsid w:val="00181663"/>
    <w:rsid w:val="001838D5"/>
    <w:rsid w:val="0019433C"/>
    <w:rsid w:val="0019485C"/>
    <w:rsid w:val="00195C6E"/>
    <w:rsid w:val="001969D0"/>
    <w:rsid w:val="001970B0"/>
    <w:rsid w:val="00197E7B"/>
    <w:rsid w:val="001A48E3"/>
    <w:rsid w:val="001A5ADC"/>
    <w:rsid w:val="001A5CCE"/>
    <w:rsid w:val="001A7478"/>
    <w:rsid w:val="001B011D"/>
    <w:rsid w:val="001B063A"/>
    <w:rsid w:val="001B1F61"/>
    <w:rsid w:val="001B5601"/>
    <w:rsid w:val="001C07BC"/>
    <w:rsid w:val="001C1D24"/>
    <w:rsid w:val="001C6952"/>
    <w:rsid w:val="001D352C"/>
    <w:rsid w:val="001D38AE"/>
    <w:rsid w:val="001D3938"/>
    <w:rsid w:val="001D3E1B"/>
    <w:rsid w:val="001E21E0"/>
    <w:rsid w:val="001E3917"/>
    <w:rsid w:val="001F0177"/>
    <w:rsid w:val="001F036D"/>
    <w:rsid w:val="001F4689"/>
    <w:rsid w:val="001F4C54"/>
    <w:rsid w:val="001F5048"/>
    <w:rsid w:val="00201082"/>
    <w:rsid w:val="00202CE3"/>
    <w:rsid w:val="002032B7"/>
    <w:rsid w:val="0020484E"/>
    <w:rsid w:val="00204AF3"/>
    <w:rsid w:val="0021621B"/>
    <w:rsid w:val="0021723B"/>
    <w:rsid w:val="002200C2"/>
    <w:rsid w:val="0022017F"/>
    <w:rsid w:val="0022651E"/>
    <w:rsid w:val="00232C99"/>
    <w:rsid w:val="00232DC3"/>
    <w:rsid w:val="0023448F"/>
    <w:rsid w:val="002358CF"/>
    <w:rsid w:val="00241C70"/>
    <w:rsid w:val="00244590"/>
    <w:rsid w:val="002543D2"/>
    <w:rsid w:val="0025507C"/>
    <w:rsid w:val="002650A6"/>
    <w:rsid w:val="002650B6"/>
    <w:rsid w:val="00265B77"/>
    <w:rsid w:val="002741DB"/>
    <w:rsid w:val="00274B8A"/>
    <w:rsid w:val="00275E7B"/>
    <w:rsid w:val="00280A66"/>
    <w:rsid w:val="00282D0C"/>
    <w:rsid w:val="00292914"/>
    <w:rsid w:val="00295394"/>
    <w:rsid w:val="0029654B"/>
    <w:rsid w:val="00297C33"/>
    <w:rsid w:val="002A0993"/>
    <w:rsid w:val="002A488A"/>
    <w:rsid w:val="002A7E1D"/>
    <w:rsid w:val="002B0E9B"/>
    <w:rsid w:val="002B0FEE"/>
    <w:rsid w:val="002B7589"/>
    <w:rsid w:val="002C27D1"/>
    <w:rsid w:val="002C2E68"/>
    <w:rsid w:val="002C6442"/>
    <w:rsid w:val="002C70E2"/>
    <w:rsid w:val="002C72DB"/>
    <w:rsid w:val="002C787C"/>
    <w:rsid w:val="002D226C"/>
    <w:rsid w:val="002D2E8F"/>
    <w:rsid w:val="002D3408"/>
    <w:rsid w:val="002D6015"/>
    <w:rsid w:val="002D6044"/>
    <w:rsid w:val="002E0C63"/>
    <w:rsid w:val="002E41FB"/>
    <w:rsid w:val="002E61C6"/>
    <w:rsid w:val="002E6251"/>
    <w:rsid w:val="002E6959"/>
    <w:rsid w:val="002E7412"/>
    <w:rsid w:val="002F0FE1"/>
    <w:rsid w:val="002F1B6A"/>
    <w:rsid w:val="002F1CF1"/>
    <w:rsid w:val="002F2640"/>
    <w:rsid w:val="002F2D7A"/>
    <w:rsid w:val="002F3F03"/>
    <w:rsid w:val="003005AB"/>
    <w:rsid w:val="00304A56"/>
    <w:rsid w:val="0030692E"/>
    <w:rsid w:val="00307F0F"/>
    <w:rsid w:val="00313ED0"/>
    <w:rsid w:val="00314C0B"/>
    <w:rsid w:val="00315EC2"/>
    <w:rsid w:val="00316307"/>
    <w:rsid w:val="003316F5"/>
    <w:rsid w:val="00332568"/>
    <w:rsid w:val="00333191"/>
    <w:rsid w:val="0033347C"/>
    <w:rsid w:val="0033549B"/>
    <w:rsid w:val="003405EB"/>
    <w:rsid w:val="00342B1A"/>
    <w:rsid w:val="00342D64"/>
    <w:rsid w:val="003465BD"/>
    <w:rsid w:val="00346D41"/>
    <w:rsid w:val="00355148"/>
    <w:rsid w:val="00356DC8"/>
    <w:rsid w:val="003604E6"/>
    <w:rsid w:val="00360AC7"/>
    <w:rsid w:val="00367109"/>
    <w:rsid w:val="00376014"/>
    <w:rsid w:val="003824CE"/>
    <w:rsid w:val="00383C62"/>
    <w:rsid w:val="003878BC"/>
    <w:rsid w:val="00391485"/>
    <w:rsid w:val="00393BFE"/>
    <w:rsid w:val="00393F35"/>
    <w:rsid w:val="00394BD5"/>
    <w:rsid w:val="003973C0"/>
    <w:rsid w:val="00397BB9"/>
    <w:rsid w:val="003A4F01"/>
    <w:rsid w:val="003A75E2"/>
    <w:rsid w:val="003B077E"/>
    <w:rsid w:val="003B20CC"/>
    <w:rsid w:val="003C0DC6"/>
    <w:rsid w:val="003C198F"/>
    <w:rsid w:val="003D013C"/>
    <w:rsid w:val="003D2976"/>
    <w:rsid w:val="003D6140"/>
    <w:rsid w:val="003D7906"/>
    <w:rsid w:val="003E0434"/>
    <w:rsid w:val="003E0BE9"/>
    <w:rsid w:val="003E1077"/>
    <w:rsid w:val="003E3C54"/>
    <w:rsid w:val="003E5D37"/>
    <w:rsid w:val="003F74DC"/>
    <w:rsid w:val="004000DC"/>
    <w:rsid w:val="0040281E"/>
    <w:rsid w:val="00404660"/>
    <w:rsid w:val="00405B7E"/>
    <w:rsid w:val="004117E6"/>
    <w:rsid w:val="00412145"/>
    <w:rsid w:val="0041349C"/>
    <w:rsid w:val="00415EE7"/>
    <w:rsid w:val="00416BA9"/>
    <w:rsid w:val="00417D81"/>
    <w:rsid w:val="004218AA"/>
    <w:rsid w:val="0042613E"/>
    <w:rsid w:val="00433320"/>
    <w:rsid w:val="00434C2B"/>
    <w:rsid w:val="00434CCB"/>
    <w:rsid w:val="00440990"/>
    <w:rsid w:val="00442E3F"/>
    <w:rsid w:val="00447A95"/>
    <w:rsid w:val="00453193"/>
    <w:rsid w:val="004531DF"/>
    <w:rsid w:val="00453628"/>
    <w:rsid w:val="00454406"/>
    <w:rsid w:val="00455E4B"/>
    <w:rsid w:val="004563DE"/>
    <w:rsid w:val="004608DA"/>
    <w:rsid w:val="00466AA8"/>
    <w:rsid w:val="00466B1F"/>
    <w:rsid w:val="004674F8"/>
    <w:rsid w:val="00467618"/>
    <w:rsid w:val="00467E09"/>
    <w:rsid w:val="004702CE"/>
    <w:rsid w:val="0047220A"/>
    <w:rsid w:val="00474064"/>
    <w:rsid w:val="00475113"/>
    <w:rsid w:val="0047519A"/>
    <w:rsid w:val="00483571"/>
    <w:rsid w:val="0049154E"/>
    <w:rsid w:val="00492489"/>
    <w:rsid w:val="0049499C"/>
    <w:rsid w:val="00494AD5"/>
    <w:rsid w:val="00494F16"/>
    <w:rsid w:val="00495AEF"/>
    <w:rsid w:val="004963AE"/>
    <w:rsid w:val="004966D6"/>
    <w:rsid w:val="00496ABA"/>
    <w:rsid w:val="0049791D"/>
    <w:rsid w:val="004A5426"/>
    <w:rsid w:val="004B4100"/>
    <w:rsid w:val="004B5A00"/>
    <w:rsid w:val="004B7FAF"/>
    <w:rsid w:val="004C4677"/>
    <w:rsid w:val="004D25E4"/>
    <w:rsid w:val="004D6A1F"/>
    <w:rsid w:val="004D740D"/>
    <w:rsid w:val="004D7CD6"/>
    <w:rsid w:val="004E7ECD"/>
    <w:rsid w:val="004F1228"/>
    <w:rsid w:val="004F2A30"/>
    <w:rsid w:val="004F4236"/>
    <w:rsid w:val="00500E74"/>
    <w:rsid w:val="0050245D"/>
    <w:rsid w:val="00503D12"/>
    <w:rsid w:val="00505BDD"/>
    <w:rsid w:val="0051321A"/>
    <w:rsid w:val="00515FB4"/>
    <w:rsid w:val="00522B10"/>
    <w:rsid w:val="00523899"/>
    <w:rsid w:val="00524578"/>
    <w:rsid w:val="00526228"/>
    <w:rsid w:val="0052740F"/>
    <w:rsid w:val="00530452"/>
    <w:rsid w:val="005309F1"/>
    <w:rsid w:val="005330D2"/>
    <w:rsid w:val="00533361"/>
    <w:rsid w:val="00533C94"/>
    <w:rsid w:val="0053660C"/>
    <w:rsid w:val="005377C4"/>
    <w:rsid w:val="005379E0"/>
    <w:rsid w:val="0054461A"/>
    <w:rsid w:val="00550E79"/>
    <w:rsid w:val="0055106F"/>
    <w:rsid w:val="005512D1"/>
    <w:rsid w:val="005513F9"/>
    <w:rsid w:val="00552258"/>
    <w:rsid w:val="00553AC8"/>
    <w:rsid w:val="005623AE"/>
    <w:rsid w:val="00562B3C"/>
    <w:rsid w:val="00563CCE"/>
    <w:rsid w:val="0056502B"/>
    <w:rsid w:val="0057112A"/>
    <w:rsid w:val="00572428"/>
    <w:rsid w:val="00577E4C"/>
    <w:rsid w:val="00580939"/>
    <w:rsid w:val="00582AFC"/>
    <w:rsid w:val="00583DA5"/>
    <w:rsid w:val="00583FA8"/>
    <w:rsid w:val="005856C7"/>
    <w:rsid w:val="00586693"/>
    <w:rsid w:val="00594374"/>
    <w:rsid w:val="00597A55"/>
    <w:rsid w:val="005A1E67"/>
    <w:rsid w:val="005A29DF"/>
    <w:rsid w:val="005A2CDC"/>
    <w:rsid w:val="005A52D0"/>
    <w:rsid w:val="005A71FA"/>
    <w:rsid w:val="005B4C9C"/>
    <w:rsid w:val="005C0D18"/>
    <w:rsid w:val="005C13CA"/>
    <w:rsid w:val="005D0C22"/>
    <w:rsid w:val="005D0DBD"/>
    <w:rsid w:val="005D2DE2"/>
    <w:rsid w:val="005D2FF2"/>
    <w:rsid w:val="005D45D4"/>
    <w:rsid w:val="005D4911"/>
    <w:rsid w:val="005D61B6"/>
    <w:rsid w:val="005E18EE"/>
    <w:rsid w:val="005E2A1C"/>
    <w:rsid w:val="005E63B6"/>
    <w:rsid w:val="005E79F3"/>
    <w:rsid w:val="005F1146"/>
    <w:rsid w:val="005F1B0F"/>
    <w:rsid w:val="005F2840"/>
    <w:rsid w:val="005F3463"/>
    <w:rsid w:val="005F6097"/>
    <w:rsid w:val="005F64B0"/>
    <w:rsid w:val="005F74CE"/>
    <w:rsid w:val="00600CAD"/>
    <w:rsid w:val="00605A97"/>
    <w:rsid w:val="00605DAB"/>
    <w:rsid w:val="00606AEA"/>
    <w:rsid w:val="0060731C"/>
    <w:rsid w:val="00617CF8"/>
    <w:rsid w:val="00622717"/>
    <w:rsid w:val="006237B9"/>
    <w:rsid w:val="00625A8D"/>
    <w:rsid w:val="00626637"/>
    <w:rsid w:val="00626CD5"/>
    <w:rsid w:val="00632EC6"/>
    <w:rsid w:val="0063335B"/>
    <w:rsid w:val="0063419D"/>
    <w:rsid w:val="006354E2"/>
    <w:rsid w:val="00636DF9"/>
    <w:rsid w:val="006406E7"/>
    <w:rsid w:val="00642A1A"/>
    <w:rsid w:val="00644AEC"/>
    <w:rsid w:val="006466E4"/>
    <w:rsid w:val="00647610"/>
    <w:rsid w:val="00653DBE"/>
    <w:rsid w:val="00655473"/>
    <w:rsid w:val="006579AA"/>
    <w:rsid w:val="0066019F"/>
    <w:rsid w:val="00662EF7"/>
    <w:rsid w:val="006641FA"/>
    <w:rsid w:val="00665BB9"/>
    <w:rsid w:val="0067003A"/>
    <w:rsid w:val="00670BA0"/>
    <w:rsid w:val="006740CD"/>
    <w:rsid w:val="00675688"/>
    <w:rsid w:val="006862F8"/>
    <w:rsid w:val="00687F01"/>
    <w:rsid w:val="006927C0"/>
    <w:rsid w:val="0069281A"/>
    <w:rsid w:val="00695E16"/>
    <w:rsid w:val="006A0A58"/>
    <w:rsid w:val="006A0C46"/>
    <w:rsid w:val="006A1025"/>
    <w:rsid w:val="006A532C"/>
    <w:rsid w:val="006A57EA"/>
    <w:rsid w:val="006A6466"/>
    <w:rsid w:val="006B1227"/>
    <w:rsid w:val="006B5DCA"/>
    <w:rsid w:val="006C30D5"/>
    <w:rsid w:val="006C4A59"/>
    <w:rsid w:val="006C5286"/>
    <w:rsid w:val="006C7591"/>
    <w:rsid w:val="006C7AC9"/>
    <w:rsid w:val="006D220A"/>
    <w:rsid w:val="006D2827"/>
    <w:rsid w:val="006D41CD"/>
    <w:rsid w:val="006D5345"/>
    <w:rsid w:val="006E0356"/>
    <w:rsid w:val="006E1065"/>
    <w:rsid w:val="006E341F"/>
    <w:rsid w:val="006E5C38"/>
    <w:rsid w:val="006E68D3"/>
    <w:rsid w:val="006E75D8"/>
    <w:rsid w:val="006F0B66"/>
    <w:rsid w:val="006F0CB0"/>
    <w:rsid w:val="006F19A3"/>
    <w:rsid w:val="006F3E29"/>
    <w:rsid w:val="006F4326"/>
    <w:rsid w:val="00707ECD"/>
    <w:rsid w:val="0071046A"/>
    <w:rsid w:val="007107C0"/>
    <w:rsid w:val="0071125D"/>
    <w:rsid w:val="00712610"/>
    <w:rsid w:val="00713AD4"/>
    <w:rsid w:val="007141D1"/>
    <w:rsid w:val="00716FB2"/>
    <w:rsid w:val="00717145"/>
    <w:rsid w:val="00717D7E"/>
    <w:rsid w:val="0072031F"/>
    <w:rsid w:val="00720B5D"/>
    <w:rsid w:val="007217F6"/>
    <w:rsid w:val="0072308A"/>
    <w:rsid w:val="00730D45"/>
    <w:rsid w:val="00736AA4"/>
    <w:rsid w:val="00743C10"/>
    <w:rsid w:val="00747A34"/>
    <w:rsid w:val="00753DAE"/>
    <w:rsid w:val="007540DE"/>
    <w:rsid w:val="00756B20"/>
    <w:rsid w:val="007634A1"/>
    <w:rsid w:val="007634F4"/>
    <w:rsid w:val="00764F39"/>
    <w:rsid w:val="00765290"/>
    <w:rsid w:val="00770755"/>
    <w:rsid w:val="007707E2"/>
    <w:rsid w:val="00770DD1"/>
    <w:rsid w:val="0077149B"/>
    <w:rsid w:val="00772248"/>
    <w:rsid w:val="00773F24"/>
    <w:rsid w:val="007756CB"/>
    <w:rsid w:val="007762BE"/>
    <w:rsid w:val="00781909"/>
    <w:rsid w:val="00782262"/>
    <w:rsid w:val="007852F2"/>
    <w:rsid w:val="007A1C72"/>
    <w:rsid w:val="007A1D99"/>
    <w:rsid w:val="007A2EA2"/>
    <w:rsid w:val="007A5B97"/>
    <w:rsid w:val="007B241F"/>
    <w:rsid w:val="007B291B"/>
    <w:rsid w:val="007B356F"/>
    <w:rsid w:val="007C594D"/>
    <w:rsid w:val="007C7DD7"/>
    <w:rsid w:val="007D7CC1"/>
    <w:rsid w:val="007E1312"/>
    <w:rsid w:val="007E13D0"/>
    <w:rsid w:val="007E161E"/>
    <w:rsid w:val="007E24BB"/>
    <w:rsid w:val="007E338F"/>
    <w:rsid w:val="007E4455"/>
    <w:rsid w:val="007E625E"/>
    <w:rsid w:val="007F0F1A"/>
    <w:rsid w:val="007F22ED"/>
    <w:rsid w:val="007F27D2"/>
    <w:rsid w:val="007F2C74"/>
    <w:rsid w:val="007F40A8"/>
    <w:rsid w:val="007F4CEF"/>
    <w:rsid w:val="007F6F35"/>
    <w:rsid w:val="00800038"/>
    <w:rsid w:val="00800214"/>
    <w:rsid w:val="0080061B"/>
    <w:rsid w:val="0080347C"/>
    <w:rsid w:val="00807D68"/>
    <w:rsid w:val="00807FC2"/>
    <w:rsid w:val="008106BF"/>
    <w:rsid w:val="00810EC4"/>
    <w:rsid w:val="00812323"/>
    <w:rsid w:val="00813273"/>
    <w:rsid w:val="00814B12"/>
    <w:rsid w:val="00816359"/>
    <w:rsid w:val="00820393"/>
    <w:rsid w:val="0082330E"/>
    <w:rsid w:val="0082443A"/>
    <w:rsid w:val="008257A0"/>
    <w:rsid w:val="00826F0C"/>
    <w:rsid w:val="00830DCE"/>
    <w:rsid w:val="008401A9"/>
    <w:rsid w:val="00842E23"/>
    <w:rsid w:val="008466F1"/>
    <w:rsid w:val="00847D60"/>
    <w:rsid w:val="008505A7"/>
    <w:rsid w:val="00852112"/>
    <w:rsid w:val="00857A9C"/>
    <w:rsid w:val="008600BF"/>
    <w:rsid w:val="00861B95"/>
    <w:rsid w:val="00863820"/>
    <w:rsid w:val="00864011"/>
    <w:rsid w:val="008652C5"/>
    <w:rsid w:val="00865595"/>
    <w:rsid w:val="008725F5"/>
    <w:rsid w:val="00876649"/>
    <w:rsid w:val="00887340"/>
    <w:rsid w:val="0089374A"/>
    <w:rsid w:val="00894FC1"/>
    <w:rsid w:val="008A3E79"/>
    <w:rsid w:val="008A4031"/>
    <w:rsid w:val="008A4E6C"/>
    <w:rsid w:val="008B23AE"/>
    <w:rsid w:val="008C0360"/>
    <w:rsid w:val="008C20DC"/>
    <w:rsid w:val="008C28BB"/>
    <w:rsid w:val="008C473E"/>
    <w:rsid w:val="008C7FA2"/>
    <w:rsid w:val="008D2ABC"/>
    <w:rsid w:val="008D5A5F"/>
    <w:rsid w:val="008D5E54"/>
    <w:rsid w:val="008D69C5"/>
    <w:rsid w:val="008D71A8"/>
    <w:rsid w:val="008D72CF"/>
    <w:rsid w:val="008E0702"/>
    <w:rsid w:val="008E4C14"/>
    <w:rsid w:val="008E5274"/>
    <w:rsid w:val="008E667B"/>
    <w:rsid w:val="008F23BC"/>
    <w:rsid w:val="008F2D7A"/>
    <w:rsid w:val="008F4E78"/>
    <w:rsid w:val="008F6CD1"/>
    <w:rsid w:val="008F7172"/>
    <w:rsid w:val="008F721C"/>
    <w:rsid w:val="00902A4F"/>
    <w:rsid w:val="00904863"/>
    <w:rsid w:val="0091252B"/>
    <w:rsid w:val="00912A72"/>
    <w:rsid w:val="00913953"/>
    <w:rsid w:val="00914A82"/>
    <w:rsid w:val="00915A82"/>
    <w:rsid w:val="009225C0"/>
    <w:rsid w:val="00923135"/>
    <w:rsid w:val="00924F77"/>
    <w:rsid w:val="00926790"/>
    <w:rsid w:val="00932C06"/>
    <w:rsid w:val="00933989"/>
    <w:rsid w:val="00943EF7"/>
    <w:rsid w:val="00947010"/>
    <w:rsid w:val="00951399"/>
    <w:rsid w:val="00953D76"/>
    <w:rsid w:val="0095654E"/>
    <w:rsid w:val="0096082F"/>
    <w:rsid w:val="00960FB5"/>
    <w:rsid w:val="00963594"/>
    <w:rsid w:val="009656DC"/>
    <w:rsid w:val="009658CE"/>
    <w:rsid w:val="00965A78"/>
    <w:rsid w:val="00982054"/>
    <w:rsid w:val="009857A9"/>
    <w:rsid w:val="009875FF"/>
    <w:rsid w:val="0099148A"/>
    <w:rsid w:val="00992990"/>
    <w:rsid w:val="00994CAF"/>
    <w:rsid w:val="00997430"/>
    <w:rsid w:val="009A03C4"/>
    <w:rsid w:val="009A7719"/>
    <w:rsid w:val="009B3086"/>
    <w:rsid w:val="009B3ACB"/>
    <w:rsid w:val="009B4E1C"/>
    <w:rsid w:val="009B6185"/>
    <w:rsid w:val="009B73A9"/>
    <w:rsid w:val="009B7855"/>
    <w:rsid w:val="009C01D9"/>
    <w:rsid w:val="009C1A95"/>
    <w:rsid w:val="009C3862"/>
    <w:rsid w:val="009C48B6"/>
    <w:rsid w:val="009C53FC"/>
    <w:rsid w:val="009C56CB"/>
    <w:rsid w:val="009C5D28"/>
    <w:rsid w:val="009C7228"/>
    <w:rsid w:val="009C75D6"/>
    <w:rsid w:val="009C79FC"/>
    <w:rsid w:val="009D6096"/>
    <w:rsid w:val="009E09EF"/>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5799"/>
    <w:rsid w:val="00A0765C"/>
    <w:rsid w:val="00A106E3"/>
    <w:rsid w:val="00A15E4F"/>
    <w:rsid w:val="00A22588"/>
    <w:rsid w:val="00A250FB"/>
    <w:rsid w:val="00A252B1"/>
    <w:rsid w:val="00A2735B"/>
    <w:rsid w:val="00A32AB9"/>
    <w:rsid w:val="00A35E8F"/>
    <w:rsid w:val="00A3653B"/>
    <w:rsid w:val="00A40F00"/>
    <w:rsid w:val="00A42E40"/>
    <w:rsid w:val="00A46214"/>
    <w:rsid w:val="00A4718A"/>
    <w:rsid w:val="00A47A3D"/>
    <w:rsid w:val="00A56A02"/>
    <w:rsid w:val="00A7204C"/>
    <w:rsid w:val="00A72EAD"/>
    <w:rsid w:val="00A72F5D"/>
    <w:rsid w:val="00A751EF"/>
    <w:rsid w:val="00A76E72"/>
    <w:rsid w:val="00A77A2A"/>
    <w:rsid w:val="00A80A04"/>
    <w:rsid w:val="00A81924"/>
    <w:rsid w:val="00A82D47"/>
    <w:rsid w:val="00A8471F"/>
    <w:rsid w:val="00A85666"/>
    <w:rsid w:val="00A926A9"/>
    <w:rsid w:val="00A95B26"/>
    <w:rsid w:val="00A95D6E"/>
    <w:rsid w:val="00A95E87"/>
    <w:rsid w:val="00AA3655"/>
    <w:rsid w:val="00AA7564"/>
    <w:rsid w:val="00AB462C"/>
    <w:rsid w:val="00AC2482"/>
    <w:rsid w:val="00AC6D48"/>
    <w:rsid w:val="00AD1D2C"/>
    <w:rsid w:val="00AD3F4D"/>
    <w:rsid w:val="00AD6430"/>
    <w:rsid w:val="00AD7388"/>
    <w:rsid w:val="00AD796B"/>
    <w:rsid w:val="00AE0BB3"/>
    <w:rsid w:val="00AE429F"/>
    <w:rsid w:val="00AE5CFC"/>
    <w:rsid w:val="00AE636E"/>
    <w:rsid w:val="00AF0300"/>
    <w:rsid w:val="00AF1396"/>
    <w:rsid w:val="00AF1C6F"/>
    <w:rsid w:val="00AF2E26"/>
    <w:rsid w:val="00AF3168"/>
    <w:rsid w:val="00B10395"/>
    <w:rsid w:val="00B15569"/>
    <w:rsid w:val="00B16F73"/>
    <w:rsid w:val="00B20ED9"/>
    <w:rsid w:val="00B21398"/>
    <w:rsid w:val="00B219C9"/>
    <w:rsid w:val="00B22337"/>
    <w:rsid w:val="00B2279F"/>
    <w:rsid w:val="00B23466"/>
    <w:rsid w:val="00B31DD3"/>
    <w:rsid w:val="00B321D8"/>
    <w:rsid w:val="00B37886"/>
    <w:rsid w:val="00B37A72"/>
    <w:rsid w:val="00B40267"/>
    <w:rsid w:val="00B4297E"/>
    <w:rsid w:val="00B47DFD"/>
    <w:rsid w:val="00B50195"/>
    <w:rsid w:val="00B50B09"/>
    <w:rsid w:val="00B50D1C"/>
    <w:rsid w:val="00B6031D"/>
    <w:rsid w:val="00B61D7F"/>
    <w:rsid w:val="00B629CA"/>
    <w:rsid w:val="00B62FD5"/>
    <w:rsid w:val="00B662C4"/>
    <w:rsid w:val="00B664FA"/>
    <w:rsid w:val="00B66CC9"/>
    <w:rsid w:val="00B70187"/>
    <w:rsid w:val="00B7184F"/>
    <w:rsid w:val="00B71ADB"/>
    <w:rsid w:val="00B72B3E"/>
    <w:rsid w:val="00B75455"/>
    <w:rsid w:val="00B81E29"/>
    <w:rsid w:val="00B849D5"/>
    <w:rsid w:val="00B8653B"/>
    <w:rsid w:val="00B9257E"/>
    <w:rsid w:val="00B9447A"/>
    <w:rsid w:val="00BA0E5C"/>
    <w:rsid w:val="00BA125B"/>
    <w:rsid w:val="00BA1D19"/>
    <w:rsid w:val="00BA7CD4"/>
    <w:rsid w:val="00BB1D68"/>
    <w:rsid w:val="00BB4B43"/>
    <w:rsid w:val="00BC04D4"/>
    <w:rsid w:val="00BC679E"/>
    <w:rsid w:val="00BC6F1F"/>
    <w:rsid w:val="00BD1F82"/>
    <w:rsid w:val="00BE0C92"/>
    <w:rsid w:val="00BE3772"/>
    <w:rsid w:val="00BE4031"/>
    <w:rsid w:val="00BE5AA5"/>
    <w:rsid w:val="00BF1475"/>
    <w:rsid w:val="00BF4BE5"/>
    <w:rsid w:val="00BF6934"/>
    <w:rsid w:val="00BF6FB4"/>
    <w:rsid w:val="00BF7D0A"/>
    <w:rsid w:val="00C05689"/>
    <w:rsid w:val="00C05800"/>
    <w:rsid w:val="00C10347"/>
    <w:rsid w:val="00C14DBB"/>
    <w:rsid w:val="00C16042"/>
    <w:rsid w:val="00C165E2"/>
    <w:rsid w:val="00C17F73"/>
    <w:rsid w:val="00C2357A"/>
    <w:rsid w:val="00C2632B"/>
    <w:rsid w:val="00C3133D"/>
    <w:rsid w:val="00C35450"/>
    <w:rsid w:val="00C3561E"/>
    <w:rsid w:val="00C36422"/>
    <w:rsid w:val="00C40DA2"/>
    <w:rsid w:val="00C43C6C"/>
    <w:rsid w:val="00C45448"/>
    <w:rsid w:val="00C45AA5"/>
    <w:rsid w:val="00C5070C"/>
    <w:rsid w:val="00C50D61"/>
    <w:rsid w:val="00C52DB7"/>
    <w:rsid w:val="00C53302"/>
    <w:rsid w:val="00C53570"/>
    <w:rsid w:val="00C549D7"/>
    <w:rsid w:val="00C5665B"/>
    <w:rsid w:val="00C6089F"/>
    <w:rsid w:val="00C61CC3"/>
    <w:rsid w:val="00C61DAA"/>
    <w:rsid w:val="00C649E8"/>
    <w:rsid w:val="00C67485"/>
    <w:rsid w:val="00C72178"/>
    <w:rsid w:val="00C82F6D"/>
    <w:rsid w:val="00C83A0B"/>
    <w:rsid w:val="00C85659"/>
    <w:rsid w:val="00C85BD7"/>
    <w:rsid w:val="00C91CA3"/>
    <w:rsid w:val="00C9538B"/>
    <w:rsid w:val="00C95C23"/>
    <w:rsid w:val="00C965B7"/>
    <w:rsid w:val="00CA24DD"/>
    <w:rsid w:val="00CA2605"/>
    <w:rsid w:val="00CA32EF"/>
    <w:rsid w:val="00CA355D"/>
    <w:rsid w:val="00CA4DE3"/>
    <w:rsid w:val="00CA66C2"/>
    <w:rsid w:val="00CB0CD4"/>
    <w:rsid w:val="00CB125A"/>
    <w:rsid w:val="00CB41DF"/>
    <w:rsid w:val="00CB788E"/>
    <w:rsid w:val="00CC0B46"/>
    <w:rsid w:val="00CC1E60"/>
    <w:rsid w:val="00CC1F86"/>
    <w:rsid w:val="00CC3748"/>
    <w:rsid w:val="00CC5CFC"/>
    <w:rsid w:val="00CD1C31"/>
    <w:rsid w:val="00CD1E19"/>
    <w:rsid w:val="00CD3EEB"/>
    <w:rsid w:val="00CD4292"/>
    <w:rsid w:val="00CD520D"/>
    <w:rsid w:val="00CD73B1"/>
    <w:rsid w:val="00CE4494"/>
    <w:rsid w:val="00CE5FCD"/>
    <w:rsid w:val="00CF3A69"/>
    <w:rsid w:val="00CF5E77"/>
    <w:rsid w:val="00D00AB4"/>
    <w:rsid w:val="00D03ED0"/>
    <w:rsid w:val="00D06A79"/>
    <w:rsid w:val="00D073CF"/>
    <w:rsid w:val="00D076F5"/>
    <w:rsid w:val="00D106A7"/>
    <w:rsid w:val="00D11E7F"/>
    <w:rsid w:val="00D1343B"/>
    <w:rsid w:val="00D24F28"/>
    <w:rsid w:val="00D269C4"/>
    <w:rsid w:val="00D277EB"/>
    <w:rsid w:val="00D31169"/>
    <w:rsid w:val="00D356C6"/>
    <w:rsid w:val="00D37B21"/>
    <w:rsid w:val="00D402BC"/>
    <w:rsid w:val="00D43D4F"/>
    <w:rsid w:val="00D45052"/>
    <w:rsid w:val="00D45FA7"/>
    <w:rsid w:val="00D46781"/>
    <w:rsid w:val="00D54362"/>
    <w:rsid w:val="00D57AF1"/>
    <w:rsid w:val="00D60C50"/>
    <w:rsid w:val="00D62189"/>
    <w:rsid w:val="00D63BFD"/>
    <w:rsid w:val="00D66014"/>
    <w:rsid w:val="00D66684"/>
    <w:rsid w:val="00D747A4"/>
    <w:rsid w:val="00D76E6B"/>
    <w:rsid w:val="00D814F2"/>
    <w:rsid w:val="00D8196B"/>
    <w:rsid w:val="00D861B4"/>
    <w:rsid w:val="00D921FA"/>
    <w:rsid w:val="00DA1B3F"/>
    <w:rsid w:val="00DA34DB"/>
    <w:rsid w:val="00DA35C2"/>
    <w:rsid w:val="00DA5CA2"/>
    <w:rsid w:val="00DA673C"/>
    <w:rsid w:val="00DB2102"/>
    <w:rsid w:val="00DC39B0"/>
    <w:rsid w:val="00DC5044"/>
    <w:rsid w:val="00DC5A0A"/>
    <w:rsid w:val="00DC6652"/>
    <w:rsid w:val="00DC7FA4"/>
    <w:rsid w:val="00DD000C"/>
    <w:rsid w:val="00DD26AC"/>
    <w:rsid w:val="00DD463D"/>
    <w:rsid w:val="00DD5407"/>
    <w:rsid w:val="00DF0AF5"/>
    <w:rsid w:val="00DF17C7"/>
    <w:rsid w:val="00DF444F"/>
    <w:rsid w:val="00DF6F82"/>
    <w:rsid w:val="00DF710A"/>
    <w:rsid w:val="00E01008"/>
    <w:rsid w:val="00E060F1"/>
    <w:rsid w:val="00E12A8D"/>
    <w:rsid w:val="00E150C7"/>
    <w:rsid w:val="00E158A4"/>
    <w:rsid w:val="00E23D90"/>
    <w:rsid w:val="00E2500C"/>
    <w:rsid w:val="00E2576F"/>
    <w:rsid w:val="00E305A2"/>
    <w:rsid w:val="00E31CB3"/>
    <w:rsid w:val="00E3254C"/>
    <w:rsid w:val="00E33F4E"/>
    <w:rsid w:val="00E3674B"/>
    <w:rsid w:val="00E400BD"/>
    <w:rsid w:val="00E43627"/>
    <w:rsid w:val="00E43EF6"/>
    <w:rsid w:val="00E45361"/>
    <w:rsid w:val="00E5263B"/>
    <w:rsid w:val="00E52834"/>
    <w:rsid w:val="00E54B5F"/>
    <w:rsid w:val="00E61523"/>
    <w:rsid w:val="00E619F1"/>
    <w:rsid w:val="00E62C2E"/>
    <w:rsid w:val="00E72502"/>
    <w:rsid w:val="00E86ED8"/>
    <w:rsid w:val="00E9710B"/>
    <w:rsid w:val="00E977A1"/>
    <w:rsid w:val="00EA0768"/>
    <w:rsid w:val="00EA2497"/>
    <w:rsid w:val="00EB08CF"/>
    <w:rsid w:val="00EB18E4"/>
    <w:rsid w:val="00EB2569"/>
    <w:rsid w:val="00EB4699"/>
    <w:rsid w:val="00EB4E9C"/>
    <w:rsid w:val="00EB7446"/>
    <w:rsid w:val="00EB75E0"/>
    <w:rsid w:val="00EC0E54"/>
    <w:rsid w:val="00EC15B3"/>
    <w:rsid w:val="00EC3FDE"/>
    <w:rsid w:val="00EC4138"/>
    <w:rsid w:val="00EC4D82"/>
    <w:rsid w:val="00EC785F"/>
    <w:rsid w:val="00ED052E"/>
    <w:rsid w:val="00ED243C"/>
    <w:rsid w:val="00ED2DC9"/>
    <w:rsid w:val="00ED68DC"/>
    <w:rsid w:val="00ED703D"/>
    <w:rsid w:val="00ED7759"/>
    <w:rsid w:val="00ED7ED9"/>
    <w:rsid w:val="00EE0EDF"/>
    <w:rsid w:val="00EE43AA"/>
    <w:rsid w:val="00EE6A1E"/>
    <w:rsid w:val="00EE6A4E"/>
    <w:rsid w:val="00EE7808"/>
    <w:rsid w:val="00EF3B96"/>
    <w:rsid w:val="00EF4772"/>
    <w:rsid w:val="00EF60D5"/>
    <w:rsid w:val="00EF633E"/>
    <w:rsid w:val="00F00C4A"/>
    <w:rsid w:val="00F03506"/>
    <w:rsid w:val="00F1008A"/>
    <w:rsid w:val="00F10BAE"/>
    <w:rsid w:val="00F114A9"/>
    <w:rsid w:val="00F20278"/>
    <w:rsid w:val="00F2333B"/>
    <w:rsid w:val="00F250E3"/>
    <w:rsid w:val="00F25AD4"/>
    <w:rsid w:val="00F2608F"/>
    <w:rsid w:val="00F307B0"/>
    <w:rsid w:val="00F36B1D"/>
    <w:rsid w:val="00F37D17"/>
    <w:rsid w:val="00F40D5B"/>
    <w:rsid w:val="00F41DFB"/>
    <w:rsid w:val="00F41E0E"/>
    <w:rsid w:val="00F47425"/>
    <w:rsid w:val="00F519ED"/>
    <w:rsid w:val="00F54C97"/>
    <w:rsid w:val="00F57EB3"/>
    <w:rsid w:val="00F602D8"/>
    <w:rsid w:val="00F61042"/>
    <w:rsid w:val="00F63FBB"/>
    <w:rsid w:val="00F6408A"/>
    <w:rsid w:val="00F652A7"/>
    <w:rsid w:val="00F673D0"/>
    <w:rsid w:val="00F7015C"/>
    <w:rsid w:val="00F70B77"/>
    <w:rsid w:val="00F7261C"/>
    <w:rsid w:val="00F7277B"/>
    <w:rsid w:val="00F73007"/>
    <w:rsid w:val="00F74079"/>
    <w:rsid w:val="00F76464"/>
    <w:rsid w:val="00F76DA4"/>
    <w:rsid w:val="00F815CA"/>
    <w:rsid w:val="00F84B2F"/>
    <w:rsid w:val="00F87A06"/>
    <w:rsid w:val="00F90477"/>
    <w:rsid w:val="00FA189F"/>
    <w:rsid w:val="00FA3B47"/>
    <w:rsid w:val="00FA675B"/>
    <w:rsid w:val="00FA69A5"/>
    <w:rsid w:val="00FA7506"/>
    <w:rsid w:val="00FB206C"/>
    <w:rsid w:val="00FB28E8"/>
    <w:rsid w:val="00FB3DDC"/>
    <w:rsid w:val="00FB4B0F"/>
    <w:rsid w:val="00FB572D"/>
    <w:rsid w:val="00FB6BA9"/>
    <w:rsid w:val="00FC075F"/>
    <w:rsid w:val="00FC17FE"/>
    <w:rsid w:val="00FD278B"/>
    <w:rsid w:val="00FD28AD"/>
    <w:rsid w:val="00FD2E96"/>
    <w:rsid w:val="00FD3F95"/>
    <w:rsid w:val="00FD6BC4"/>
    <w:rsid w:val="00FD6D24"/>
    <w:rsid w:val="00FD7802"/>
    <w:rsid w:val="00FD7A4A"/>
    <w:rsid w:val="00FE27AC"/>
    <w:rsid w:val="00FE334F"/>
    <w:rsid w:val="00FE3469"/>
    <w:rsid w:val="00FE6015"/>
    <w:rsid w:val="00FE6804"/>
    <w:rsid w:val="00FE685F"/>
    <w:rsid w:val="00FE7D5C"/>
    <w:rsid w:val="00FF0A65"/>
    <w:rsid w:val="00FF17D3"/>
    <w:rsid w:val="00FF3226"/>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90BF215"/>
  <w15:chartTrackingRefBased/>
  <w15:docId w15:val="{97B2A37F-9F4C-4808-B259-3EFA6762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D269C4"/>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5F74CE"/>
    <w:pPr>
      <w:keepNext/>
      <w:spacing w:before="240" w:after="60"/>
      <w:outlineLvl w:val="3"/>
    </w:pPr>
    <w:rPr>
      <w:rFonts w:ascii="Calibri" w:eastAsia="DengXian" w:hAnsi="Calibri"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3E0434"/>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5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1064D0"/>
    <w:pPr>
      <w:ind w:left="240"/>
    </w:pPr>
  </w:style>
  <w:style w:type="character" w:customStyle="1" w:styleId="Heading3Char">
    <w:name w:val="Heading 3 Char"/>
    <w:link w:val="Heading3"/>
    <w:rsid w:val="00D269C4"/>
    <w:rPr>
      <w:rFonts w:eastAsia="DengXian Light"/>
      <w:b/>
      <w:bCs/>
      <w:sz w:val="28"/>
      <w:szCs w:val="28"/>
    </w:rPr>
  </w:style>
  <w:style w:type="paragraph" w:styleId="TOC3">
    <w:name w:val="toc 3"/>
    <w:basedOn w:val="Normal"/>
    <w:next w:val="Normal"/>
    <w:autoRedefine/>
    <w:uiPriority w:val="39"/>
    <w:rsid w:val="00AC6D48"/>
    <w:pPr>
      <w:ind w:left="480"/>
    </w:p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5F74CE"/>
    <w:rPr>
      <w:rFonts w:ascii="Calibri" w:eastAsia="DengXian" w:hAnsi="Calibri" w:cs="Arial"/>
      <w:b/>
      <w:bCs/>
      <w:sz w:val="28"/>
      <w:szCs w:val="28"/>
      <w:lang w:val="en-US" w:eastAsia="en-US"/>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pPr>
  </w:style>
  <w:style w:type="character" w:customStyle="1" w:styleId="H2forC1Char">
    <w:name w:val="H2 for C1 Char"/>
    <w:basedOn w:val="Heading2forC2Char"/>
    <w:link w:val="H2forC1"/>
    <w:rsid w:val="003A75E2"/>
    <w:rPr>
      <w:rFonts w:ascii="Calibri Light" w:eastAsia="DengXian Light" w:hAnsi="Calibri Light"/>
      <w:b/>
      <w:bCs/>
      <w:iCs/>
      <w:sz w:val="28"/>
      <w:szCs w:val="34"/>
    </w:rPr>
  </w:style>
  <w:style w:type="character" w:customStyle="1" w:styleId="H3for22Char">
    <w:name w:val="H3 for 2.2 Char"/>
    <w:basedOn w:val="Heading3Char"/>
    <w:link w:val="H3for22"/>
    <w:rsid w:val="003A75E2"/>
    <w:rPr>
      <w:rFonts w:eastAsia="DengXian Light"/>
      <w:b/>
      <w:bCs/>
      <w:sz w:val="28"/>
      <w:szCs w:val="28"/>
    </w:rPr>
  </w:style>
  <w:style w:type="paragraph" w:styleId="TableofFigures">
    <w:name w:val="table of figures"/>
    <w:basedOn w:val="Normal"/>
    <w:next w:val="Normal"/>
    <w:uiPriority w:val="99"/>
    <w:rsid w:val="000A3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6.png"/><Relationship Id="rId42" Type="http://schemas.openxmlformats.org/officeDocument/2006/relationships/image" Target="media/image15.png"/><Relationship Id="rId47" Type="http://schemas.microsoft.com/office/2007/relationships/hdphoto" Target="media/hdphoto11.wdp"/><Relationship Id="rId63" Type="http://schemas.openxmlformats.org/officeDocument/2006/relationships/image" Target="media/image26.png"/><Relationship Id="rId68" Type="http://schemas.microsoft.com/office/2007/relationships/hdphoto" Target="media/hdphoto20.wdp"/><Relationship Id="rId16" Type="http://schemas.openxmlformats.org/officeDocument/2006/relationships/image" Target="media/image1.png"/><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4" Type="http://schemas.openxmlformats.org/officeDocument/2006/relationships/image" Target="media/image8.png"/><Relationship Id="rId32" Type="http://schemas.openxmlformats.org/officeDocument/2006/relationships/image" Target="media/image10.png"/><Relationship Id="rId37" Type="http://schemas.microsoft.com/office/2007/relationships/hdphoto" Target="media/hdphoto6.wdp"/><Relationship Id="rId40" Type="http://schemas.openxmlformats.org/officeDocument/2006/relationships/image" Target="media/image14.png"/><Relationship Id="rId45" Type="http://schemas.microsoft.com/office/2007/relationships/hdphoto" Target="media/hdphoto10.wdp"/><Relationship Id="rId53" Type="http://schemas.microsoft.com/office/2007/relationships/hdphoto" Target="media/hdphoto14.wdp"/><Relationship Id="rId58" Type="http://schemas.openxmlformats.org/officeDocument/2006/relationships/image" Target="media/image23.emf"/><Relationship Id="rId66" Type="http://schemas.microsoft.com/office/2007/relationships/hdphoto" Target="media/hdphoto19.wdp"/><Relationship Id="rId74" Type="http://schemas.openxmlformats.org/officeDocument/2006/relationships/hyperlink" Target="https://www.wildfly.org/" TargetMode="External"/><Relationship Id="rId5" Type="http://schemas.openxmlformats.org/officeDocument/2006/relationships/webSettings" Target="webSettings.xml"/><Relationship Id="rId61" Type="http://schemas.openxmlformats.org/officeDocument/2006/relationships/image" Target="media/image25.emf"/><Relationship Id="rId1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9.png"/><Relationship Id="rId35" Type="http://schemas.microsoft.com/office/2007/relationships/hdphoto" Target="media/hdphoto5.wdp"/><Relationship Id="rId43" Type="http://schemas.microsoft.com/office/2007/relationships/hdphoto" Target="media/hdphoto9.wdp"/><Relationship Id="rId48" Type="http://schemas.openxmlformats.org/officeDocument/2006/relationships/image" Target="media/image18.png"/><Relationship Id="rId56" Type="http://schemas.openxmlformats.org/officeDocument/2006/relationships/image" Target="media/image22.png"/><Relationship Id="rId64" Type="http://schemas.microsoft.com/office/2007/relationships/hdphoto" Target="media/hdphoto18.wdp"/><Relationship Id="rId69" Type="http://schemas.openxmlformats.org/officeDocument/2006/relationships/image" Target="media/image29.png"/><Relationship Id="rId77" Type="http://schemas.microsoft.com/office/2011/relationships/people" Target="people.xml"/><Relationship Id="rId8"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51" Type="http://schemas.microsoft.com/office/2007/relationships/hdphoto" Target="media/hdphoto13.wdp"/><Relationship Id="rId72" Type="http://schemas.microsoft.com/office/2007/relationships/hdphoto" Target="media/hdphoto22.wdp"/><Relationship Id="rId3" Type="http://schemas.openxmlformats.org/officeDocument/2006/relationships/styles" Target="styles.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openxmlformats.org/officeDocument/2006/relationships/image" Target="media/image2.png"/><Relationship Id="rId25" Type="http://schemas.microsoft.com/office/2007/relationships/hdphoto" Target="media/hdphoto2.wdp"/><Relationship Id="rId33" Type="http://schemas.microsoft.com/office/2007/relationships/hdphoto" Target="media/hdphoto4.wdp"/><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5.png"/><Relationship Id="rId41" Type="http://schemas.microsoft.com/office/2007/relationships/hdphoto" Target="media/hdphoto8.wdp"/><Relationship Id="rId54" Type="http://schemas.openxmlformats.org/officeDocument/2006/relationships/image" Target="media/image21.png"/><Relationship Id="rId62" Type="http://schemas.openxmlformats.org/officeDocument/2006/relationships/package" Target="embeddings/Microsoft_Visio_Drawing2.vsdx"/><Relationship Id="rId70" Type="http://schemas.microsoft.com/office/2007/relationships/hdphoto" Target="media/hdphoto21.wdp"/><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1.wdp"/><Relationship Id="rId28" Type="http://schemas.microsoft.com/office/2016/09/relationships/commentsIds" Target="commentsIds.xml"/><Relationship Id="rId36" Type="http://schemas.openxmlformats.org/officeDocument/2006/relationships/image" Target="media/image12.png"/><Relationship Id="rId49" Type="http://schemas.microsoft.com/office/2007/relationships/hdphoto" Target="media/hdphoto12.wdp"/><Relationship Id="rId57" Type="http://schemas.microsoft.com/office/2007/relationships/hdphoto" Target="media/hdphoto16.wdp"/><Relationship Id="rId10"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31" Type="http://schemas.microsoft.com/office/2007/relationships/hdphoto" Target="media/hdphoto3.wdp"/><Relationship Id="rId44" Type="http://schemas.openxmlformats.org/officeDocument/2006/relationships/image" Target="media/image16.png"/><Relationship Id="rId52" Type="http://schemas.openxmlformats.org/officeDocument/2006/relationships/image" Target="media/image20.png"/><Relationship Id="rId60" Type="http://schemas.microsoft.com/office/2007/relationships/hdphoto" Target="media/hdphoto17.wdp"/><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openxmlformats.org/officeDocument/2006/relationships/image" Target="media/image3.png"/><Relationship Id="rId39" Type="http://schemas.microsoft.com/office/2007/relationships/hdphoto" Target="media/hdphoto7.wdp"/><Relationship Id="rId34" Type="http://schemas.openxmlformats.org/officeDocument/2006/relationships/image" Target="media/image11.png"/><Relationship Id="rId50" Type="http://schemas.openxmlformats.org/officeDocument/2006/relationships/image" Target="media/image19.png"/><Relationship Id="rId55" Type="http://schemas.microsoft.com/office/2007/relationships/hdphoto" Target="media/hdphoto15.wdp"/><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49</Pages>
  <Words>5326</Words>
  <Characters>30361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35616</CharactersWithSpaces>
  <SharedDoc>false</SharedDoc>
  <HLinks>
    <vt:vector size="312" baseType="variant">
      <vt:variant>
        <vt:i4>5898316</vt:i4>
      </vt:variant>
      <vt:variant>
        <vt:i4>387</vt:i4>
      </vt:variant>
      <vt:variant>
        <vt:i4>0</vt:i4>
      </vt:variant>
      <vt:variant>
        <vt:i4>5</vt:i4>
      </vt:variant>
      <vt:variant>
        <vt:lpwstr>https://www.wildfly.org/</vt:lpwstr>
      </vt:variant>
      <vt:variant>
        <vt:lpwstr/>
      </vt:variant>
      <vt:variant>
        <vt:i4>1048628</vt:i4>
      </vt:variant>
      <vt:variant>
        <vt:i4>305</vt:i4>
      </vt:variant>
      <vt:variant>
        <vt:i4>0</vt:i4>
      </vt:variant>
      <vt:variant>
        <vt:i4>5</vt:i4>
      </vt:variant>
      <vt:variant>
        <vt:lpwstr/>
      </vt:variant>
      <vt:variant>
        <vt:lpwstr>_Toc111105426</vt:lpwstr>
      </vt:variant>
      <vt:variant>
        <vt:i4>1048628</vt:i4>
      </vt:variant>
      <vt:variant>
        <vt:i4>299</vt:i4>
      </vt:variant>
      <vt:variant>
        <vt:i4>0</vt:i4>
      </vt:variant>
      <vt:variant>
        <vt:i4>5</vt:i4>
      </vt:variant>
      <vt:variant>
        <vt:lpwstr/>
      </vt:variant>
      <vt:variant>
        <vt:lpwstr>_Toc111105425</vt:lpwstr>
      </vt:variant>
      <vt:variant>
        <vt:i4>1048628</vt:i4>
      </vt:variant>
      <vt:variant>
        <vt:i4>293</vt:i4>
      </vt:variant>
      <vt:variant>
        <vt:i4>0</vt:i4>
      </vt:variant>
      <vt:variant>
        <vt:i4>5</vt:i4>
      </vt:variant>
      <vt:variant>
        <vt:lpwstr/>
      </vt:variant>
      <vt:variant>
        <vt:lpwstr>_Toc111105424</vt:lpwstr>
      </vt:variant>
      <vt:variant>
        <vt:i4>1048628</vt:i4>
      </vt:variant>
      <vt:variant>
        <vt:i4>287</vt:i4>
      </vt:variant>
      <vt:variant>
        <vt:i4>0</vt:i4>
      </vt:variant>
      <vt:variant>
        <vt:i4>5</vt:i4>
      </vt:variant>
      <vt:variant>
        <vt:lpwstr/>
      </vt:variant>
      <vt:variant>
        <vt:lpwstr>_Toc111105423</vt:lpwstr>
      </vt:variant>
      <vt:variant>
        <vt:i4>1048628</vt:i4>
      </vt:variant>
      <vt:variant>
        <vt:i4>281</vt:i4>
      </vt:variant>
      <vt:variant>
        <vt:i4>0</vt:i4>
      </vt:variant>
      <vt:variant>
        <vt:i4>5</vt:i4>
      </vt:variant>
      <vt:variant>
        <vt:lpwstr/>
      </vt:variant>
      <vt:variant>
        <vt:lpwstr>_Toc111105422</vt:lpwstr>
      </vt:variant>
      <vt:variant>
        <vt:i4>1048628</vt:i4>
      </vt:variant>
      <vt:variant>
        <vt:i4>275</vt:i4>
      </vt:variant>
      <vt:variant>
        <vt:i4>0</vt:i4>
      </vt:variant>
      <vt:variant>
        <vt:i4>5</vt:i4>
      </vt:variant>
      <vt:variant>
        <vt:lpwstr/>
      </vt:variant>
      <vt:variant>
        <vt:lpwstr>_Toc111105421</vt:lpwstr>
      </vt:variant>
      <vt:variant>
        <vt:i4>1048628</vt:i4>
      </vt:variant>
      <vt:variant>
        <vt:i4>269</vt:i4>
      </vt:variant>
      <vt:variant>
        <vt:i4>0</vt:i4>
      </vt:variant>
      <vt:variant>
        <vt:i4>5</vt:i4>
      </vt:variant>
      <vt:variant>
        <vt:lpwstr/>
      </vt:variant>
      <vt:variant>
        <vt:lpwstr>_Toc111105420</vt:lpwstr>
      </vt:variant>
      <vt:variant>
        <vt:i4>1245236</vt:i4>
      </vt:variant>
      <vt:variant>
        <vt:i4>263</vt:i4>
      </vt:variant>
      <vt:variant>
        <vt:i4>0</vt:i4>
      </vt:variant>
      <vt:variant>
        <vt:i4>5</vt:i4>
      </vt:variant>
      <vt:variant>
        <vt:lpwstr/>
      </vt:variant>
      <vt:variant>
        <vt:lpwstr>_Toc111105419</vt:lpwstr>
      </vt:variant>
      <vt:variant>
        <vt:i4>1245236</vt:i4>
      </vt:variant>
      <vt:variant>
        <vt:i4>257</vt:i4>
      </vt:variant>
      <vt:variant>
        <vt:i4>0</vt:i4>
      </vt:variant>
      <vt:variant>
        <vt:i4>5</vt:i4>
      </vt:variant>
      <vt:variant>
        <vt:lpwstr/>
      </vt:variant>
      <vt:variant>
        <vt:lpwstr>_Toc111105418</vt:lpwstr>
      </vt:variant>
      <vt:variant>
        <vt:i4>1245236</vt:i4>
      </vt:variant>
      <vt:variant>
        <vt:i4>251</vt:i4>
      </vt:variant>
      <vt:variant>
        <vt:i4>0</vt:i4>
      </vt:variant>
      <vt:variant>
        <vt:i4>5</vt:i4>
      </vt:variant>
      <vt:variant>
        <vt:lpwstr/>
      </vt:variant>
      <vt:variant>
        <vt:lpwstr>_Toc111105417</vt:lpwstr>
      </vt:variant>
      <vt:variant>
        <vt:i4>1245236</vt:i4>
      </vt:variant>
      <vt:variant>
        <vt:i4>245</vt:i4>
      </vt:variant>
      <vt:variant>
        <vt:i4>0</vt:i4>
      </vt:variant>
      <vt:variant>
        <vt:i4>5</vt:i4>
      </vt:variant>
      <vt:variant>
        <vt:lpwstr/>
      </vt:variant>
      <vt:variant>
        <vt:lpwstr>_Toc111105416</vt:lpwstr>
      </vt:variant>
      <vt:variant>
        <vt:i4>1245236</vt:i4>
      </vt:variant>
      <vt:variant>
        <vt:i4>239</vt:i4>
      </vt:variant>
      <vt:variant>
        <vt:i4>0</vt:i4>
      </vt:variant>
      <vt:variant>
        <vt:i4>5</vt:i4>
      </vt:variant>
      <vt:variant>
        <vt:lpwstr/>
      </vt:variant>
      <vt:variant>
        <vt:lpwstr>_Toc111105415</vt:lpwstr>
      </vt:variant>
      <vt:variant>
        <vt:i4>1245236</vt:i4>
      </vt:variant>
      <vt:variant>
        <vt:i4>233</vt:i4>
      </vt:variant>
      <vt:variant>
        <vt:i4>0</vt:i4>
      </vt:variant>
      <vt:variant>
        <vt:i4>5</vt:i4>
      </vt:variant>
      <vt:variant>
        <vt:lpwstr/>
      </vt:variant>
      <vt:variant>
        <vt:lpwstr>_Toc111105414</vt:lpwstr>
      </vt:variant>
      <vt:variant>
        <vt:i4>1245236</vt:i4>
      </vt:variant>
      <vt:variant>
        <vt:i4>227</vt:i4>
      </vt:variant>
      <vt:variant>
        <vt:i4>0</vt:i4>
      </vt:variant>
      <vt:variant>
        <vt:i4>5</vt:i4>
      </vt:variant>
      <vt:variant>
        <vt:lpwstr/>
      </vt:variant>
      <vt:variant>
        <vt:lpwstr>_Toc111105413</vt:lpwstr>
      </vt:variant>
      <vt:variant>
        <vt:i4>1245236</vt:i4>
      </vt:variant>
      <vt:variant>
        <vt:i4>221</vt:i4>
      </vt:variant>
      <vt:variant>
        <vt:i4>0</vt:i4>
      </vt:variant>
      <vt:variant>
        <vt:i4>5</vt:i4>
      </vt:variant>
      <vt:variant>
        <vt:lpwstr/>
      </vt:variant>
      <vt:variant>
        <vt:lpwstr>_Toc111105412</vt:lpwstr>
      </vt:variant>
      <vt:variant>
        <vt:i4>1245236</vt:i4>
      </vt:variant>
      <vt:variant>
        <vt:i4>215</vt:i4>
      </vt:variant>
      <vt:variant>
        <vt:i4>0</vt:i4>
      </vt:variant>
      <vt:variant>
        <vt:i4>5</vt:i4>
      </vt:variant>
      <vt:variant>
        <vt:lpwstr/>
      </vt:variant>
      <vt:variant>
        <vt:lpwstr>_Toc111105411</vt:lpwstr>
      </vt:variant>
      <vt:variant>
        <vt:i4>1245236</vt:i4>
      </vt:variant>
      <vt:variant>
        <vt:i4>209</vt:i4>
      </vt:variant>
      <vt:variant>
        <vt:i4>0</vt:i4>
      </vt:variant>
      <vt:variant>
        <vt:i4>5</vt:i4>
      </vt:variant>
      <vt:variant>
        <vt:lpwstr/>
      </vt:variant>
      <vt:variant>
        <vt:lpwstr>_Toc111105410</vt:lpwstr>
      </vt:variant>
      <vt:variant>
        <vt:i4>1179700</vt:i4>
      </vt:variant>
      <vt:variant>
        <vt:i4>203</vt:i4>
      </vt:variant>
      <vt:variant>
        <vt:i4>0</vt:i4>
      </vt:variant>
      <vt:variant>
        <vt:i4>5</vt:i4>
      </vt:variant>
      <vt:variant>
        <vt:lpwstr/>
      </vt:variant>
      <vt:variant>
        <vt:lpwstr>_Toc111105409</vt:lpwstr>
      </vt:variant>
      <vt:variant>
        <vt:i4>1179700</vt:i4>
      </vt:variant>
      <vt:variant>
        <vt:i4>197</vt:i4>
      </vt:variant>
      <vt:variant>
        <vt:i4>0</vt:i4>
      </vt:variant>
      <vt:variant>
        <vt:i4>5</vt:i4>
      </vt:variant>
      <vt:variant>
        <vt:lpwstr/>
      </vt:variant>
      <vt:variant>
        <vt:lpwstr>_Toc111105408</vt:lpwstr>
      </vt:variant>
      <vt:variant>
        <vt:i4>1179700</vt:i4>
      </vt:variant>
      <vt:variant>
        <vt:i4>191</vt:i4>
      </vt:variant>
      <vt:variant>
        <vt:i4>0</vt:i4>
      </vt:variant>
      <vt:variant>
        <vt:i4>5</vt:i4>
      </vt:variant>
      <vt:variant>
        <vt:lpwstr/>
      </vt:variant>
      <vt:variant>
        <vt:lpwstr>_Toc111105407</vt:lpwstr>
      </vt:variant>
      <vt:variant>
        <vt:i4>1179700</vt:i4>
      </vt:variant>
      <vt:variant>
        <vt:i4>185</vt:i4>
      </vt:variant>
      <vt:variant>
        <vt:i4>0</vt:i4>
      </vt:variant>
      <vt:variant>
        <vt:i4>5</vt:i4>
      </vt:variant>
      <vt:variant>
        <vt:lpwstr/>
      </vt:variant>
      <vt:variant>
        <vt:lpwstr>_Toc111105406</vt:lpwstr>
      </vt:variant>
      <vt:variant>
        <vt:i4>1179700</vt:i4>
      </vt:variant>
      <vt:variant>
        <vt:i4>179</vt:i4>
      </vt:variant>
      <vt:variant>
        <vt:i4>0</vt:i4>
      </vt:variant>
      <vt:variant>
        <vt:i4>5</vt:i4>
      </vt:variant>
      <vt:variant>
        <vt:lpwstr/>
      </vt:variant>
      <vt:variant>
        <vt:lpwstr>_Toc111105405</vt:lpwstr>
      </vt:variant>
      <vt:variant>
        <vt:i4>1179700</vt:i4>
      </vt:variant>
      <vt:variant>
        <vt:i4>173</vt:i4>
      </vt:variant>
      <vt:variant>
        <vt:i4>0</vt:i4>
      </vt:variant>
      <vt:variant>
        <vt:i4>5</vt:i4>
      </vt:variant>
      <vt:variant>
        <vt:lpwstr/>
      </vt:variant>
      <vt:variant>
        <vt:lpwstr>_Toc111105404</vt:lpwstr>
      </vt:variant>
      <vt:variant>
        <vt:i4>1179700</vt:i4>
      </vt:variant>
      <vt:variant>
        <vt:i4>167</vt:i4>
      </vt:variant>
      <vt:variant>
        <vt:i4>0</vt:i4>
      </vt:variant>
      <vt:variant>
        <vt:i4>5</vt:i4>
      </vt:variant>
      <vt:variant>
        <vt:lpwstr/>
      </vt:variant>
      <vt:variant>
        <vt:lpwstr>_Toc111105403</vt:lpwstr>
      </vt:variant>
      <vt:variant>
        <vt:i4>14286958</vt:i4>
      </vt:variant>
      <vt:variant>
        <vt:i4>161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_Toc111105402</vt:lpwstr>
      </vt:variant>
      <vt:variant>
        <vt:i4>14286958</vt:i4>
      </vt:variant>
      <vt:variant>
        <vt:i4>155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_Toc111105401</vt:lpwstr>
      </vt:variant>
      <vt:variant>
        <vt:i4>14286958</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_Toc111105400</vt:lpwstr>
      </vt:variant>
      <vt:variant>
        <vt:i4>13828201</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_Toc111105399</vt:lpwstr>
      </vt:variant>
      <vt:variant>
        <vt:i4>13828201</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_Toc111105398</vt:lpwstr>
      </vt:variant>
      <vt:variant>
        <vt:i4>13828201</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_Toc111105397</vt:lpwstr>
      </vt:variant>
      <vt:variant>
        <vt:i4>1441844</vt:i4>
      </vt:variant>
      <vt:variant>
        <vt:i4>122</vt:i4>
      </vt:variant>
      <vt:variant>
        <vt:i4>0</vt:i4>
      </vt:variant>
      <vt:variant>
        <vt:i4>5</vt:i4>
      </vt:variant>
      <vt:variant>
        <vt:lpwstr/>
      </vt:variant>
      <vt:variant>
        <vt:lpwstr>_Toc111102439</vt:lpwstr>
      </vt:variant>
      <vt:variant>
        <vt:i4>1441844</vt:i4>
      </vt:variant>
      <vt:variant>
        <vt:i4>116</vt:i4>
      </vt:variant>
      <vt:variant>
        <vt:i4>0</vt:i4>
      </vt:variant>
      <vt:variant>
        <vt:i4>5</vt:i4>
      </vt:variant>
      <vt:variant>
        <vt:lpwstr/>
      </vt:variant>
      <vt:variant>
        <vt:lpwstr>_Toc111102438</vt:lpwstr>
      </vt:variant>
      <vt:variant>
        <vt:i4>1441844</vt:i4>
      </vt:variant>
      <vt:variant>
        <vt:i4>110</vt:i4>
      </vt:variant>
      <vt:variant>
        <vt:i4>0</vt:i4>
      </vt:variant>
      <vt:variant>
        <vt:i4>5</vt:i4>
      </vt:variant>
      <vt:variant>
        <vt:lpwstr/>
      </vt:variant>
      <vt:variant>
        <vt:lpwstr>_Toc111102437</vt:lpwstr>
      </vt:variant>
      <vt:variant>
        <vt:i4>1441844</vt:i4>
      </vt:variant>
      <vt:variant>
        <vt:i4>104</vt:i4>
      </vt:variant>
      <vt:variant>
        <vt:i4>0</vt:i4>
      </vt:variant>
      <vt:variant>
        <vt:i4>5</vt:i4>
      </vt:variant>
      <vt:variant>
        <vt:lpwstr/>
      </vt:variant>
      <vt:variant>
        <vt:lpwstr>_Toc111102436</vt:lpwstr>
      </vt:variant>
      <vt:variant>
        <vt:i4>1441844</vt:i4>
      </vt:variant>
      <vt:variant>
        <vt:i4>98</vt:i4>
      </vt:variant>
      <vt:variant>
        <vt:i4>0</vt:i4>
      </vt:variant>
      <vt:variant>
        <vt:i4>5</vt:i4>
      </vt:variant>
      <vt:variant>
        <vt:lpwstr/>
      </vt:variant>
      <vt:variant>
        <vt:lpwstr>_Toc111102435</vt:lpwstr>
      </vt:variant>
      <vt:variant>
        <vt:i4>1441844</vt:i4>
      </vt:variant>
      <vt:variant>
        <vt:i4>92</vt:i4>
      </vt:variant>
      <vt:variant>
        <vt:i4>0</vt:i4>
      </vt:variant>
      <vt:variant>
        <vt:i4>5</vt:i4>
      </vt:variant>
      <vt:variant>
        <vt:lpwstr/>
      </vt:variant>
      <vt:variant>
        <vt:lpwstr>_Toc111102434</vt:lpwstr>
      </vt:variant>
      <vt:variant>
        <vt:i4>1441844</vt:i4>
      </vt:variant>
      <vt:variant>
        <vt:i4>86</vt:i4>
      </vt:variant>
      <vt:variant>
        <vt:i4>0</vt:i4>
      </vt:variant>
      <vt:variant>
        <vt:i4>5</vt:i4>
      </vt:variant>
      <vt:variant>
        <vt:lpwstr/>
      </vt:variant>
      <vt:variant>
        <vt:lpwstr>_Toc111102433</vt:lpwstr>
      </vt:variant>
      <vt:variant>
        <vt:i4>1441844</vt:i4>
      </vt:variant>
      <vt:variant>
        <vt:i4>80</vt:i4>
      </vt:variant>
      <vt:variant>
        <vt:i4>0</vt:i4>
      </vt:variant>
      <vt:variant>
        <vt:i4>5</vt:i4>
      </vt:variant>
      <vt:variant>
        <vt:lpwstr/>
      </vt:variant>
      <vt:variant>
        <vt:lpwstr>_Toc111102432</vt:lpwstr>
      </vt:variant>
      <vt:variant>
        <vt:i4>1441844</vt:i4>
      </vt:variant>
      <vt:variant>
        <vt:i4>74</vt:i4>
      </vt:variant>
      <vt:variant>
        <vt:i4>0</vt:i4>
      </vt:variant>
      <vt:variant>
        <vt:i4>5</vt:i4>
      </vt:variant>
      <vt:variant>
        <vt:lpwstr/>
      </vt:variant>
      <vt:variant>
        <vt:lpwstr>_Toc111102431</vt:lpwstr>
      </vt:variant>
      <vt:variant>
        <vt:i4>1441844</vt:i4>
      </vt:variant>
      <vt:variant>
        <vt:i4>68</vt:i4>
      </vt:variant>
      <vt:variant>
        <vt:i4>0</vt:i4>
      </vt:variant>
      <vt:variant>
        <vt:i4>5</vt:i4>
      </vt:variant>
      <vt:variant>
        <vt:lpwstr/>
      </vt:variant>
      <vt:variant>
        <vt:lpwstr>_Toc111102430</vt:lpwstr>
      </vt:variant>
      <vt:variant>
        <vt:i4>1507380</vt:i4>
      </vt:variant>
      <vt:variant>
        <vt:i4>62</vt:i4>
      </vt:variant>
      <vt:variant>
        <vt:i4>0</vt:i4>
      </vt:variant>
      <vt:variant>
        <vt:i4>5</vt:i4>
      </vt:variant>
      <vt:variant>
        <vt:lpwstr/>
      </vt:variant>
      <vt:variant>
        <vt:lpwstr>_Toc111102429</vt:lpwstr>
      </vt:variant>
      <vt:variant>
        <vt:i4>1507380</vt:i4>
      </vt:variant>
      <vt:variant>
        <vt:i4>56</vt:i4>
      </vt:variant>
      <vt:variant>
        <vt:i4>0</vt:i4>
      </vt:variant>
      <vt:variant>
        <vt:i4>5</vt:i4>
      </vt:variant>
      <vt:variant>
        <vt:lpwstr/>
      </vt:variant>
      <vt:variant>
        <vt:lpwstr>_Toc111102428</vt:lpwstr>
      </vt:variant>
      <vt:variant>
        <vt:i4>1507380</vt:i4>
      </vt:variant>
      <vt:variant>
        <vt:i4>50</vt:i4>
      </vt:variant>
      <vt:variant>
        <vt:i4>0</vt:i4>
      </vt:variant>
      <vt:variant>
        <vt:i4>5</vt:i4>
      </vt:variant>
      <vt:variant>
        <vt:lpwstr/>
      </vt:variant>
      <vt:variant>
        <vt:lpwstr>_Toc111102427</vt:lpwstr>
      </vt:variant>
      <vt:variant>
        <vt:i4>1507380</vt:i4>
      </vt:variant>
      <vt:variant>
        <vt:i4>44</vt:i4>
      </vt:variant>
      <vt:variant>
        <vt:i4>0</vt:i4>
      </vt:variant>
      <vt:variant>
        <vt:i4>5</vt:i4>
      </vt:variant>
      <vt:variant>
        <vt:lpwstr/>
      </vt:variant>
      <vt:variant>
        <vt:lpwstr>_Toc111102426</vt:lpwstr>
      </vt:variant>
      <vt:variant>
        <vt:i4>1507380</vt:i4>
      </vt:variant>
      <vt:variant>
        <vt:i4>38</vt:i4>
      </vt:variant>
      <vt:variant>
        <vt:i4>0</vt:i4>
      </vt:variant>
      <vt:variant>
        <vt:i4>5</vt:i4>
      </vt:variant>
      <vt:variant>
        <vt:lpwstr/>
      </vt:variant>
      <vt:variant>
        <vt:lpwstr>_Toc111102425</vt:lpwstr>
      </vt:variant>
      <vt:variant>
        <vt:i4>1507380</vt:i4>
      </vt:variant>
      <vt:variant>
        <vt:i4>32</vt:i4>
      </vt:variant>
      <vt:variant>
        <vt:i4>0</vt:i4>
      </vt:variant>
      <vt:variant>
        <vt:i4>5</vt:i4>
      </vt:variant>
      <vt:variant>
        <vt:lpwstr/>
      </vt:variant>
      <vt:variant>
        <vt:lpwstr>_Toc111102424</vt:lpwstr>
      </vt:variant>
      <vt:variant>
        <vt:i4>1507380</vt:i4>
      </vt:variant>
      <vt:variant>
        <vt:i4>26</vt:i4>
      </vt:variant>
      <vt:variant>
        <vt:i4>0</vt:i4>
      </vt:variant>
      <vt:variant>
        <vt:i4>5</vt:i4>
      </vt:variant>
      <vt:variant>
        <vt:lpwstr/>
      </vt:variant>
      <vt:variant>
        <vt:lpwstr>_Toc111102423</vt:lpwstr>
      </vt:variant>
      <vt:variant>
        <vt:i4>1507380</vt:i4>
      </vt:variant>
      <vt:variant>
        <vt:i4>20</vt:i4>
      </vt:variant>
      <vt:variant>
        <vt:i4>0</vt:i4>
      </vt:variant>
      <vt:variant>
        <vt:i4>5</vt:i4>
      </vt:variant>
      <vt:variant>
        <vt:lpwstr/>
      </vt:variant>
      <vt:variant>
        <vt:lpwstr>_Toc111102422</vt:lpwstr>
      </vt:variant>
      <vt:variant>
        <vt:i4>1507380</vt:i4>
      </vt:variant>
      <vt:variant>
        <vt:i4>14</vt:i4>
      </vt:variant>
      <vt:variant>
        <vt:i4>0</vt:i4>
      </vt:variant>
      <vt:variant>
        <vt:i4>5</vt:i4>
      </vt:variant>
      <vt:variant>
        <vt:lpwstr/>
      </vt:variant>
      <vt:variant>
        <vt:lpwstr>_Toc111102421</vt:lpwstr>
      </vt:variant>
      <vt:variant>
        <vt:i4>1507380</vt:i4>
      </vt:variant>
      <vt:variant>
        <vt:i4>8</vt:i4>
      </vt:variant>
      <vt:variant>
        <vt:i4>0</vt:i4>
      </vt:variant>
      <vt:variant>
        <vt:i4>5</vt:i4>
      </vt:variant>
      <vt:variant>
        <vt:lpwstr/>
      </vt:variant>
      <vt:variant>
        <vt:lpwstr>_Toc111102420</vt:lpwstr>
      </vt:variant>
      <vt:variant>
        <vt:i4>1310772</vt:i4>
      </vt:variant>
      <vt:variant>
        <vt:i4>2</vt:i4>
      </vt:variant>
      <vt:variant>
        <vt:i4>0</vt:i4>
      </vt:variant>
      <vt:variant>
        <vt:i4>5</vt:i4>
      </vt:variant>
      <vt:variant>
        <vt:lpwstr/>
      </vt:variant>
      <vt:variant>
        <vt:lpwstr>_Toc111102419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Tạ Quang,Khôi</cp:lastModifiedBy>
  <cp:revision>2</cp:revision>
  <cp:lastPrinted>2008-06-21T10:38:00Z</cp:lastPrinted>
  <dcterms:created xsi:type="dcterms:W3CDTF">2022-08-11T10:47:00Z</dcterms:created>
  <dcterms:modified xsi:type="dcterms:W3CDTF">2022-08-11T10:47:00Z</dcterms:modified>
</cp:coreProperties>
</file>